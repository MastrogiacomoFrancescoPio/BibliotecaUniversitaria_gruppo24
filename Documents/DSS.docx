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BDA02" w14:textId="66911762" w:rsidR="0089777F" w:rsidRPr="00D23178" w:rsidRDefault="00C80152" w:rsidP="00C846AA">
      <w:pPr>
        <w:jc w:val="center"/>
      </w:pPr>
      <w:r w:rsidRPr="00C80152">
        <w:rPr>
          <w:rFonts w:asciiTheme="majorHAnsi" w:hAnsiTheme="majorHAnsi" w:cs="Times New Roman (Body CS)"/>
          <w:b/>
          <w:bCs/>
          <w:caps/>
          <w:color w:val="FFFFFF" w:themeColor="background1"/>
          <w:spacing w:val="10"/>
          <w:kern w:val="28"/>
          <w:sz w:val="72"/>
          <w:szCs w:val="52"/>
        </w:rPr>
        <w:t>Documento di Design del Software (DDS)</w:t>
      </w:r>
      <w:r w:rsidRPr="00C80152">
        <w:rPr>
          <w:rFonts w:asciiTheme="majorHAnsi" w:hAnsiTheme="majorHAnsi" w:cs="Times New Roman (Body CS)"/>
          <w:b/>
          <w:caps/>
          <w:color w:val="FFFFFF" w:themeColor="background1"/>
          <w:spacing w:val="10"/>
          <w:kern w:val="28"/>
          <w:sz w:val="72"/>
          <w:szCs w:val="52"/>
        </w:rPr>
        <w:t> </w:t>
      </w:r>
      <w:r w:rsidR="00C846AA" w:rsidRPr="00C846AA">
        <w:rPr>
          <w:rFonts w:asciiTheme="majorHAnsi" w:hAnsiTheme="majorHAnsi" w:cs="Times New Roman (Body CS)"/>
          <w:b/>
          <w:caps/>
          <w:color w:val="FFFFFF" w:themeColor="background1"/>
          <w:spacing w:val="10"/>
          <w:kern w:val="28"/>
          <w:sz w:val="72"/>
          <w:szCs w:val="52"/>
        </w:rPr>
        <w:t> </w:t>
      </w:r>
      <w:r w:rsidR="00E0401F" w:rsidRPr="00D23178">
        <w:rPr>
          <w:noProof/>
          <w:lang w:bidi="it-IT"/>
        </w:rPr>
        <mc:AlternateContent>
          <mc:Choice Requires="wps">
            <w:drawing>
              <wp:anchor distT="0" distB="0" distL="114300" distR="114300" simplePos="0" relativeHeight="251659264" behindDoc="1" locked="1" layoutInCell="1" allowOverlap="1" wp14:anchorId="18004358" wp14:editId="5D245245">
                <wp:simplePos x="0" y="0"/>
                <wp:positionH relativeFrom="column">
                  <wp:posOffset>-914400</wp:posOffset>
                </wp:positionH>
                <wp:positionV relativeFrom="page">
                  <wp:align>top</wp:align>
                </wp:positionV>
                <wp:extent cx="8198485" cy="2057400"/>
                <wp:effectExtent l="0" t="0" r="0" b="0"/>
                <wp:wrapNone/>
                <wp:docPr id="68" name="Rettangolo 6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8198485" cy="20574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6041A7" id="Rettangolo 68" o:spid="_x0000_s1026" alt="&quot;&quot;" style="position:absolute;margin-left:-1in;margin-top:0;width:645.55pt;height:162pt;z-index:-251657216;visibility:visible;mso-wrap-style:square;mso-width-percent:0;mso-height-percent:0;mso-wrap-distance-left:9pt;mso-wrap-distance-top:0;mso-wrap-distance-right:9pt;mso-wrap-distance-bottom:0;mso-position-horizontal:absolute;mso-position-horizontal-relative:text;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ky+dQIAAGMFAAAOAAAAZHJzL2Uyb0RvYy54bWysVN9P2zAQfp+0/8Hy+0hStaNUpKgCMU1C&#10;gFYmno1jk0iOzzu7Tbu/fmenSRmgTZqWB8f2fffr892dX+xaw7YKfQO25MVJzpmyEqrGPpf8+8P1&#10;pzlnPghbCQNWlXyvPL9Yfvxw3rmFmkANplLIyIj1i86VvA7BLbLMy1q1wp+AU5aEGrAVgY74nFUo&#10;OrLemmyS55+zDrByCFJ5T7dXvZAvk32tlQx3WnsVmCk5xRbSiml9imu2PBeLZxSubuQhDPEPUbSi&#10;seR0NHUlgmAbbN6YahuJ4EGHEwltBlo3UqUcKJsif5XNuhZOpVyIHO9Gmvz/Mytvt2t3j0RD5/zC&#10;0zZmsdPYxj/Fx3aJrP1IltoFJulyXpzNp/MZZ5Jkk3x2Os0TndlR3aEPXxS0LG5KjvQaiSSxvfGB&#10;XBJ0gERvHkxTXTfGpEOsAHVpkG0FvZ2QUtlQxPcird+Qxka8hajZi+NNdswn7cLeqIgz9pvSrKko&#10;g0kKJpXaW0cphlpUqvc/y+kbvA+hpViSwYjW5H+0XfzJdh/lAR9VVarUUTn/u/KokTyDDaNy21jA&#10;9wyYkT7d4weSemoiS09Q7e+RIfR94p28bujpboQP9wKpMaiFqNnDHS3aQFdyOOw4qwF/vncf8VSv&#10;JOWso0Yruf+xEag4M18tVfJZMZ3GzkyH6ex0Qgd8KXl6KbGb9hKoHgoaK06mbcQHM2w1QvtIM2EV&#10;vZJIWEm+Sy4DDofL0A8AmipSrVYJRt3oRLixayej8chqLM2H3aNAd6jfQKV/C0NTisWrMu6xUdPC&#10;ahNAN6nGj7we+KZOToVzmDpxVLw8J9RxNi5/AQAA//8DAFBLAwQUAAYACAAAACEAuyZDruAAAAAK&#10;AQAADwAAAGRycy9kb3ducmV2LnhtbEyPwUrDQBCG74LvsIzgrd2kCVZiJqUUehERjPbgbZsds9Hs&#10;bshu0+jTOz3pZWD4hn++v9zMthcTjaHzDiFdJiDINV53rkV4e90v7kGEqJxWvXeE8E0BNtX1VakK&#10;7c/uhaY6toJDXCgUgolxKKQMjSGrwtIP5Jh9+NGqyOvYSj2qM4fbXq6S5E5a1Tn+YNRAO0PNV32y&#10;CI+f66w203b6yZ7pYPzh6X2/C4i3N/P2AUSkOf4dw0Wf1aFip6M/OR1Ej7BI85zLRASeF57m6xTE&#10;ESFbMZBVKf9XqH4BAAD//wMAUEsBAi0AFAAGAAgAAAAhALaDOJL+AAAA4QEAABMAAAAAAAAAAAAA&#10;AAAAAAAAAFtDb250ZW50X1R5cGVzXS54bWxQSwECLQAUAAYACAAAACEAOP0h/9YAAACUAQAACwAA&#10;AAAAAAAAAAAAAAAvAQAAX3JlbHMvLnJlbHNQSwECLQAUAAYACAAAACEAQ1ZMvnUCAABjBQAADgAA&#10;AAAAAAAAAAAAAAAuAgAAZHJzL2Uyb0RvYy54bWxQSwECLQAUAAYACAAAACEAuyZDruAAAAAKAQAA&#10;DwAAAAAAAAAAAAAAAADPBAAAZHJzL2Rvd25yZXYueG1sUEsFBgAAAAAEAAQA8wAAANwFAAAAAA==&#10;" fillcolor="#4472c4 [3204]" stroked="f" strokeweight="1pt">
                <w10:wrap anchory="page"/>
                <w10:anchorlock/>
              </v:rect>
            </w:pict>
          </mc:Fallback>
        </mc:AlternateContent>
      </w:r>
    </w:p>
    <w:p w14:paraId="52977423" w14:textId="34C12998" w:rsidR="005140CB" w:rsidRPr="0086550C" w:rsidRDefault="00C846AA" w:rsidP="0086550C">
      <w:pPr>
        <w:pStyle w:val="Sottotitolo"/>
        <w:rPr>
          <w:sz w:val="40"/>
          <w:szCs w:val="40"/>
        </w:rPr>
      </w:pPr>
      <w:r w:rsidRPr="0086550C">
        <w:rPr>
          <w:sz w:val="40"/>
          <w:szCs w:val="40"/>
        </w:rPr>
        <w:t xml:space="preserve">DESCRIZIONE DEL </w:t>
      </w:r>
      <w:r w:rsidR="00C80152">
        <w:rPr>
          <w:sz w:val="40"/>
          <w:szCs w:val="40"/>
        </w:rPr>
        <w:t>documento</w:t>
      </w:r>
    </w:p>
    <w:tbl>
      <w:tblPr>
        <w:tblStyle w:val="Tabellasuggerimento"/>
        <w:tblW w:w="5114" w:type="pct"/>
        <w:jc w:val="center"/>
        <w:tblLook w:val="04A0" w:firstRow="1" w:lastRow="0" w:firstColumn="1" w:lastColumn="0" w:noHBand="0" w:noVBand="1"/>
        <w:tblDescription w:val="Tabella layout"/>
      </w:tblPr>
      <w:tblGrid>
        <w:gridCol w:w="636"/>
        <w:gridCol w:w="9686"/>
      </w:tblGrid>
      <w:tr w:rsidR="0085761F" w:rsidRPr="00D23178" w14:paraId="31B9B766" w14:textId="77777777" w:rsidTr="0086550C">
        <w:trPr>
          <w:trHeight w:val="5101"/>
          <w:jc w:val="center"/>
        </w:trPr>
        <w:tc>
          <w:tcPr>
            <w:cnfStyle w:val="001000000000" w:firstRow="0" w:lastRow="0" w:firstColumn="1" w:lastColumn="0" w:oddVBand="0" w:evenVBand="0" w:oddHBand="0" w:evenHBand="0" w:firstRowFirstColumn="0" w:firstRowLastColumn="0" w:lastRowFirstColumn="0" w:lastRowLastColumn="0"/>
            <w:tcW w:w="308" w:type="pct"/>
            <w:shd w:val="clear" w:color="auto" w:fill="auto"/>
          </w:tcPr>
          <w:p w14:paraId="174F54C2" w14:textId="69DA3B78" w:rsidR="0085761F" w:rsidRPr="00D23178" w:rsidRDefault="0085761F" w:rsidP="00E0401F">
            <w:pPr>
              <w:spacing w:after="180" w:line="288" w:lineRule="auto"/>
              <w:jc w:val="both"/>
            </w:pPr>
          </w:p>
        </w:tc>
        <w:tc>
          <w:tcPr>
            <w:tcW w:w="4692" w:type="pct"/>
            <w:shd w:val="clear" w:color="auto" w:fill="auto"/>
          </w:tcPr>
          <w:p w14:paraId="66D9FA64" w14:textId="77777777" w:rsidR="00BC0D76" w:rsidRPr="00BC0D76" w:rsidRDefault="00C80152" w:rsidP="00BC0D76">
            <w:pPr>
              <w:spacing w:after="180" w:line="288" w:lineRule="auto"/>
              <w:jc w:val="both"/>
              <w:cnfStyle w:val="000000000000" w:firstRow="0" w:lastRow="0" w:firstColumn="0" w:lastColumn="0" w:oddVBand="0" w:evenVBand="0" w:oddHBand="0" w:evenHBand="0" w:firstRowFirstColumn="0" w:firstRowLastColumn="0" w:lastRowFirstColumn="0" w:lastRowLastColumn="0"/>
              <w:rPr>
                <w:i/>
                <w:iCs/>
                <w:color w:val="000000" w:themeColor="text1"/>
              </w:rPr>
            </w:pPr>
            <w:r w:rsidRPr="00BC0D76">
              <w:rPr>
                <w:i/>
                <w:iCs/>
                <w:color w:val="000000" w:themeColor="text1"/>
              </w:rPr>
              <w:t>Un </w:t>
            </w:r>
            <w:r w:rsidR="00BC0D76" w:rsidRPr="00BC0D76">
              <w:rPr>
                <w:i/>
                <w:iCs/>
                <w:color w:val="000000" w:themeColor="text1"/>
              </w:rPr>
              <w:t>Il Documento di Design del Software (DDS) è un punto di riferimento chiave durante lo sviluppo. Serve a guidare il team nella progettazione e nell’implementazione del sistema, insomma, è la mappa che tutti seguono per non perdersi. Dentro al DDS trovi tutto quello che conta, suddiviso in sezioni precise:</w:t>
            </w:r>
          </w:p>
          <w:p w14:paraId="06EFE304" w14:textId="3BE4C3B4" w:rsidR="00BC0D76" w:rsidRDefault="00BC0D76" w:rsidP="00BC0D76">
            <w:pPr>
              <w:spacing w:after="180" w:line="288" w:lineRule="auto"/>
              <w:jc w:val="both"/>
              <w:cnfStyle w:val="000000000000" w:firstRow="0" w:lastRow="0" w:firstColumn="0" w:lastColumn="0" w:oddVBand="0" w:evenVBand="0" w:oddHBand="0" w:evenHBand="0" w:firstRowFirstColumn="0" w:firstRowLastColumn="0" w:lastRowFirstColumn="0" w:lastRowLastColumn="0"/>
              <w:rPr>
                <w:i/>
                <w:iCs/>
                <w:color w:val="000000" w:themeColor="text1"/>
              </w:rPr>
            </w:pPr>
            <w:r>
              <w:rPr>
                <w:i/>
                <w:iCs/>
                <w:color w:val="000000" w:themeColor="text1"/>
              </w:rPr>
              <w:t>-</w:t>
            </w:r>
            <w:r w:rsidRPr="00BC0D76">
              <w:rPr>
                <w:i/>
                <w:iCs/>
                <w:color w:val="000000" w:themeColor="text1"/>
              </w:rPr>
              <w:t xml:space="preserve"> Architettura di Sistema: qui spieghiamo la struttura generale del software, quali sono i componenti principali e come dialogano tra loro</w:t>
            </w:r>
            <w:r>
              <w:rPr>
                <w:i/>
                <w:iCs/>
                <w:color w:val="000000" w:themeColor="text1"/>
              </w:rPr>
              <w:t>.</w:t>
            </w:r>
          </w:p>
          <w:p w14:paraId="04A9A2F8" w14:textId="5234B385" w:rsidR="00BC0D76" w:rsidRPr="00BC0D76" w:rsidRDefault="00BC0D76" w:rsidP="00BC0D76">
            <w:pPr>
              <w:spacing w:after="180" w:line="288" w:lineRule="auto"/>
              <w:jc w:val="both"/>
              <w:cnfStyle w:val="000000000000" w:firstRow="0" w:lastRow="0" w:firstColumn="0" w:lastColumn="0" w:oddVBand="0" w:evenVBand="0" w:oddHBand="0" w:evenHBand="0" w:firstRowFirstColumn="0" w:firstRowLastColumn="0" w:lastRowFirstColumn="0" w:lastRowLastColumn="0"/>
              <w:rPr>
                <w:i/>
                <w:iCs/>
                <w:color w:val="000000" w:themeColor="text1"/>
              </w:rPr>
            </w:pPr>
            <w:r w:rsidRPr="00BC0D76">
              <w:rPr>
                <w:i/>
                <w:iCs/>
                <w:color w:val="000000" w:themeColor="text1"/>
              </w:rPr>
              <w:t xml:space="preserve"> </w:t>
            </w:r>
            <w:r>
              <w:rPr>
                <w:i/>
                <w:iCs/>
                <w:color w:val="000000" w:themeColor="text1"/>
              </w:rPr>
              <w:t>-</w:t>
            </w:r>
            <w:r w:rsidRPr="00BC0D76">
              <w:rPr>
                <w:i/>
                <w:iCs/>
                <w:color w:val="000000" w:themeColor="text1"/>
              </w:rPr>
              <w:t>Design Dettagliato: in questa parte si entra nel dettaglio di ogni componente, spesso accompagnati da diagrammi di sequenza che mostrano come il sistema si comporta davvero.</w:t>
            </w:r>
          </w:p>
          <w:p w14:paraId="74CD92E1" w14:textId="41CA7FE5" w:rsidR="00BC0D76" w:rsidRPr="00BC0D76" w:rsidRDefault="00BC0D76" w:rsidP="00BC0D76">
            <w:pPr>
              <w:spacing w:after="180" w:line="288" w:lineRule="auto"/>
              <w:jc w:val="both"/>
              <w:cnfStyle w:val="000000000000" w:firstRow="0" w:lastRow="0" w:firstColumn="0" w:lastColumn="0" w:oddVBand="0" w:evenVBand="0" w:oddHBand="0" w:evenHBand="0" w:firstRowFirstColumn="0" w:firstRowLastColumn="0" w:lastRowFirstColumn="0" w:lastRowLastColumn="0"/>
              <w:rPr>
                <w:i/>
                <w:iCs/>
                <w:color w:val="000000" w:themeColor="text1"/>
              </w:rPr>
            </w:pPr>
            <w:r>
              <w:rPr>
                <w:i/>
                <w:iCs/>
                <w:color w:val="000000" w:themeColor="text1"/>
              </w:rPr>
              <w:t>-</w:t>
            </w:r>
            <w:r w:rsidRPr="00BC0D76">
              <w:rPr>
                <w:i/>
                <w:iCs/>
                <w:color w:val="000000" w:themeColor="text1"/>
              </w:rPr>
              <w:t xml:space="preserve"> Interfaccia Utente (UI): questa sezione racconta come si presenta e si usa il sistema, spiegando le interazioni possibili. L’obiettivo vero del DDS è dare una visione completa e chiara del sistema che stiamo costruendo</w:t>
            </w:r>
            <w:r>
              <w:rPr>
                <w:i/>
                <w:iCs/>
                <w:color w:val="000000" w:themeColor="text1"/>
              </w:rPr>
              <w:t>.</w:t>
            </w:r>
          </w:p>
          <w:p w14:paraId="0F119CD1" w14:textId="55FC0EA4" w:rsidR="0085761F" w:rsidRPr="0086550C" w:rsidRDefault="00BC0D76" w:rsidP="00BC0D76">
            <w:pPr>
              <w:spacing w:after="180" w:line="288"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BC0D76">
              <w:rPr>
                <w:i/>
                <w:iCs/>
                <w:color w:val="000000" w:themeColor="text1"/>
              </w:rPr>
              <w:t xml:space="preserve"> Tutto il team e gli stakeholder usano questo documento come riferimento: così tutti sanno come deve funzionare il sistema e come verrà sviluppato, implementato e testato. In pratica, il DDS aiuta tutti a lavorare nella stessa direzione, senza fraintendimenti.</w:t>
            </w:r>
          </w:p>
        </w:tc>
      </w:tr>
    </w:tbl>
    <w:p w14:paraId="5857D7E5" w14:textId="5322B05F" w:rsidR="00A71510" w:rsidRDefault="00C80152" w:rsidP="00A71510">
      <w:pPr>
        <w:pStyle w:val="Titolo1"/>
      </w:pPr>
      <w:r w:rsidRPr="00C80152">
        <w:t>DESIGN ARCHITETTURALE  </w:t>
      </w:r>
    </w:p>
    <w:p w14:paraId="7B1B6AD3" w14:textId="77777777" w:rsidR="00BC0D76" w:rsidRDefault="00BC0D76" w:rsidP="00C80152">
      <w:pPr>
        <w:pStyle w:val="Nessunaspaziatura"/>
        <w:ind w:left="720"/>
        <w:rPr>
          <w:b/>
          <w:bCs/>
          <w:color w:val="000000" w:themeColor="text1"/>
          <w:sz w:val="24"/>
          <w:szCs w:val="24"/>
        </w:rPr>
      </w:pPr>
      <w:r w:rsidRPr="00BC0D76">
        <w:rPr>
          <w:b/>
          <w:bCs/>
          <w:color w:val="000000" w:themeColor="text1"/>
          <w:sz w:val="24"/>
          <w:szCs w:val="24"/>
        </w:rPr>
        <w:t>Pattern Model-View-Controller (MVC) Il progetto userà una struttura modulare basata sul Pattern Architetturale Model-View-Controller (MVC).</w:t>
      </w:r>
    </w:p>
    <w:p w14:paraId="14DA50E6" w14:textId="77777777" w:rsidR="00BC0D76" w:rsidRPr="00BC0D76" w:rsidRDefault="00BC0D76" w:rsidP="00C80152">
      <w:pPr>
        <w:pStyle w:val="Nessunaspaziatura"/>
        <w:ind w:left="720"/>
        <w:rPr>
          <w:color w:val="000000" w:themeColor="text1"/>
          <w:sz w:val="24"/>
          <w:szCs w:val="24"/>
        </w:rPr>
      </w:pPr>
    </w:p>
    <w:p w14:paraId="1662BA84" w14:textId="77777777" w:rsidR="00BC0D76" w:rsidRPr="00BC0D76" w:rsidRDefault="00BC0D76" w:rsidP="00C80152">
      <w:pPr>
        <w:pStyle w:val="Nessunaspaziatura"/>
        <w:ind w:left="720"/>
        <w:rPr>
          <w:color w:val="000000" w:themeColor="text1"/>
          <w:sz w:val="24"/>
          <w:szCs w:val="24"/>
        </w:rPr>
      </w:pPr>
      <w:r w:rsidRPr="00BC0D76">
        <w:rPr>
          <w:color w:val="000000" w:themeColor="text1"/>
          <w:sz w:val="24"/>
          <w:szCs w:val="24"/>
        </w:rPr>
        <w:t xml:space="preserve"> Abbiamo scelto un design orientato agli oggetti insieme a MVC per rendere il software più estensibile, facile da mantenere e chiaro anche con il passare del tempo. </w:t>
      </w:r>
    </w:p>
    <w:p w14:paraId="043BAF8F" w14:textId="77777777" w:rsidR="00BC0D76" w:rsidRPr="00BC0D76" w:rsidRDefault="00BC0D76" w:rsidP="00C80152">
      <w:pPr>
        <w:pStyle w:val="Nessunaspaziatura"/>
        <w:ind w:left="720"/>
        <w:rPr>
          <w:color w:val="000000" w:themeColor="text1"/>
          <w:sz w:val="24"/>
          <w:szCs w:val="24"/>
        </w:rPr>
      </w:pPr>
      <w:r w:rsidRPr="00BC0D76">
        <w:rPr>
          <w:color w:val="000000" w:themeColor="text1"/>
          <w:sz w:val="24"/>
          <w:szCs w:val="24"/>
        </w:rPr>
        <w:t xml:space="preserve">MVC divide l’applicazione in tre parti ben distinte: </w:t>
      </w:r>
    </w:p>
    <w:p w14:paraId="7DC5D0C1" w14:textId="77777777" w:rsidR="00BC0D76" w:rsidRPr="00BC0D76" w:rsidRDefault="00BC0D76" w:rsidP="00C80152">
      <w:pPr>
        <w:pStyle w:val="Nessunaspaziatura"/>
        <w:ind w:left="720"/>
        <w:rPr>
          <w:color w:val="000000" w:themeColor="text1"/>
          <w:sz w:val="24"/>
          <w:szCs w:val="24"/>
        </w:rPr>
      </w:pPr>
      <w:r w:rsidRPr="00BC0D76">
        <w:rPr>
          <w:color w:val="000000" w:themeColor="text1"/>
          <w:sz w:val="24"/>
          <w:szCs w:val="24"/>
        </w:rPr>
        <w:t xml:space="preserve">• Model – Il Model è l’oggetto che si occupa dei dati. A volte, gestisce anche la logica per avvisare il controller quando qualcosa cambia nei dati. </w:t>
      </w:r>
    </w:p>
    <w:p w14:paraId="2D0B2ED6" w14:textId="152E7543" w:rsidR="00BC0D76" w:rsidRPr="00BC0D76" w:rsidRDefault="00BC0D76" w:rsidP="00C80152">
      <w:pPr>
        <w:pStyle w:val="Nessunaspaziatura"/>
        <w:ind w:left="720"/>
        <w:rPr>
          <w:color w:val="000000" w:themeColor="text1"/>
          <w:sz w:val="24"/>
          <w:szCs w:val="24"/>
        </w:rPr>
      </w:pPr>
      <w:r w:rsidRPr="00BC0D76">
        <w:rPr>
          <w:color w:val="000000" w:themeColor="text1"/>
          <w:sz w:val="24"/>
          <w:szCs w:val="24"/>
        </w:rPr>
        <w:t>• View – La View mostra i dati contenuti nel model</w:t>
      </w:r>
      <w:r w:rsidR="004C4005">
        <w:rPr>
          <w:color w:val="000000" w:themeColor="text1"/>
          <w:sz w:val="24"/>
          <w:szCs w:val="24"/>
        </w:rPr>
        <w:t xml:space="preserve"> (FXML)</w:t>
      </w:r>
      <w:r w:rsidRPr="00BC0D76">
        <w:rPr>
          <w:color w:val="000000" w:themeColor="text1"/>
          <w:sz w:val="24"/>
          <w:szCs w:val="24"/>
        </w:rPr>
        <w:t xml:space="preserve">. </w:t>
      </w:r>
    </w:p>
    <w:p w14:paraId="33E6AD7F" w14:textId="28E67B0B" w:rsidR="00C80152" w:rsidRPr="00BC0D76" w:rsidRDefault="00BC0D76" w:rsidP="00C80152">
      <w:pPr>
        <w:pStyle w:val="Nessunaspaziatura"/>
        <w:ind w:left="720"/>
        <w:rPr>
          <w:color w:val="000000" w:themeColor="text1"/>
        </w:rPr>
      </w:pPr>
      <w:r w:rsidRPr="00BC0D76">
        <w:rPr>
          <w:color w:val="000000" w:themeColor="text1"/>
          <w:sz w:val="24"/>
          <w:szCs w:val="24"/>
        </w:rPr>
        <w:t>• Controller – Il Controller è quello che gestisce sia il model che la view. Decide come devono scorrere i dati nel model e aggiorna la view ogni volta che serve. In pratica, tiene separati la view e il model e si assicura che comunichino solo quando è necessario.</w:t>
      </w:r>
      <w:r w:rsidR="00C80152" w:rsidRPr="00BC0D76">
        <w:rPr>
          <w:color w:val="000000" w:themeColor="text1"/>
        </w:rPr>
        <w:t> </w:t>
      </w:r>
    </w:p>
    <w:p w14:paraId="339AACD1" w14:textId="77777777" w:rsidR="00C80152" w:rsidRPr="00C80152" w:rsidRDefault="00C80152" w:rsidP="00C80152">
      <w:pPr>
        <w:pStyle w:val="Nessunaspaziatura"/>
        <w:ind w:left="720"/>
        <w:rPr>
          <w:b/>
          <w:bCs/>
          <w:color w:val="000000" w:themeColor="text1"/>
        </w:rPr>
      </w:pPr>
      <w:r w:rsidRPr="00C80152">
        <w:rPr>
          <w:b/>
          <w:bCs/>
          <w:color w:val="000000" w:themeColor="text1"/>
        </w:rPr>
        <w:t> </w:t>
      </w:r>
    </w:p>
    <w:p w14:paraId="4FE492EF" w14:textId="77777777" w:rsidR="00C80152" w:rsidRPr="00C80152" w:rsidRDefault="00C80152" w:rsidP="00C80152">
      <w:pPr>
        <w:pStyle w:val="Nessunaspaziatura"/>
        <w:ind w:left="720"/>
        <w:rPr>
          <w:b/>
          <w:bCs/>
          <w:color w:val="000000" w:themeColor="text1"/>
        </w:rPr>
      </w:pPr>
      <w:r w:rsidRPr="00C80152">
        <w:rPr>
          <w:b/>
          <w:bCs/>
          <w:color w:val="000000" w:themeColor="text1"/>
        </w:rPr>
        <w:t> </w:t>
      </w:r>
    </w:p>
    <w:p w14:paraId="1F901DD5" w14:textId="77777777" w:rsidR="00623B35" w:rsidRDefault="00623B35" w:rsidP="00623B35">
      <w:pPr>
        <w:pStyle w:val="Nessunaspaziatura"/>
        <w:rPr>
          <w:b/>
          <w:bCs/>
          <w:color w:val="000000" w:themeColor="text1"/>
          <w:sz w:val="40"/>
          <w:szCs w:val="40"/>
        </w:rPr>
      </w:pPr>
    </w:p>
    <w:p w14:paraId="6C639756" w14:textId="77777777" w:rsidR="00623B35" w:rsidRDefault="00623B35" w:rsidP="00623B35">
      <w:pPr>
        <w:pStyle w:val="Nessunaspaziatura"/>
        <w:rPr>
          <w:b/>
          <w:bCs/>
          <w:color w:val="000000" w:themeColor="text1"/>
          <w:sz w:val="40"/>
          <w:szCs w:val="40"/>
        </w:rPr>
      </w:pPr>
    </w:p>
    <w:p w14:paraId="5848C627" w14:textId="77777777" w:rsidR="0017687B" w:rsidRDefault="0017687B" w:rsidP="0017687B">
      <w:pPr>
        <w:pStyle w:val="Nessunaspaziatura"/>
        <w:rPr>
          <w:color w:val="000000" w:themeColor="text1"/>
        </w:rPr>
      </w:pPr>
    </w:p>
    <w:p w14:paraId="7DAC11DA" w14:textId="77777777" w:rsidR="0017687B" w:rsidRDefault="0017687B" w:rsidP="0017687B">
      <w:pPr>
        <w:pStyle w:val="Nessunaspaziatura"/>
        <w:rPr>
          <w:color w:val="000000" w:themeColor="text1"/>
        </w:rPr>
      </w:pPr>
    </w:p>
    <w:p w14:paraId="0C528654" w14:textId="0C2B2CC7" w:rsidR="0017687B" w:rsidRPr="0017687B" w:rsidRDefault="0017687B" w:rsidP="0017687B">
      <w:pPr>
        <w:pStyle w:val="Nessunaspaziatura"/>
        <w:rPr>
          <w:b/>
          <w:bCs/>
          <w:color w:val="000000" w:themeColor="text1"/>
          <w:sz w:val="36"/>
          <w:szCs w:val="36"/>
        </w:rPr>
      </w:pPr>
      <w:r w:rsidRPr="0017687B">
        <w:rPr>
          <w:color w:val="000000" w:themeColor="text1"/>
        </w:rPr>
        <w:t xml:space="preserve"> </w:t>
      </w:r>
      <w:r w:rsidRPr="0017687B">
        <w:rPr>
          <w:b/>
          <w:bCs/>
          <w:color w:val="000000" w:themeColor="text1"/>
          <w:sz w:val="36"/>
          <w:szCs w:val="36"/>
        </w:rPr>
        <w:t>Suddivisione in Package e Moduli</w:t>
      </w:r>
    </w:p>
    <w:p w14:paraId="54F7FF09" w14:textId="77777777" w:rsidR="0017687B" w:rsidRPr="0017687B" w:rsidRDefault="0017687B" w:rsidP="0017687B">
      <w:pPr>
        <w:pStyle w:val="Nessunaspaziatura"/>
        <w:rPr>
          <w:color w:val="000000" w:themeColor="text1"/>
        </w:rPr>
      </w:pPr>
      <w:r w:rsidRPr="0017687B">
        <w:rPr>
          <w:color w:val="000000" w:themeColor="text1"/>
        </w:rPr>
        <w:t>Il sistema Biblioteca Universitaria è strutturato secondo una suddivisione modulare basata su package Java.</w:t>
      </w:r>
    </w:p>
    <w:p w14:paraId="48FFD0CA" w14:textId="77777777" w:rsidR="0017687B" w:rsidRPr="0017687B" w:rsidRDefault="0017687B" w:rsidP="0017687B">
      <w:pPr>
        <w:pStyle w:val="Nessunaspaziatura"/>
        <w:rPr>
          <w:color w:val="000000" w:themeColor="text1"/>
        </w:rPr>
      </w:pPr>
      <w:r w:rsidRPr="0017687B">
        <w:rPr>
          <w:color w:val="000000" w:themeColor="text1"/>
        </w:rPr>
        <w:t>Ogni package rappresenta un modulo logico del sistema ed è progettato per incapsulare funzionalità omogenee, riducendo l’accoppiamento tra le componenti e migliorando la manutenibilità del software.</w:t>
      </w:r>
    </w:p>
    <w:p w14:paraId="18F9AB07" w14:textId="77777777" w:rsidR="0017687B" w:rsidRPr="0017687B" w:rsidRDefault="0017687B" w:rsidP="0017687B">
      <w:pPr>
        <w:pStyle w:val="Nessunaspaziatura"/>
        <w:rPr>
          <w:color w:val="000000" w:themeColor="text1"/>
        </w:rPr>
      </w:pPr>
    </w:p>
    <w:p w14:paraId="3D22F69F" w14:textId="77777777" w:rsidR="0017687B" w:rsidRPr="0017687B" w:rsidRDefault="0017687B" w:rsidP="0017687B">
      <w:pPr>
        <w:pStyle w:val="Nessunaspaziatura"/>
        <w:rPr>
          <w:color w:val="000000" w:themeColor="text1"/>
        </w:rPr>
      </w:pPr>
      <w:r w:rsidRPr="0017687B">
        <w:rPr>
          <w:color w:val="000000" w:themeColor="text1"/>
        </w:rPr>
        <w:t>La suddivisione segue i principi del pattern Model–View–Controller (MVC), integrata da moduli di supporto per la gestione delle utilità e delle eccezioni.</w:t>
      </w:r>
    </w:p>
    <w:p w14:paraId="015C0BC1" w14:textId="77777777" w:rsidR="0017687B" w:rsidRPr="0017687B" w:rsidRDefault="0017687B" w:rsidP="0017687B">
      <w:pPr>
        <w:pStyle w:val="Nessunaspaziatura"/>
        <w:rPr>
          <w:color w:val="000000" w:themeColor="text1"/>
        </w:rPr>
      </w:pPr>
    </w:p>
    <w:p w14:paraId="433BA45C" w14:textId="43EA8090" w:rsidR="0017687B" w:rsidRPr="0017687B" w:rsidRDefault="0017687B" w:rsidP="0017687B">
      <w:pPr>
        <w:pStyle w:val="Nessunaspaziatura"/>
        <w:rPr>
          <w:color w:val="000000" w:themeColor="text1"/>
        </w:rPr>
      </w:pPr>
      <w:r w:rsidRPr="0017687B">
        <w:rPr>
          <w:b/>
          <w:bCs/>
          <w:color w:val="000000" w:themeColor="text1"/>
          <w:sz w:val="36"/>
          <w:szCs w:val="36"/>
        </w:rPr>
        <w:t>Modulo di Avvio dell’Applicazione</w:t>
      </w:r>
    </w:p>
    <w:p w14:paraId="621D2E92" w14:textId="77777777" w:rsidR="0017687B" w:rsidRPr="0017687B" w:rsidRDefault="0017687B" w:rsidP="0017687B">
      <w:pPr>
        <w:pStyle w:val="Nessunaspaziatura"/>
        <w:rPr>
          <w:color w:val="000000" w:themeColor="text1"/>
        </w:rPr>
      </w:pPr>
    </w:p>
    <w:p w14:paraId="1490717B" w14:textId="77777777" w:rsidR="0017687B" w:rsidRPr="0017687B" w:rsidRDefault="0017687B" w:rsidP="0017687B">
      <w:pPr>
        <w:pStyle w:val="Nessunaspaziatura"/>
        <w:rPr>
          <w:color w:val="000000" w:themeColor="text1"/>
        </w:rPr>
      </w:pPr>
      <w:r w:rsidRPr="0017687B">
        <w:rPr>
          <w:color w:val="000000" w:themeColor="text1"/>
        </w:rPr>
        <w:t>Il modulo di avvio contiene la classe responsabile dell’inizializzazione dell’applicazione JavaFX e della creazione dello stage principale.</w:t>
      </w:r>
    </w:p>
    <w:p w14:paraId="045E3861" w14:textId="77777777" w:rsidR="0017687B" w:rsidRPr="0017687B" w:rsidRDefault="0017687B" w:rsidP="0017687B">
      <w:pPr>
        <w:pStyle w:val="Nessunaspaziatura"/>
        <w:rPr>
          <w:color w:val="000000" w:themeColor="text1"/>
        </w:rPr>
      </w:pPr>
    </w:p>
    <w:p w14:paraId="2DA599A9" w14:textId="77777777" w:rsidR="0017687B" w:rsidRPr="0017687B" w:rsidRDefault="0017687B" w:rsidP="0017687B">
      <w:pPr>
        <w:pStyle w:val="Nessunaspaziatura"/>
        <w:rPr>
          <w:color w:val="000000" w:themeColor="text1"/>
        </w:rPr>
      </w:pPr>
      <w:r w:rsidRPr="0017687B">
        <w:rPr>
          <w:color w:val="000000" w:themeColor="text1"/>
        </w:rPr>
        <w:t>Package</w:t>
      </w:r>
    </w:p>
    <w:p w14:paraId="4504B99E" w14:textId="77777777" w:rsidR="0017687B" w:rsidRPr="0017687B" w:rsidRDefault="0017687B" w:rsidP="0017687B">
      <w:pPr>
        <w:pStyle w:val="Nessunaspaziatura"/>
        <w:rPr>
          <w:color w:val="000000" w:themeColor="text1"/>
        </w:rPr>
      </w:pPr>
    </w:p>
    <w:p w14:paraId="6151B857" w14:textId="77777777" w:rsidR="0017687B" w:rsidRPr="0017687B" w:rsidRDefault="0017687B" w:rsidP="0017687B">
      <w:pPr>
        <w:pStyle w:val="Nessunaspaziatura"/>
        <w:rPr>
          <w:color w:val="000000" w:themeColor="text1"/>
        </w:rPr>
      </w:pPr>
      <w:r w:rsidRPr="0017687B">
        <w:rPr>
          <w:color w:val="000000" w:themeColor="text1"/>
        </w:rPr>
        <w:t>bibliotecauniversitaria</w:t>
      </w:r>
    </w:p>
    <w:p w14:paraId="1719C88F" w14:textId="77777777" w:rsidR="0017687B" w:rsidRPr="0017687B" w:rsidRDefault="0017687B" w:rsidP="0017687B">
      <w:pPr>
        <w:pStyle w:val="Nessunaspaziatura"/>
        <w:rPr>
          <w:color w:val="000000" w:themeColor="text1"/>
        </w:rPr>
      </w:pPr>
    </w:p>
    <w:p w14:paraId="532FDF74" w14:textId="77777777" w:rsidR="0017687B" w:rsidRPr="0017687B" w:rsidRDefault="0017687B" w:rsidP="0017687B">
      <w:pPr>
        <w:pStyle w:val="Nessunaspaziatura"/>
        <w:rPr>
          <w:color w:val="000000" w:themeColor="text1"/>
        </w:rPr>
      </w:pPr>
      <w:r w:rsidRPr="0017687B">
        <w:rPr>
          <w:color w:val="000000" w:themeColor="text1"/>
        </w:rPr>
        <w:t>Classe</w:t>
      </w:r>
    </w:p>
    <w:p w14:paraId="6E9C463F" w14:textId="77777777" w:rsidR="0017687B" w:rsidRPr="0017687B" w:rsidRDefault="0017687B" w:rsidP="0017687B">
      <w:pPr>
        <w:pStyle w:val="Nessunaspaziatura"/>
        <w:rPr>
          <w:color w:val="000000" w:themeColor="text1"/>
        </w:rPr>
      </w:pPr>
    </w:p>
    <w:p w14:paraId="7C3FC84F" w14:textId="77777777" w:rsidR="0017687B" w:rsidRPr="0017687B" w:rsidRDefault="0017687B" w:rsidP="0017687B">
      <w:pPr>
        <w:pStyle w:val="Nessunaspaziatura"/>
        <w:rPr>
          <w:color w:val="000000" w:themeColor="text1"/>
        </w:rPr>
      </w:pPr>
      <w:r w:rsidRPr="0017687B">
        <w:rPr>
          <w:color w:val="000000" w:themeColor="text1"/>
        </w:rPr>
        <w:t>Main</w:t>
      </w:r>
    </w:p>
    <w:p w14:paraId="35F46E6B" w14:textId="77777777" w:rsidR="0017687B" w:rsidRPr="0017687B" w:rsidRDefault="0017687B" w:rsidP="0017687B">
      <w:pPr>
        <w:pStyle w:val="Nessunaspaziatura"/>
        <w:rPr>
          <w:color w:val="000000" w:themeColor="text1"/>
        </w:rPr>
      </w:pPr>
    </w:p>
    <w:p w14:paraId="7D3CD21D" w14:textId="77777777" w:rsidR="0017687B" w:rsidRPr="0017687B" w:rsidRDefault="0017687B" w:rsidP="0017687B">
      <w:pPr>
        <w:pStyle w:val="Nessunaspaziatura"/>
        <w:rPr>
          <w:color w:val="000000" w:themeColor="text1"/>
        </w:rPr>
      </w:pPr>
      <w:r w:rsidRPr="0017687B">
        <w:rPr>
          <w:color w:val="000000" w:themeColor="text1"/>
        </w:rPr>
        <w:t>Questo modulo rappresenta il punto di ingresso del sistema.</w:t>
      </w:r>
    </w:p>
    <w:p w14:paraId="21559B2C" w14:textId="77777777" w:rsidR="0017687B" w:rsidRPr="0017687B" w:rsidRDefault="0017687B" w:rsidP="0017687B">
      <w:pPr>
        <w:pStyle w:val="Nessunaspaziatura"/>
        <w:rPr>
          <w:color w:val="000000" w:themeColor="text1"/>
        </w:rPr>
      </w:pPr>
    </w:p>
    <w:p w14:paraId="6C2EAB8B" w14:textId="0AB75A50" w:rsidR="0017687B" w:rsidRPr="0017687B" w:rsidRDefault="0017687B" w:rsidP="0017687B">
      <w:pPr>
        <w:pStyle w:val="Nessunaspaziatura"/>
        <w:rPr>
          <w:b/>
          <w:bCs/>
          <w:color w:val="000000" w:themeColor="text1"/>
          <w:sz w:val="36"/>
          <w:szCs w:val="36"/>
        </w:rPr>
      </w:pPr>
      <w:r w:rsidRPr="0017687B">
        <w:rPr>
          <w:b/>
          <w:bCs/>
          <w:color w:val="000000" w:themeColor="text1"/>
          <w:sz w:val="36"/>
          <w:szCs w:val="36"/>
        </w:rPr>
        <w:t>Modulo Controller (Logica di Presentazione)</w:t>
      </w:r>
    </w:p>
    <w:p w14:paraId="5577D50D" w14:textId="77777777" w:rsidR="0017687B" w:rsidRPr="0017687B" w:rsidRDefault="0017687B" w:rsidP="0017687B">
      <w:pPr>
        <w:pStyle w:val="Nessunaspaziatura"/>
        <w:rPr>
          <w:b/>
          <w:bCs/>
          <w:color w:val="000000" w:themeColor="text1"/>
          <w:sz w:val="36"/>
          <w:szCs w:val="36"/>
        </w:rPr>
      </w:pPr>
    </w:p>
    <w:p w14:paraId="713540BE" w14:textId="77777777" w:rsidR="0017687B" w:rsidRPr="0017687B" w:rsidRDefault="0017687B" w:rsidP="0017687B">
      <w:pPr>
        <w:pStyle w:val="Nessunaspaziatura"/>
        <w:rPr>
          <w:color w:val="000000" w:themeColor="text1"/>
        </w:rPr>
      </w:pPr>
      <w:r w:rsidRPr="0017687B">
        <w:rPr>
          <w:color w:val="000000" w:themeColor="text1"/>
        </w:rPr>
        <w:t>Il modulo Controller gestisce le interazioni tra l’utente e il sistema.</w:t>
      </w:r>
    </w:p>
    <w:p w14:paraId="23019DE1" w14:textId="77777777" w:rsidR="0017687B" w:rsidRPr="0017687B" w:rsidRDefault="0017687B" w:rsidP="0017687B">
      <w:pPr>
        <w:pStyle w:val="Nessunaspaziatura"/>
        <w:rPr>
          <w:color w:val="000000" w:themeColor="text1"/>
        </w:rPr>
      </w:pPr>
      <w:r w:rsidRPr="0017687B">
        <w:rPr>
          <w:color w:val="000000" w:themeColor="text1"/>
        </w:rPr>
        <w:t>Riceve gli input dall’interfaccia grafica, ne verifica la correttezza e invoca le opportune operazioni del Model.</w:t>
      </w:r>
    </w:p>
    <w:p w14:paraId="10128719" w14:textId="77777777" w:rsidR="0017687B" w:rsidRPr="0017687B" w:rsidRDefault="0017687B" w:rsidP="0017687B">
      <w:pPr>
        <w:pStyle w:val="Nessunaspaziatura"/>
        <w:rPr>
          <w:color w:val="000000" w:themeColor="text1"/>
        </w:rPr>
      </w:pPr>
    </w:p>
    <w:p w14:paraId="31D59310" w14:textId="77777777" w:rsidR="0017687B" w:rsidRPr="0017687B" w:rsidRDefault="0017687B" w:rsidP="0017687B">
      <w:pPr>
        <w:pStyle w:val="Nessunaspaziatura"/>
        <w:rPr>
          <w:color w:val="000000" w:themeColor="text1"/>
        </w:rPr>
      </w:pPr>
      <w:r w:rsidRPr="0017687B">
        <w:rPr>
          <w:color w:val="000000" w:themeColor="text1"/>
        </w:rPr>
        <w:t>Package</w:t>
      </w:r>
    </w:p>
    <w:p w14:paraId="6977A381" w14:textId="77777777" w:rsidR="0017687B" w:rsidRPr="0017687B" w:rsidRDefault="0017687B" w:rsidP="0017687B">
      <w:pPr>
        <w:pStyle w:val="Nessunaspaziatura"/>
        <w:rPr>
          <w:color w:val="000000" w:themeColor="text1"/>
        </w:rPr>
      </w:pPr>
    </w:p>
    <w:p w14:paraId="2DC86BC6" w14:textId="77777777" w:rsidR="0017687B" w:rsidRPr="0017687B" w:rsidRDefault="0017687B" w:rsidP="0017687B">
      <w:pPr>
        <w:pStyle w:val="Nessunaspaziatura"/>
        <w:rPr>
          <w:color w:val="000000" w:themeColor="text1"/>
        </w:rPr>
      </w:pPr>
      <w:r w:rsidRPr="0017687B">
        <w:rPr>
          <w:color w:val="000000" w:themeColor="text1"/>
        </w:rPr>
        <w:t>bibliotecauniversitaria.controllers</w:t>
      </w:r>
    </w:p>
    <w:p w14:paraId="7CDB5195" w14:textId="77777777" w:rsidR="0017687B" w:rsidRPr="0017687B" w:rsidRDefault="0017687B" w:rsidP="0017687B">
      <w:pPr>
        <w:pStyle w:val="Nessunaspaziatura"/>
        <w:rPr>
          <w:color w:val="000000" w:themeColor="text1"/>
        </w:rPr>
      </w:pPr>
    </w:p>
    <w:p w14:paraId="04D5CC5A" w14:textId="77777777" w:rsidR="0017687B" w:rsidRPr="0017687B" w:rsidRDefault="0017687B" w:rsidP="0017687B">
      <w:pPr>
        <w:pStyle w:val="Nessunaspaziatura"/>
        <w:rPr>
          <w:color w:val="000000" w:themeColor="text1"/>
        </w:rPr>
      </w:pPr>
      <w:r w:rsidRPr="0017687B">
        <w:rPr>
          <w:color w:val="000000" w:themeColor="text1"/>
        </w:rPr>
        <w:t>Responsabilità principali</w:t>
      </w:r>
    </w:p>
    <w:p w14:paraId="190D38B1" w14:textId="77777777" w:rsidR="0017687B" w:rsidRPr="0017687B" w:rsidRDefault="0017687B" w:rsidP="0017687B">
      <w:pPr>
        <w:pStyle w:val="Nessunaspaziatura"/>
        <w:rPr>
          <w:color w:val="000000" w:themeColor="text1"/>
        </w:rPr>
      </w:pPr>
    </w:p>
    <w:p w14:paraId="2B44A748" w14:textId="77777777" w:rsidR="0017687B" w:rsidRPr="0017687B" w:rsidRDefault="0017687B" w:rsidP="0017687B">
      <w:pPr>
        <w:pStyle w:val="Nessunaspaziatura"/>
        <w:rPr>
          <w:color w:val="000000" w:themeColor="text1"/>
        </w:rPr>
      </w:pPr>
      <w:r w:rsidRPr="0017687B">
        <w:rPr>
          <w:color w:val="000000" w:themeColor="text1"/>
        </w:rPr>
        <w:t>autenticazione e registrazione del personale;</w:t>
      </w:r>
    </w:p>
    <w:p w14:paraId="03D24BDA" w14:textId="77777777" w:rsidR="0017687B" w:rsidRPr="0017687B" w:rsidRDefault="0017687B" w:rsidP="0017687B">
      <w:pPr>
        <w:pStyle w:val="Nessunaspaziatura"/>
        <w:rPr>
          <w:color w:val="000000" w:themeColor="text1"/>
        </w:rPr>
      </w:pPr>
    </w:p>
    <w:p w14:paraId="35B4A3BE" w14:textId="77777777" w:rsidR="0017687B" w:rsidRPr="0017687B" w:rsidRDefault="0017687B" w:rsidP="0017687B">
      <w:pPr>
        <w:pStyle w:val="Nessunaspaziatura"/>
        <w:rPr>
          <w:color w:val="000000" w:themeColor="text1"/>
        </w:rPr>
      </w:pPr>
      <w:r w:rsidRPr="0017687B">
        <w:rPr>
          <w:color w:val="000000" w:themeColor="text1"/>
        </w:rPr>
        <w:t>navigazione tra le funzionalità principali;</w:t>
      </w:r>
    </w:p>
    <w:p w14:paraId="6DFA76AE" w14:textId="77777777" w:rsidR="0017687B" w:rsidRPr="0017687B" w:rsidRDefault="0017687B" w:rsidP="0017687B">
      <w:pPr>
        <w:pStyle w:val="Nessunaspaziatura"/>
        <w:rPr>
          <w:color w:val="000000" w:themeColor="text1"/>
        </w:rPr>
      </w:pPr>
    </w:p>
    <w:p w14:paraId="3CA7D611" w14:textId="77777777" w:rsidR="0017687B" w:rsidRPr="0017687B" w:rsidRDefault="0017687B" w:rsidP="0017687B">
      <w:pPr>
        <w:pStyle w:val="Nessunaspaziatura"/>
        <w:rPr>
          <w:color w:val="000000" w:themeColor="text1"/>
        </w:rPr>
      </w:pPr>
      <w:r w:rsidRPr="0017687B">
        <w:rPr>
          <w:color w:val="000000" w:themeColor="text1"/>
        </w:rPr>
        <w:t>gestione dei libri, degli utenti e dei prestiti;</w:t>
      </w:r>
    </w:p>
    <w:p w14:paraId="0DCC1089" w14:textId="77777777" w:rsidR="0017687B" w:rsidRPr="0017687B" w:rsidRDefault="0017687B" w:rsidP="0017687B">
      <w:pPr>
        <w:pStyle w:val="Nessunaspaziatura"/>
        <w:rPr>
          <w:color w:val="000000" w:themeColor="text1"/>
        </w:rPr>
      </w:pPr>
    </w:p>
    <w:p w14:paraId="68A320BF" w14:textId="77777777" w:rsidR="0017687B" w:rsidRPr="0017687B" w:rsidRDefault="0017687B" w:rsidP="0017687B">
      <w:pPr>
        <w:pStyle w:val="Nessunaspaziatura"/>
        <w:rPr>
          <w:color w:val="000000" w:themeColor="text1"/>
        </w:rPr>
      </w:pPr>
      <w:r w:rsidRPr="0017687B">
        <w:rPr>
          <w:color w:val="000000" w:themeColor="text1"/>
        </w:rPr>
        <w:t>aggiornamento delle viste JavaFX.</w:t>
      </w:r>
    </w:p>
    <w:p w14:paraId="552C3C71" w14:textId="77777777" w:rsidR="0017687B" w:rsidRPr="0017687B" w:rsidRDefault="0017687B" w:rsidP="0017687B">
      <w:pPr>
        <w:pStyle w:val="Nessunaspaziatura"/>
        <w:rPr>
          <w:color w:val="000000" w:themeColor="text1"/>
        </w:rPr>
      </w:pPr>
    </w:p>
    <w:p w14:paraId="1D179AF6" w14:textId="5E9FB196" w:rsidR="0017687B" w:rsidRPr="0017687B" w:rsidRDefault="0017687B" w:rsidP="0017687B">
      <w:pPr>
        <w:pStyle w:val="Nessunaspaziatura"/>
        <w:rPr>
          <w:b/>
          <w:bCs/>
          <w:color w:val="000000" w:themeColor="text1"/>
          <w:sz w:val="36"/>
          <w:szCs w:val="36"/>
        </w:rPr>
      </w:pPr>
      <w:r w:rsidRPr="0017687B">
        <w:rPr>
          <w:b/>
          <w:bCs/>
          <w:color w:val="000000" w:themeColor="text1"/>
          <w:sz w:val="36"/>
          <w:szCs w:val="36"/>
        </w:rPr>
        <w:t>Modulo Model (Logica di Business)</w:t>
      </w:r>
    </w:p>
    <w:p w14:paraId="2DA09607" w14:textId="77777777" w:rsidR="0017687B" w:rsidRPr="0017687B" w:rsidRDefault="0017687B" w:rsidP="0017687B">
      <w:pPr>
        <w:pStyle w:val="Nessunaspaziatura"/>
        <w:rPr>
          <w:color w:val="000000" w:themeColor="text1"/>
        </w:rPr>
      </w:pPr>
    </w:p>
    <w:p w14:paraId="04A8490A" w14:textId="77777777" w:rsidR="0017687B" w:rsidRPr="0017687B" w:rsidRDefault="0017687B" w:rsidP="0017687B">
      <w:pPr>
        <w:pStyle w:val="Nessunaspaziatura"/>
        <w:rPr>
          <w:color w:val="000000" w:themeColor="text1"/>
        </w:rPr>
      </w:pPr>
      <w:r w:rsidRPr="0017687B">
        <w:rPr>
          <w:color w:val="000000" w:themeColor="text1"/>
        </w:rPr>
        <w:t>Il modulo Model rappresenta il cuore logico del sistema e contiene le classi che modellano il dominio applicativo.</w:t>
      </w:r>
    </w:p>
    <w:p w14:paraId="4706A47A" w14:textId="77777777" w:rsidR="0017687B" w:rsidRPr="0017687B" w:rsidRDefault="0017687B" w:rsidP="0017687B">
      <w:pPr>
        <w:pStyle w:val="Nessunaspaziatura"/>
        <w:rPr>
          <w:color w:val="000000" w:themeColor="text1"/>
        </w:rPr>
      </w:pPr>
      <w:r w:rsidRPr="0017687B">
        <w:rPr>
          <w:color w:val="000000" w:themeColor="text1"/>
        </w:rPr>
        <w:t>In questo modulo sono definite le entità principali e le regole di business che governano il funzionamento del sistema.</w:t>
      </w:r>
    </w:p>
    <w:p w14:paraId="64E0BDBA" w14:textId="77777777" w:rsidR="0017687B" w:rsidRPr="0017687B" w:rsidRDefault="0017687B" w:rsidP="0017687B">
      <w:pPr>
        <w:pStyle w:val="Nessunaspaziatura"/>
        <w:rPr>
          <w:color w:val="000000" w:themeColor="text1"/>
        </w:rPr>
      </w:pPr>
    </w:p>
    <w:p w14:paraId="1CDB6782" w14:textId="77777777" w:rsidR="0017687B" w:rsidRPr="0017687B" w:rsidRDefault="0017687B" w:rsidP="0017687B">
      <w:pPr>
        <w:pStyle w:val="Nessunaspaziatura"/>
        <w:rPr>
          <w:color w:val="000000" w:themeColor="text1"/>
        </w:rPr>
      </w:pPr>
      <w:r w:rsidRPr="0017687B">
        <w:rPr>
          <w:color w:val="000000" w:themeColor="text1"/>
        </w:rPr>
        <w:t>Package</w:t>
      </w:r>
    </w:p>
    <w:p w14:paraId="281E9F06" w14:textId="77777777" w:rsidR="0017687B" w:rsidRPr="0017687B" w:rsidRDefault="0017687B" w:rsidP="0017687B">
      <w:pPr>
        <w:pStyle w:val="Nessunaspaziatura"/>
        <w:rPr>
          <w:color w:val="000000" w:themeColor="text1"/>
        </w:rPr>
      </w:pPr>
    </w:p>
    <w:p w14:paraId="39C776E2" w14:textId="77777777" w:rsidR="0017687B" w:rsidRPr="0017687B" w:rsidRDefault="0017687B" w:rsidP="0017687B">
      <w:pPr>
        <w:pStyle w:val="Nessunaspaziatura"/>
        <w:rPr>
          <w:color w:val="000000" w:themeColor="text1"/>
        </w:rPr>
      </w:pPr>
      <w:r w:rsidRPr="0017687B">
        <w:rPr>
          <w:color w:val="000000" w:themeColor="text1"/>
        </w:rPr>
        <w:t>bibliotecauniversitaria.models</w:t>
      </w:r>
    </w:p>
    <w:p w14:paraId="34287D71" w14:textId="77777777" w:rsidR="0017687B" w:rsidRPr="0017687B" w:rsidRDefault="0017687B" w:rsidP="0017687B">
      <w:pPr>
        <w:pStyle w:val="Nessunaspaziatura"/>
        <w:rPr>
          <w:color w:val="000000" w:themeColor="text1"/>
        </w:rPr>
      </w:pPr>
    </w:p>
    <w:p w14:paraId="10611A84" w14:textId="77777777" w:rsidR="0017687B" w:rsidRPr="0017687B" w:rsidRDefault="0017687B" w:rsidP="0017687B">
      <w:pPr>
        <w:pStyle w:val="Nessunaspaziatura"/>
        <w:rPr>
          <w:color w:val="000000" w:themeColor="text1"/>
        </w:rPr>
      </w:pPr>
      <w:r w:rsidRPr="0017687B">
        <w:rPr>
          <w:color w:val="000000" w:themeColor="text1"/>
        </w:rPr>
        <w:t>Classi principali</w:t>
      </w:r>
    </w:p>
    <w:p w14:paraId="7842F1D9" w14:textId="77777777" w:rsidR="0017687B" w:rsidRPr="0017687B" w:rsidRDefault="0017687B" w:rsidP="0017687B">
      <w:pPr>
        <w:pStyle w:val="Nessunaspaziatura"/>
        <w:rPr>
          <w:color w:val="000000" w:themeColor="text1"/>
        </w:rPr>
      </w:pPr>
    </w:p>
    <w:p w14:paraId="3B44FF01" w14:textId="77777777" w:rsidR="0017687B" w:rsidRPr="0017687B" w:rsidRDefault="0017687B" w:rsidP="0017687B">
      <w:pPr>
        <w:pStyle w:val="Nessunaspaziatura"/>
        <w:rPr>
          <w:color w:val="000000" w:themeColor="text1"/>
        </w:rPr>
      </w:pPr>
      <w:r w:rsidRPr="0017687B">
        <w:rPr>
          <w:color w:val="000000" w:themeColor="text1"/>
        </w:rPr>
        <w:t>Biblioteca</w:t>
      </w:r>
    </w:p>
    <w:p w14:paraId="60F795DD" w14:textId="77777777" w:rsidR="0017687B" w:rsidRPr="0017687B" w:rsidRDefault="0017687B" w:rsidP="0017687B">
      <w:pPr>
        <w:pStyle w:val="Nessunaspaziatura"/>
        <w:rPr>
          <w:color w:val="000000" w:themeColor="text1"/>
        </w:rPr>
      </w:pPr>
    </w:p>
    <w:p w14:paraId="153D2A96" w14:textId="77777777" w:rsidR="0017687B" w:rsidRPr="0017687B" w:rsidRDefault="0017687B" w:rsidP="0017687B">
      <w:pPr>
        <w:pStyle w:val="Nessunaspaziatura"/>
        <w:rPr>
          <w:color w:val="000000" w:themeColor="text1"/>
        </w:rPr>
      </w:pPr>
      <w:r w:rsidRPr="0017687B">
        <w:rPr>
          <w:color w:val="000000" w:themeColor="text1"/>
        </w:rPr>
        <w:t>Libro</w:t>
      </w:r>
    </w:p>
    <w:p w14:paraId="66977429" w14:textId="77777777" w:rsidR="0017687B" w:rsidRPr="0017687B" w:rsidRDefault="0017687B" w:rsidP="0017687B">
      <w:pPr>
        <w:pStyle w:val="Nessunaspaziatura"/>
        <w:rPr>
          <w:color w:val="000000" w:themeColor="text1"/>
        </w:rPr>
      </w:pPr>
    </w:p>
    <w:p w14:paraId="5B504786" w14:textId="77777777" w:rsidR="0017687B" w:rsidRPr="0017687B" w:rsidRDefault="0017687B" w:rsidP="0017687B">
      <w:pPr>
        <w:pStyle w:val="Nessunaspaziatura"/>
        <w:rPr>
          <w:color w:val="000000" w:themeColor="text1"/>
        </w:rPr>
      </w:pPr>
      <w:r w:rsidRPr="0017687B">
        <w:rPr>
          <w:color w:val="000000" w:themeColor="text1"/>
        </w:rPr>
        <w:t>Utente</w:t>
      </w:r>
    </w:p>
    <w:p w14:paraId="31D4B879" w14:textId="77777777" w:rsidR="0017687B" w:rsidRPr="0017687B" w:rsidRDefault="0017687B" w:rsidP="0017687B">
      <w:pPr>
        <w:pStyle w:val="Nessunaspaziatura"/>
        <w:rPr>
          <w:color w:val="000000" w:themeColor="text1"/>
        </w:rPr>
      </w:pPr>
    </w:p>
    <w:p w14:paraId="48B5B6CC" w14:textId="77777777" w:rsidR="0017687B" w:rsidRPr="0017687B" w:rsidRDefault="0017687B" w:rsidP="0017687B">
      <w:pPr>
        <w:pStyle w:val="Nessunaspaziatura"/>
        <w:rPr>
          <w:color w:val="000000" w:themeColor="text1"/>
        </w:rPr>
      </w:pPr>
      <w:r w:rsidRPr="0017687B">
        <w:rPr>
          <w:color w:val="000000" w:themeColor="text1"/>
        </w:rPr>
        <w:t>Prestito</w:t>
      </w:r>
    </w:p>
    <w:p w14:paraId="7E329CD4" w14:textId="77777777" w:rsidR="0017687B" w:rsidRPr="0017687B" w:rsidRDefault="0017687B" w:rsidP="0017687B">
      <w:pPr>
        <w:pStyle w:val="Nessunaspaziatura"/>
        <w:rPr>
          <w:color w:val="000000" w:themeColor="text1"/>
        </w:rPr>
      </w:pPr>
    </w:p>
    <w:p w14:paraId="76B7605B" w14:textId="77777777" w:rsidR="0017687B" w:rsidRPr="0017687B" w:rsidRDefault="0017687B" w:rsidP="0017687B">
      <w:pPr>
        <w:pStyle w:val="Nessunaspaziatura"/>
        <w:rPr>
          <w:color w:val="000000" w:themeColor="text1"/>
        </w:rPr>
      </w:pPr>
      <w:r w:rsidRPr="0017687B">
        <w:rPr>
          <w:color w:val="000000" w:themeColor="text1"/>
        </w:rPr>
        <w:t>Archivio</w:t>
      </w:r>
    </w:p>
    <w:p w14:paraId="73F88043" w14:textId="77777777" w:rsidR="0017687B" w:rsidRPr="0017687B" w:rsidRDefault="0017687B" w:rsidP="0017687B">
      <w:pPr>
        <w:pStyle w:val="Nessunaspaziatura"/>
        <w:rPr>
          <w:color w:val="000000" w:themeColor="text1"/>
        </w:rPr>
      </w:pPr>
    </w:p>
    <w:p w14:paraId="1F5D7843" w14:textId="77777777" w:rsidR="0017687B" w:rsidRPr="0017687B" w:rsidRDefault="0017687B" w:rsidP="0017687B">
      <w:pPr>
        <w:pStyle w:val="Nessunaspaziatura"/>
        <w:rPr>
          <w:color w:val="000000" w:themeColor="text1"/>
        </w:rPr>
      </w:pPr>
      <w:r w:rsidRPr="0017687B">
        <w:rPr>
          <w:color w:val="000000" w:themeColor="text1"/>
        </w:rPr>
        <w:t>UserArchive</w:t>
      </w:r>
    </w:p>
    <w:p w14:paraId="5FDB67CC" w14:textId="77777777" w:rsidR="0017687B" w:rsidRPr="0017687B" w:rsidRDefault="0017687B" w:rsidP="0017687B">
      <w:pPr>
        <w:pStyle w:val="Nessunaspaziatura"/>
        <w:rPr>
          <w:color w:val="000000" w:themeColor="text1"/>
        </w:rPr>
      </w:pPr>
    </w:p>
    <w:p w14:paraId="7F29E58E" w14:textId="77777777" w:rsidR="0017687B" w:rsidRPr="0017687B" w:rsidRDefault="0017687B" w:rsidP="0017687B">
      <w:pPr>
        <w:pStyle w:val="Nessunaspaziatura"/>
        <w:rPr>
          <w:color w:val="000000" w:themeColor="text1"/>
        </w:rPr>
      </w:pPr>
      <w:r w:rsidRPr="0017687B">
        <w:rPr>
          <w:color w:val="000000" w:themeColor="text1"/>
        </w:rPr>
        <w:t>Il Model è indipendente dalla View e viene utilizzato esclusivamente dai Controller.</w:t>
      </w:r>
    </w:p>
    <w:p w14:paraId="055880BC" w14:textId="77777777" w:rsidR="0017687B" w:rsidRPr="0017687B" w:rsidRDefault="0017687B" w:rsidP="0017687B">
      <w:pPr>
        <w:pStyle w:val="Nessunaspaziatura"/>
        <w:rPr>
          <w:color w:val="000000" w:themeColor="text1"/>
        </w:rPr>
      </w:pPr>
    </w:p>
    <w:p w14:paraId="2F4F616C" w14:textId="69690430" w:rsidR="0017687B" w:rsidRPr="0017687B" w:rsidRDefault="0017687B" w:rsidP="0017687B">
      <w:pPr>
        <w:pStyle w:val="Nessunaspaziatura"/>
        <w:rPr>
          <w:color w:val="000000" w:themeColor="text1"/>
        </w:rPr>
      </w:pPr>
      <w:r w:rsidRPr="0017687B">
        <w:rPr>
          <w:b/>
          <w:bCs/>
          <w:color w:val="000000" w:themeColor="text1"/>
          <w:sz w:val="36"/>
          <w:szCs w:val="36"/>
        </w:rPr>
        <w:t>Modulo Utilities e Configurazione</w:t>
      </w:r>
    </w:p>
    <w:p w14:paraId="13593DC2" w14:textId="77777777" w:rsidR="0017687B" w:rsidRPr="0017687B" w:rsidRDefault="0017687B" w:rsidP="0017687B">
      <w:pPr>
        <w:pStyle w:val="Nessunaspaziatura"/>
        <w:rPr>
          <w:color w:val="000000" w:themeColor="text1"/>
        </w:rPr>
      </w:pPr>
    </w:p>
    <w:p w14:paraId="61A306ED" w14:textId="77777777" w:rsidR="0017687B" w:rsidRPr="0017687B" w:rsidRDefault="0017687B" w:rsidP="0017687B">
      <w:pPr>
        <w:pStyle w:val="Nessunaspaziatura"/>
        <w:rPr>
          <w:color w:val="000000" w:themeColor="text1"/>
        </w:rPr>
      </w:pPr>
      <w:r w:rsidRPr="0017687B">
        <w:rPr>
          <w:color w:val="000000" w:themeColor="text1"/>
        </w:rPr>
        <w:t>Il modulo Utilities fornisce servizi di supporto trasversali all’intero sistema.</w:t>
      </w:r>
    </w:p>
    <w:p w14:paraId="464DAEEE" w14:textId="77777777" w:rsidR="0017687B" w:rsidRPr="0017687B" w:rsidRDefault="0017687B" w:rsidP="0017687B">
      <w:pPr>
        <w:pStyle w:val="Nessunaspaziatura"/>
        <w:rPr>
          <w:color w:val="000000" w:themeColor="text1"/>
        </w:rPr>
      </w:pPr>
      <w:r w:rsidRPr="0017687B">
        <w:rPr>
          <w:color w:val="000000" w:themeColor="text1"/>
        </w:rPr>
        <w:t>Tali servizi non fanno parte della logica di business, ma supportano il corretto funzionamento dell’applicazione.</w:t>
      </w:r>
    </w:p>
    <w:p w14:paraId="2D3CAB77" w14:textId="77777777" w:rsidR="0017687B" w:rsidRPr="0017687B" w:rsidRDefault="0017687B" w:rsidP="0017687B">
      <w:pPr>
        <w:pStyle w:val="Nessunaspaziatura"/>
        <w:rPr>
          <w:color w:val="000000" w:themeColor="text1"/>
        </w:rPr>
      </w:pPr>
    </w:p>
    <w:p w14:paraId="0B8AC741" w14:textId="77777777" w:rsidR="0017687B" w:rsidRPr="0017687B" w:rsidRDefault="0017687B" w:rsidP="0017687B">
      <w:pPr>
        <w:pStyle w:val="Nessunaspaziatura"/>
        <w:rPr>
          <w:color w:val="000000" w:themeColor="text1"/>
        </w:rPr>
      </w:pPr>
      <w:r w:rsidRPr="0017687B">
        <w:rPr>
          <w:color w:val="000000" w:themeColor="text1"/>
        </w:rPr>
        <w:t>Package</w:t>
      </w:r>
    </w:p>
    <w:p w14:paraId="660AC5FA" w14:textId="77777777" w:rsidR="0017687B" w:rsidRPr="0017687B" w:rsidRDefault="0017687B" w:rsidP="0017687B">
      <w:pPr>
        <w:pStyle w:val="Nessunaspaziatura"/>
        <w:rPr>
          <w:color w:val="000000" w:themeColor="text1"/>
        </w:rPr>
      </w:pPr>
    </w:p>
    <w:p w14:paraId="4659FEF5" w14:textId="77777777" w:rsidR="0017687B" w:rsidRPr="0017687B" w:rsidRDefault="0017687B" w:rsidP="0017687B">
      <w:pPr>
        <w:pStyle w:val="Nessunaspaziatura"/>
        <w:rPr>
          <w:color w:val="000000" w:themeColor="text1"/>
        </w:rPr>
      </w:pPr>
      <w:r w:rsidRPr="0017687B">
        <w:rPr>
          <w:color w:val="000000" w:themeColor="text1"/>
        </w:rPr>
        <w:t>bibliotecauniversitaria.utils</w:t>
      </w:r>
    </w:p>
    <w:p w14:paraId="0596CF81" w14:textId="77777777" w:rsidR="0017687B" w:rsidRPr="0017687B" w:rsidRDefault="0017687B" w:rsidP="0017687B">
      <w:pPr>
        <w:pStyle w:val="Nessunaspaziatura"/>
        <w:rPr>
          <w:color w:val="000000" w:themeColor="text1"/>
        </w:rPr>
      </w:pPr>
    </w:p>
    <w:p w14:paraId="05A33AD2" w14:textId="77777777" w:rsidR="0017687B" w:rsidRPr="0017687B" w:rsidRDefault="0017687B" w:rsidP="0017687B">
      <w:pPr>
        <w:pStyle w:val="Nessunaspaziatura"/>
        <w:rPr>
          <w:color w:val="000000" w:themeColor="text1"/>
        </w:rPr>
      </w:pPr>
      <w:r w:rsidRPr="0017687B">
        <w:rPr>
          <w:color w:val="000000" w:themeColor="text1"/>
        </w:rPr>
        <w:t>Responsabilità</w:t>
      </w:r>
    </w:p>
    <w:p w14:paraId="62142B2E" w14:textId="77777777" w:rsidR="0017687B" w:rsidRPr="0017687B" w:rsidRDefault="0017687B" w:rsidP="0017687B">
      <w:pPr>
        <w:pStyle w:val="Nessunaspaziatura"/>
        <w:rPr>
          <w:color w:val="000000" w:themeColor="text1"/>
        </w:rPr>
      </w:pPr>
    </w:p>
    <w:p w14:paraId="3AC979F3" w14:textId="77777777" w:rsidR="0017687B" w:rsidRPr="0017687B" w:rsidRDefault="0017687B" w:rsidP="0017687B">
      <w:pPr>
        <w:pStyle w:val="Nessunaspaziatura"/>
        <w:rPr>
          <w:color w:val="000000" w:themeColor="text1"/>
        </w:rPr>
      </w:pPr>
      <w:r w:rsidRPr="0017687B">
        <w:rPr>
          <w:color w:val="000000" w:themeColor="text1"/>
        </w:rPr>
        <w:t>gestione della configurazione;</w:t>
      </w:r>
    </w:p>
    <w:p w14:paraId="5E582AE1" w14:textId="77777777" w:rsidR="0017687B" w:rsidRPr="0017687B" w:rsidRDefault="0017687B" w:rsidP="0017687B">
      <w:pPr>
        <w:pStyle w:val="Nessunaspaziatura"/>
        <w:rPr>
          <w:color w:val="000000" w:themeColor="text1"/>
        </w:rPr>
      </w:pPr>
    </w:p>
    <w:p w14:paraId="7771DE24" w14:textId="77777777" w:rsidR="0017687B" w:rsidRPr="0017687B" w:rsidRDefault="0017687B" w:rsidP="0017687B">
      <w:pPr>
        <w:pStyle w:val="Nessunaspaziatura"/>
        <w:rPr>
          <w:color w:val="000000" w:themeColor="text1"/>
        </w:rPr>
      </w:pPr>
      <w:r w:rsidRPr="0017687B">
        <w:rPr>
          <w:color w:val="000000" w:themeColor="text1"/>
        </w:rPr>
        <w:t>invio di email;</w:t>
      </w:r>
    </w:p>
    <w:p w14:paraId="6663F433" w14:textId="77777777" w:rsidR="0017687B" w:rsidRPr="0017687B" w:rsidRDefault="0017687B" w:rsidP="0017687B">
      <w:pPr>
        <w:pStyle w:val="Nessunaspaziatura"/>
        <w:rPr>
          <w:color w:val="000000" w:themeColor="text1"/>
        </w:rPr>
      </w:pPr>
    </w:p>
    <w:p w14:paraId="239C42BD" w14:textId="77777777" w:rsidR="0017687B" w:rsidRPr="0017687B" w:rsidRDefault="0017687B" w:rsidP="0017687B">
      <w:pPr>
        <w:pStyle w:val="Nessunaspaziatura"/>
        <w:rPr>
          <w:color w:val="000000" w:themeColor="text1"/>
        </w:rPr>
      </w:pPr>
      <w:r w:rsidRPr="0017687B">
        <w:rPr>
          <w:color w:val="000000" w:themeColor="text1"/>
        </w:rPr>
        <w:t>gestione sicura delle password;</w:t>
      </w:r>
    </w:p>
    <w:p w14:paraId="3CB909F4" w14:textId="77777777" w:rsidR="0017687B" w:rsidRPr="0017687B" w:rsidRDefault="0017687B" w:rsidP="0017687B">
      <w:pPr>
        <w:pStyle w:val="Nessunaspaziatura"/>
        <w:rPr>
          <w:color w:val="000000" w:themeColor="text1"/>
        </w:rPr>
      </w:pPr>
    </w:p>
    <w:p w14:paraId="21BF9F72" w14:textId="77777777" w:rsidR="0017687B" w:rsidRPr="0017687B" w:rsidRDefault="0017687B" w:rsidP="0017687B">
      <w:pPr>
        <w:pStyle w:val="Nessunaspaziatura"/>
        <w:rPr>
          <w:color w:val="000000" w:themeColor="text1"/>
        </w:rPr>
      </w:pPr>
      <w:r w:rsidRPr="0017687B">
        <w:rPr>
          <w:color w:val="000000" w:themeColor="text1"/>
        </w:rPr>
        <w:t>supporto al cambio delle schermate JavaFX.</w:t>
      </w:r>
    </w:p>
    <w:p w14:paraId="4F54AF08" w14:textId="77777777" w:rsidR="0017687B" w:rsidRPr="0017687B" w:rsidRDefault="0017687B" w:rsidP="0017687B">
      <w:pPr>
        <w:pStyle w:val="Nessunaspaziatura"/>
        <w:rPr>
          <w:color w:val="000000" w:themeColor="text1"/>
        </w:rPr>
      </w:pPr>
    </w:p>
    <w:p w14:paraId="7ECB9ED8" w14:textId="114DD065" w:rsidR="0017687B" w:rsidRPr="0017687B" w:rsidRDefault="0017687B" w:rsidP="0017687B">
      <w:pPr>
        <w:pStyle w:val="Nessunaspaziatura"/>
        <w:rPr>
          <w:b/>
          <w:bCs/>
          <w:color w:val="000000" w:themeColor="text1"/>
          <w:sz w:val="36"/>
          <w:szCs w:val="36"/>
        </w:rPr>
      </w:pPr>
      <w:r w:rsidRPr="0017687B">
        <w:rPr>
          <w:b/>
          <w:bCs/>
          <w:color w:val="000000" w:themeColor="text1"/>
          <w:sz w:val="36"/>
          <w:szCs w:val="36"/>
        </w:rPr>
        <w:t>Modulo Gestione delle Eccezioni</w:t>
      </w:r>
    </w:p>
    <w:p w14:paraId="6499B59C" w14:textId="77777777" w:rsidR="0017687B" w:rsidRPr="0017687B" w:rsidRDefault="0017687B" w:rsidP="0017687B">
      <w:pPr>
        <w:pStyle w:val="Nessunaspaziatura"/>
        <w:rPr>
          <w:color w:val="000000" w:themeColor="text1"/>
        </w:rPr>
      </w:pPr>
    </w:p>
    <w:p w14:paraId="77D9064C" w14:textId="77777777" w:rsidR="0017687B" w:rsidRPr="0017687B" w:rsidRDefault="0017687B" w:rsidP="0017687B">
      <w:pPr>
        <w:pStyle w:val="Nessunaspaziatura"/>
        <w:rPr>
          <w:color w:val="000000" w:themeColor="text1"/>
        </w:rPr>
      </w:pPr>
      <w:r w:rsidRPr="0017687B">
        <w:rPr>
          <w:color w:val="000000" w:themeColor="text1"/>
        </w:rPr>
        <w:t>Il modulo delle eccezioni raccoglie tutte le classi dedicate alla gestione degli errori applicativi.</w:t>
      </w:r>
    </w:p>
    <w:p w14:paraId="5BD38FA3" w14:textId="77777777" w:rsidR="0017687B" w:rsidRPr="0017687B" w:rsidRDefault="0017687B" w:rsidP="0017687B">
      <w:pPr>
        <w:pStyle w:val="Nessunaspaziatura"/>
        <w:rPr>
          <w:color w:val="000000" w:themeColor="text1"/>
        </w:rPr>
      </w:pPr>
      <w:r w:rsidRPr="0017687B">
        <w:rPr>
          <w:color w:val="000000" w:themeColor="text1"/>
        </w:rPr>
        <w:t>Le eccezioni permettono di gestire in modo strutturato le violazioni dei vincoli di business, migliorando la robustezza del sistema.</w:t>
      </w:r>
    </w:p>
    <w:p w14:paraId="5E3A4E22" w14:textId="77777777" w:rsidR="0017687B" w:rsidRPr="0017687B" w:rsidRDefault="0017687B" w:rsidP="0017687B">
      <w:pPr>
        <w:pStyle w:val="Nessunaspaziatura"/>
        <w:rPr>
          <w:color w:val="000000" w:themeColor="text1"/>
        </w:rPr>
      </w:pPr>
    </w:p>
    <w:p w14:paraId="7DD45A18" w14:textId="77777777" w:rsidR="0017687B" w:rsidRPr="0017687B" w:rsidRDefault="0017687B" w:rsidP="0017687B">
      <w:pPr>
        <w:pStyle w:val="Nessunaspaziatura"/>
        <w:rPr>
          <w:color w:val="000000" w:themeColor="text1"/>
        </w:rPr>
      </w:pPr>
      <w:r w:rsidRPr="0017687B">
        <w:rPr>
          <w:color w:val="000000" w:themeColor="text1"/>
        </w:rPr>
        <w:t>Package</w:t>
      </w:r>
    </w:p>
    <w:p w14:paraId="56915290" w14:textId="77777777" w:rsidR="0017687B" w:rsidRPr="0017687B" w:rsidRDefault="0017687B" w:rsidP="0017687B">
      <w:pPr>
        <w:pStyle w:val="Nessunaspaziatura"/>
        <w:rPr>
          <w:color w:val="000000" w:themeColor="text1"/>
        </w:rPr>
      </w:pPr>
    </w:p>
    <w:p w14:paraId="2019444B" w14:textId="77777777" w:rsidR="0017687B" w:rsidRPr="0017687B" w:rsidRDefault="0017687B" w:rsidP="0017687B">
      <w:pPr>
        <w:pStyle w:val="Nessunaspaziatura"/>
        <w:rPr>
          <w:color w:val="000000" w:themeColor="text1"/>
        </w:rPr>
      </w:pPr>
      <w:r w:rsidRPr="0017687B">
        <w:rPr>
          <w:color w:val="000000" w:themeColor="text1"/>
        </w:rPr>
        <w:t>bibliotecauniversitaria.exceptions</w:t>
      </w:r>
    </w:p>
    <w:p w14:paraId="045DACE5" w14:textId="77777777" w:rsidR="0017687B" w:rsidRPr="0017687B" w:rsidRDefault="0017687B" w:rsidP="0017687B">
      <w:pPr>
        <w:pStyle w:val="Nessunaspaziatura"/>
        <w:rPr>
          <w:color w:val="000000" w:themeColor="text1"/>
        </w:rPr>
      </w:pPr>
    </w:p>
    <w:p w14:paraId="18BE70C9" w14:textId="70EE7DEB" w:rsidR="0017687B" w:rsidRPr="0017687B" w:rsidRDefault="0017687B" w:rsidP="0017687B">
      <w:pPr>
        <w:pStyle w:val="Nessunaspaziatura"/>
        <w:rPr>
          <w:color w:val="000000" w:themeColor="text1"/>
        </w:rPr>
      </w:pPr>
      <w:r w:rsidRPr="0017687B">
        <w:rPr>
          <w:b/>
          <w:bCs/>
          <w:color w:val="000000" w:themeColor="text1"/>
          <w:sz w:val="36"/>
          <w:szCs w:val="36"/>
        </w:rPr>
        <w:t>Diagramma dei Moduli (Diagramma dei Package)</w:t>
      </w:r>
    </w:p>
    <w:p w14:paraId="5CF98D35" w14:textId="77777777" w:rsidR="0017687B" w:rsidRPr="0017687B" w:rsidRDefault="0017687B" w:rsidP="0017687B">
      <w:pPr>
        <w:pStyle w:val="Nessunaspaziatura"/>
        <w:rPr>
          <w:color w:val="000000" w:themeColor="text1"/>
        </w:rPr>
      </w:pPr>
    </w:p>
    <w:p w14:paraId="6CAB2150" w14:textId="77777777" w:rsidR="0017687B" w:rsidRPr="0017687B" w:rsidRDefault="0017687B" w:rsidP="0017687B">
      <w:pPr>
        <w:pStyle w:val="Nessunaspaziatura"/>
        <w:rPr>
          <w:color w:val="000000" w:themeColor="text1"/>
        </w:rPr>
      </w:pPr>
      <w:r w:rsidRPr="0017687B">
        <w:rPr>
          <w:color w:val="000000" w:themeColor="text1"/>
        </w:rPr>
        <w:t>Il diagramma dei package mostra la suddivisione del sistema in moduli e le principali dipendenze tra di essi.</w:t>
      </w:r>
    </w:p>
    <w:p w14:paraId="7C29EBF3" w14:textId="77777777" w:rsidR="0017687B" w:rsidRPr="0017687B" w:rsidRDefault="0017687B" w:rsidP="0017687B">
      <w:pPr>
        <w:pStyle w:val="Nessunaspaziatura"/>
        <w:rPr>
          <w:color w:val="000000" w:themeColor="text1"/>
        </w:rPr>
      </w:pPr>
    </w:p>
    <w:p w14:paraId="6F4DCD13" w14:textId="77777777" w:rsidR="0017687B" w:rsidRPr="0017687B" w:rsidRDefault="0017687B" w:rsidP="0017687B">
      <w:pPr>
        <w:pStyle w:val="Nessunaspaziatura"/>
        <w:rPr>
          <w:color w:val="000000" w:themeColor="text1"/>
        </w:rPr>
      </w:pPr>
      <w:r w:rsidRPr="0017687B">
        <w:rPr>
          <w:color w:val="000000" w:themeColor="text1"/>
        </w:rPr>
        <w:t>Il modulo Controller dipende dal Model per l’esecuzione delle operazioni di business.</w:t>
      </w:r>
    </w:p>
    <w:p w14:paraId="16C13F3A" w14:textId="77777777" w:rsidR="0017687B" w:rsidRPr="0017687B" w:rsidRDefault="0017687B" w:rsidP="0017687B">
      <w:pPr>
        <w:pStyle w:val="Nessunaspaziatura"/>
        <w:rPr>
          <w:color w:val="000000" w:themeColor="text1"/>
        </w:rPr>
      </w:pPr>
    </w:p>
    <w:p w14:paraId="0EA34826" w14:textId="77777777" w:rsidR="0017687B" w:rsidRPr="0017687B" w:rsidRDefault="0017687B" w:rsidP="0017687B">
      <w:pPr>
        <w:pStyle w:val="Nessunaspaziatura"/>
        <w:rPr>
          <w:color w:val="000000" w:themeColor="text1"/>
        </w:rPr>
      </w:pPr>
      <w:r w:rsidRPr="0017687B">
        <w:rPr>
          <w:color w:val="000000" w:themeColor="text1"/>
        </w:rPr>
        <w:t>Il Model dipende dal modulo delle Eccezioni per la gestione degli errori.</w:t>
      </w:r>
    </w:p>
    <w:p w14:paraId="29139680" w14:textId="77777777" w:rsidR="0017687B" w:rsidRPr="0017687B" w:rsidRDefault="0017687B" w:rsidP="0017687B">
      <w:pPr>
        <w:pStyle w:val="Nessunaspaziatura"/>
        <w:rPr>
          <w:color w:val="000000" w:themeColor="text1"/>
        </w:rPr>
      </w:pPr>
    </w:p>
    <w:p w14:paraId="6F8164EB" w14:textId="77777777" w:rsidR="0017687B" w:rsidRPr="0017687B" w:rsidRDefault="0017687B" w:rsidP="0017687B">
      <w:pPr>
        <w:pStyle w:val="Nessunaspaziatura"/>
        <w:rPr>
          <w:color w:val="000000" w:themeColor="text1"/>
        </w:rPr>
      </w:pPr>
      <w:r w:rsidRPr="0017687B">
        <w:rPr>
          <w:color w:val="000000" w:themeColor="text1"/>
        </w:rPr>
        <w:t>Il modulo Utilities fornisce servizi ai Controller.</w:t>
      </w:r>
    </w:p>
    <w:p w14:paraId="520982F5" w14:textId="77777777" w:rsidR="0017687B" w:rsidRPr="0017687B" w:rsidRDefault="0017687B" w:rsidP="0017687B">
      <w:pPr>
        <w:pStyle w:val="Nessunaspaziatura"/>
        <w:rPr>
          <w:color w:val="000000" w:themeColor="text1"/>
        </w:rPr>
      </w:pPr>
    </w:p>
    <w:p w14:paraId="14C16EB7" w14:textId="51F1C6F2" w:rsidR="00623B35" w:rsidRDefault="0017687B" w:rsidP="0017687B">
      <w:pPr>
        <w:pStyle w:val="Nessunaspaziatura"/>
        <w:rPr>
          <w:color w:val="000000" w:themeColor="text1"/>
        </w:rPr>
      </w:pPr>
      <w:r w:rsidRPr="0017687B">
        <w:rPr>
          <w:color w:val="000000" w:themeColor="text1"/>
        </w:rPr>
        <w:t>Il modulo di Avvio dipende dai Controller per inizializzare il flusso applicativo.</w:t>
      </w:r>
    </w:p>
    <w:p w14:paraId="2390C234" w14:textId="77777777" w:rsidR="0017687B" w:rsidRDefault="0017687B" w:rsidP="0017687B">
      <w:pPr>
        <w:pStyle w:val="Nessunaspaziatura"/>
        <w:rPr>
          <w:color w:val="000000" w:themeColor="text1"/>
        </w:rPr>
      </w:pPr>
    </w:p>
    <w:p w14:paraId="0A19B22C" w14:textId="77777777" w:rsidR="0017687B" w:rsidRDefault="0017687B" w:rsidP="0017687B">
      <w:pPr>
        <w:pStyle w:val="Nessunaspaziatura"/>
        <w:rPr>
          <w:color w:val="000000" w:themeColor="text1"/>
        </w:rPr>
      </w:pPr>
    </w:p>
    <w:p w14:paraId="033E1D04" w14:textId="77777777" w:rsidR="0017687B" w:rsidRDefault="0017687B" w:rsidP="0017687B">
      <w:pPr>
        <w:pStyle w:val="Nessunaspaziatura"/>
        <w:rPr>
          <w:color w:val="000000" w:themeColor="text1"/>
        </w:rPr>
      </w:pPr>
    </w:p>
    <w:p w14:paraId="73CB2E00" w14:textId="77777777" w:rsidR="0017687B" w:rsidRDefault="0017687B" w:rsidP="0017687B">
      <w:pPr>
        <w:pStyle w:val="Nessunaspaziatura"/>
        <w:rPr>
          <w:color w:val="000000" w:themeColor="text1"/>
        </w:rPr>
      </w:pPr>
    </w:p>
    <w:p w14:paraId="1A673FCD" w14:textId="77777777" w:rsidR="0017687B" w:rsidRDefault="0017687B" w:rsidP="0017687B">
      <w:pPr>
        <w:pStyle w:val="Nessunaspaziatura"/>
        <w:rPr>
          <w:color w:val="000000" w:themeColor="text1"/>
        </w:rPr>
      </w:pPr>
    </w:p>
    <w:p w14:paraId="64D94A81" w14:textId="77777777" w:rsidR="0017687B" w:rsidRPr="0017687B" w:rsidRDefault="0017687B" w:rsidP="0017687B">
      <w:pPr>
        <w:pStyle w:val="Nessunaspaziatura"/>
        <w:rPr>
          <w:color w:val="000000" w:themeColor="text1"/>
        </w:rPr>
      </w:pPr>
    </w:p>
    <w:p w14:paraId="6805D95B" w14:textId="43B1BD8C" w:rsidR="00623B35" w:rsidRDefault="00623B35" w:rsidP="00623B35">
      <w:pPr>
        <w:pStyle w:val="Nessunaspaziatura"/>
        <w:rPr>
          <w:b/>
          <w:bCs/>
          <w:color w:val="000000" w:themeColor="text1"/>
          <w:sz w:val="40"/>
          <w:szCs w:val="40"/>
        </w:rPr>
      </w:pPr>
      <w:r w:rsidRPr="00C80152">
        <w:rPr>
          <w:b/>
          <w:bCs/>
          <w:color w:val="000000" w:themeColor="text1"/>
          <w:sz w:val="40"/>
          <w:szCs w:val="40"/>
        </w:rPr>
        <w:t>Diagramma d</w:t>
      </w:r>
      <w:r>
        <w:rPr>
          <w:b/>
          <w:bCs/>
          <w:color w:val="000000" w:themeColor="text1"/>
          <w:sz w:val="40"/>
          <w:szCs w:val="40"/>
        </w:rPr>
        <w:t>ei package</w:t>
      </w:r>
    </w:p>
    <w:p w14:paraId="2A8C1A77" w14:textId="492BE8AA" w:rsidR="00623B35" w:rsidRPr="00C80152" w:rsidRDefault="00623B35" w:rsidP="00623B35">
      <w:pPr>
        <w:pStyle w:val="Nessunaspaziatura"/>
        <w:rPr>
          <w:b/>
          <w:bCs/>
          <w:color w:val="000000" w:themeColor="text1"/>
          <w:sz w:val="40"/>
          <w:szCs w:val="40"/>
        </w:rPr>
      </w:pPr>
      <w:r>
        <w:rPr>
          <w:b/>
          <w:bCs/>
          <w:noProof/>
          <w:color w:val="000000" w:themeColor="text1"/>
          <w:sz w:val="40"/>
          <w:szCs w:val="40"/>
        </w:rPr>
        <w:drawing>
          <wp:inline distT="0" distB="0" distL="0" distR="0" wp14:anchorId="3E3D91E0" wp14:editId="4EA2733E">
            <wp:extent cx="6400800" cy="3971925"/>
            <wp:effectExtent l="0" t="0" r="0" b="9525"/>
            <wp:docPr id="99671400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3971925"/>
                    </a:xfrm>
                    <a:prstGeom prst="rect">
                      <a:avLst/>
                    </a:prstGeom>
                    <a:noFill/>
                    <a:ln>
                      <a:noFill/>
                    </a:ln>
                  </pic:spPr>
                </pic:pic>
              </a:graphicData>
            </a:graphic>
          </wp:inline>
        </w:drawing>
      </w:r>
    </w:p>
    <w:p w14:paraId="498C73D0" w14:textId="77777777" w:rsidR="00C80152" w:rsidRDefault="00C80152" w:rsidP="00C80152">
      <w:pPr>
        <w:pStyle w:val="Nessunaspaziatura"/>
        <w:rPr>
          <w:b/>
          <w:bCs/>
          <w:color w:val="000000" w:themeColor="text1"/>
          <w:sz w:val="40"/>
          <w:szCs w:val="40"/>
        </w:rPr>
      </w:pPr>
    </w:p>
    <w:p w14:paraId="3ED4AACC" w14:textId="77777777" w:rsidR="00C80152" w:rsidRDefault="00C80152" w:rsidP="00C80152">
      <w:pPr>
        <w:pStyle w:val="Nessunaspaziatura"/>
        <w:rPr>
          <w:b/>
          <w:bCs/>
          <w:color w:val="000000" w:themeColor="text1"/>
          <w:sz w:val="40"/>
          <w:szCs w:val="40"/>
        </w:rPr>
      </w:pPr>
    </w:p>
    <w:p w14:paraId="1A7C7C1F" w14:textId="427CEEC5" w:rsidR="00C80152" w:rsidRDefault="00C80152" w:rsidP="00C80152">
      <w:pPr>
        <w:pStyle w:val="Nessunaspaziatura"/>
        <w:rPr>
          <w:b/>
          <w:bCs/>
          <w:color w:val="000000" w:themeColor="text1"/>
          <w:sz w:val="40"/>
          <w:szCs w:val="40"/>
        </w:rPr>
      </w:pPr>
    </w:p>
    <w:p w14:paraId="0EE5BFD5" w14:textId="7FA93C55" w:rsidR="00C80152" w:rsidRPr="00C80152" w:rsidRDefault="00C80152" w:rsidP="00C80152">
      <w:pPr>
        <w:pStyle w:val="Nessunaspaziatura"/>
        <w:rPr>
          <w:b/>
          <w:bCs/>
          <w:color w:val="000000" w:themeColor="text1"/>
          <w:sz w:val="40"/>
          <w:szCs w:val="40"/>
        </w:rPr>
      </w:pPr>
      <w:r w:rsidRPr="00C80152">
        <w:rPr>
          <w:b/>
          <w:bCs/>
          <w:color w:val="000000" w:themeColor="text1"/>
          <w:sz w:val="40"/>
          <w:szCs w:val="40"/>
        </w:rPr>
        <w:t>Diagramma delle Classi </w:t>
      </w:r>
    </w:p>
    <w:p w14:paraId="3219091B" w14:textId="1EAB141C" w:rsidR="00305CA1" w:rsidRPr="00305CA1" w:rsidRDefault="00305CA1" w:rsidP="00305CA1">
      <w:pPr>
        <w:pStyle w:val="Nessunaspaziatura"/>
        <w:ind w:left="720"/>
        <w:rPr>
          <w:b/>
          <w:bCs/>
          <w:noProof/>
          <w:color w:val="000000" w:themeColor="text1"/>
        </w:rPr>
      </w:pPr>
      <w:r w:rsidRPr="00305CA1">
        <w:rPr>
          <w:b/>
          <w:bCs/>
          <w:noProof/>
          <w:color w:val="000000" w:themeColor="text1"/>
        </w:rPr>
        <w:drawing>
          <wp:inline distT="0" distB="0" distL="0" distR="0" wp14:anchorId="7A97F182" wp14:editId="23754071">
            <wp:extent cx="6408420" cy="3171825"/>
            <wp:effectExtent l="0" t="0" r="0" b="0"/>
            <wp:docPr id="383960374" name="Immagine 2" descr="Immagine che contiene testo, diagramma, disegno, schizz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60374" name="Immagine 2" descr="Immagine che contiene testo, diagramma, disegno, schizzo&#10;&#10;Il contenuto generato dall'IA potrebbe non essere corrett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08420" cy="3171825"/>
                    </a:xfrm>
                    <a:prstGeom prst="rect">
                      <a:avLst/>
                    </a:prstGeom>
                    <a:noFill/>
                    <a:ln>
                      <a:noFill/>
                    </a:ln>
                  </pic:spPr>
                </pic:pic>
              </a:graphicData>
            </a:graphic>
          </wp:inline>
        </w:drawing>
      </w:r>
    </w:p>
    <w:p w14:paraId="1EFCFC2A" w14:textId="62556C5E" w:rsidR="00C80152" w:rsidRPr="00C80152" w:rsidRDefault="00305CA1" w:rsidP="00C80152">
      <w:pPr>
        <w:pStyle w:val="Nessunaspaziatura"/>
        <w:ind w:left="720"/>
        <w:rPr>
          <w:b/>
          <w:bCs/>
          <w:color w:val="000000" w:themeColor="text1"/>
        </w:rPr>
      </w:pPr>
      <w:r>
        <w:rPr>
          <w:noProof/>
        </w:rPr>
        <mc:AlternateContent>
          <mc:Choice Requires="wps">
            <w:drawing>
              <wp:inline distT="0" distB="0" distL="0" distR="0" wp14:anchorId="3DCF043F" wp14:editId="49E2BE33">
                <wp:extent cx="301625" cy="301625"/>
                <wp:effectExtent l="0" t="0" r="0" b="0"/>
                <wp:docPr id="1115340731" name="AutoShap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47D8F6" id="AutoShape 4"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sidR="00C80152" w:rsidRPr="00C80152">
        <w:rPr>
          <w:b/>
          <w:bCs/>
          <w:color w:val="000000" w:themeColor="text1"/>
        </w:rPr>
        <w:t> </w:t>
      </w:r>
      <w:r>
        <w:rPr>
          <w:b/>
          <w:bCs/>
          <w:noProof/>
          <w:color w:val="000000" w:themeColor="text1"/>
        </w:rPr>
        <w:drawing>
          <wp:inline distT="0" distB="0" distL="0" distR="0" wp14:anchorId="1C8AA965" wp14:editId="0BBB1730">
            <wp:extent cx="6400800" cy="1390650"/>
            <wp:effectExtent l="0" t="0" r="0" b="0"/>
            <wp:docPr id="1399926939"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0800" cy="1390650"/>
                    </a:xfrm>
                    <a:prstGeom prst="rect">
                      <a:avLst/>
                    </a:prstGeom>
                    <a:noFill/>
                    <a:ln>
                      <a:noFill/>
                    </a:ln>
                  </pic:spPr>
                </pic:pic>
              </a:graphicData>
            </a:graphic>
          </wp:inline>
        </w:drawing>
      </w:r>
      <w:r>
        <w:rPr>
          <w:b/>
          <w:bCs/>
          <w:noProof/>
          <w:color w:val="000000" w:themeColor="text1"/>
        </w:rPr>
        <w:drawing>
          <wp:inline distT="0" distB="0" distL="0" distR="0" wp14:anchorId="13AE0271" wp14:editId="230ED982">
            <wp:extent cx="6400800" cy="3379470"/>
            <wp:effectExtent l="0" t="0" r="0" b="0"/>
            <wp:docPr id="121639340"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00800" cy="3379470"/>
                    </a:xfrm>
                    <a:prstGeom prst="rect">
                      <a:avLst/>
                    </a:prstGeom>
                    <a:noFill/>
                    <a:ln>
                      <a:noFill/>
                    </a:ln>
                  </pic:spPr>
                </pic:pic>
              </a:graphicData>
            </a:graphic>
          </wp:inline>
        </w:drawing>
      </w:r>
    </w:p>
    <w:p w14:paraId="096426A5" w14:textId="77777777" w:rsidR="00C80152" w:rsidRDefault="00C80152" w:rsidP="00C80152">
      <w:pPr>
        <w:pStyle w:val="Nessunaspaziatura"/>
        <w:ind w:left="720"/>
        <w:rPr>
          <w:b/>
          <w:bCs/>
          <w:color w:val="000000" w:themeColor="text1"/>
          <w:sz w:val="40"/>
          <w:szCs w:val="40"/>
        </w:rPr>
      </w:pPr>
    </w:p>
    <w:p w14:paraId="2F7C4A94" w14:textId="77777777" w:rsidR="00C80152" w:rsidRDefault="00C80152" w:rsidP="00C80152">
      <w:pPr>
        <w:pStyle w:val="Nessunaspaziatura"/>
        <w:ind w:left="720"/>
        <w:rPr>
          <w:b/>
          <w:bCs/>
          <w:color w:val="000000" w:themeColor="text1"/>
          <w:sz w:val="40"/>
          <w:szCs w:val="40"/>
        </w:rPr>
      </w:pPr>
    </w:p>
    <w:p w14:paraId="6A3F7B11" w14:textId="77777777" w:rsidR="00C80152" w:rsidRDefault="00C80152" w:rsidP="00C80152">
      <w:pPr>
        <w:pStyle w:val="Nessunaspaziatura"/>
        <w:ind w:left="720"/>
        <w:rPr>
          <w:b/>
          <w:bCs/>
          <w:color w:val="000000" w:themeColor="text1"/>
          <w:sz w:val="40"/>
          <w:szCs w:val="40"/>
        </w:rPr>
      </w:pPr>
    </w:p>
    <w:p w14:paraId="6A628A0F" w14:textId="4E45E3C2" w:rsidR="00C80152" w:rsidRPr="00C80152" w:rsidRDefault="00C80152" w:rsidP="00C80152">
      <w:pPr>
        <w:pStyle w:val="Nessunaspaziatura"/>
        <w:ind w:left="720"/>
        <w:rPr>
          <w:b/>
          <w:bCs/>
          <w:color w:val="000000" w:themeColor="text1"/>
          <w:sz w:val="40"/>
          <w:szCs w:val="40"/>
        </w:rPr>
      </w:pPr>
      <w:r w:rsidRPr="00C80152">
        <w:rPr>
          <w:b/>
          <w:bCs/>
          <w:color w:val="000000" w:themeColor="text1"/>
          <w:sz w:val="40"/>
          <w:szCs w:val="40"/>
        </w:rPr>
        <w:t>Classe Biblioteca </w:t>
      </w:r>
    </w:p>
    <w:p w14:paraId="61574122" w14:textId="2DF0CD7F" w:rsidR="00C80152" w:rsidRDefault="00C80152" w:rsidP="00C80152">
      <w:pPr>
        <w:pStyle w:val="Nessunaspaziatura"/>
        <w:ind w:left="720"/>
        <w:rPr>
          <w:b/>
          <w:bCs/>
          <w:color w:val="000000" w:themeColor="text1"/>
        </w:rPr>
      </w:pPr>
      <w:r w:rsidRPr="00C80152">
        <w:rPr>
          <w:b/>
          <w:bCs/>
          <w:color w:val="000000" w:themeColor="text1"/>
        </w:rPr>
        <w:t> </w:t>
      </w:r>
      <w:r w:rsidR="000A3F4C">
        <w:rPr>
          <w:b/>
          <w:bCs/>
          <w:noProof/>
          <w:color w:val="000000" w:themeColor="text1"/>
        </w:rPr>
        <w:drawing>
          <wp:inline distT="0" distB="0" distL="0" distR="0" wp14:anchorId="718045FD" wp14:editId="37DE8A97">
            <wp:extent cx="4259565" cy="3105510"/>
            <wp:effectExtent l="0" t="0" r="8255" b="0"/>
            <wp:docPr id="781251174"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76870" cy="3118126"/>
                    </a:xfrm>
                    <a:prstGeom prst="rect">
                      <a:avLst/>
                    </a:prstGeom>
                    <a:noFill/>
                    <a:ln>
                      <a:noFill/>
                    </a:ln>
                  </pic:spPr>
                </pic:pic>
              </a:graphicData>
            </a:graphic>
          </wp:inline>
        </w:drawing>
      </w:r>
    </w:p>
    <w:p w14:paraId="24C7E6DB" w14:textId="3B8587EB" w:rsidR="00B85755" w:rsidRPr="00B85755" w:rsidRDefault="00B85755" w:rsidP="00B85755">
      <w:pPr>
        <w:pStyle w:val="Nessunaspaziatura"/>
        <w:ind w:left="720"/>
        <w:rPr>
          <w:b/>
          <w:bCs/>
          <w:color w:val="000000" w:themeColor="text1"/>
          <w:sz w:val="40"/>
          <w:szCs w:val="40"/>
        </w:rPr>
      </w:pPr>
      <w:r w:rsidRPr="00B85755">
        <w:rPr>
          <w:b/>
          <w:bCs/>
          <w:color w:val="000000" w:themeColor="text1"/>
          <w:sz w:val="40"/>
          <w:szCs w:val="40"/>
        </w:rPr>
        <w:t>Attributi</w:t>
      </w:r>
      <w:r>
        <w:rPr>
          <w:b/>
          <w:bCs/>
          <w:color w:val="000000" w:themeColor="text1"/>
          <w:sz w:val="40"/>
          <w:szCs w:val="40"/>
        </w:rPr>
        <w:t>:</w:t>
      </w:r>
    </w:p>
    <w:p w14:paraId="23F015BC" w14:textId="77777777" w:rsidR="00B85755" w:rsidRPr="00B85755" w:rsidRDefault="00B85755" w:rsidP="00B85755">
      <w:pPr>
        <w:pStyle w:val="Nessunaspaziatura"/>
        <w:ind w:left="720"/>
        <w:rPr>
          <w:b/>
          <w:bCs/>
          <w:color w:val="000000" w:themeColor="text1"/>
        </w:rPr>
      </w:pPr>
    </w:p>
    <w:p w14:paraId="2DFF0801" w14:textId="46757BBD" w:rsidR="00B85755" w:rsidRPr="00B85755" w:rsidRDefault="00B85755" w:rsidP="00B85755">
      <w:pPr>
        <w:pStyle w:val="Nessunaspaziatura"/>
        <w:ind w:left="720"/>
        <w:rPr>
          <w:b/>
          <w:bCs/>
          <w:color w:val="000000" w:themeColor="text1"/>
        </w:rPr>
      </w:pPr>
      <w:r w:rsidRPr="00B85755">
        <w:rPr>
          <w:b/>
          <w:bCs/>
          <w:color w:val="000000" w:themeColor="text1"/>
        </w:rPr>
        <w:t>listaLibri:</w:t>
      </w:r>
      <w:r>
        <w:rPr>
          <w:b/>
          <w:bCs/>
          <w:color w:val="000000" w:themeColor="text1"/>
        </w:rPr>
        <w:t xml:space="preserve"> </w:t>
      </w:r>
      <w:r w:rsidRPr="00B85755">
        <w:rPr>
          <w:b/>
          <w:bCs/>
          <w:color w:val="000000" w:themeColor="text1"/>
        </w:rPr>
        <w:t>lista osservabile contenente tutti i libri presenti nel sistema.</w:t>
      </w:r>
    </w:p>
    <w:p w14:paraId="2BE2EA14" w14:textId="77777777" w:rsidR="00B85755" w:rsidRPr="00B85755" w:rsidRDefault="00B85755" w:rsidP="00B85755">
      <w:pPr>
        <w:pStyle w:val="Nessunaspaziatura"/>
        <w:ind w:left="720"/>
        <w:rPr>
          <w:b/>
          <w:bCs/>
          <w:color w:val="000000" w:themeColor="text1"/>
        </w:rPr>
      </w:pPr>
    </w:p>
    <w:p w14:paraId="581798F8" w14:textId="5EC4DD60" w:rsidR="00B85755" w:rsidRPr="00B85755" w:rsidRDefault="00B85755" w:rsidP="00B85755">
      <w:pPr>
        <w:pStyle w:val="Nessunaspaziatura"/>
        <w:ind w:left="720"/>
        <w:rPr>
          <w:b/>
          <w:bCs/>
          <w:color w:val="000000" w:themeColor="text1"/>
        </w:rPr>
      </w:pPr>
      <w:r w:rsidRPr="00B85755">
        <w:rPr>
          <w:b/>
          <w:bCs/>
          <w:color w:val="000000" w:themeColor="text1"/>
        </w:rPr>
        <w:t>listaUtenti</w:t>
      </w:r>
      <w:r>
        <w:rPr>
          <w:b/>
          <w:bCs/>
          <w:color w:val="000000" w:themeColor="text1"/>
        </w:rPr>
        <w:t xml:space="preserve">: </w:t>
      </w:r>
      <w:r w:rsidRPr="00B85755">
        <w:rPr>
          <w:b/>
          <w:bCs/>
          <w:color w:val="000000" w:themeColor="text1"/>
        </w:rPr>
        <w:t>lista osservabile degli utenti registrati nella biblioteca.</w:t>
      </w:r>
    </w:p>
    <w:p w14:paraId="1C5439B0" w14:textId="77777777" w:rsidR="00B85755" w:rsidRPr="00B85755" w:rsidRDefault="00B85755" w:rsidP="00B85755">
      <w:pPr>
        <w:pStyle w:val="Nessunaspaziatura"/>
        <w:ind w:left="720"/>
        <w:rPr>
          <w:b/>
          <w:bCs/>
          <w:color w:val="000000" w:themeColor="text1"/>
        </w:rPr>
      </w:pPr>
    </w:p>
    <w:p w14:paraId="3A47A5CF" w14:textId="23D49674" w:rsidR="00B85755" w:rsidRPr="00B85755" w:rsidRDefault="00B85755" w:rsidP="00B85755">
      <w:pPr>
        <w:pStyle w:val="Nessunaspaziatura"/>
        <w:ind w:left="720"/>
        <w:rPr>
          <w:b/>
          <w:bCs/>
          <w:color w:val="000000" w:themeColor="text1"/>
        </w:rPr>
      </w:pPr>
      <w:r w:rsidRPr="00B85755">
        <w:rPr>
          <w:b/>
          <w:bCs/>
          <w:color w:val="000000" w:themeColor="text1"/>
        </w:rPr>
        <w:t>listaPrestiti:</w:t>
      </w:r>
      <w:r>
        <w:rPr>
          <w:b/>
          <w:bCs/>
          <w:color w:val="000000" w:themeColor="text1"/>
        </w:rPr>
        <w:t xml:space="preserve"> </w:t>
      </w:r>
      <w:r w:rsidRPr="00B85755">
        <w:rPr>
          <w:b/>
          <w:bCs/>
          <w:color w:val="000000" w:themeColor="text1"/>
        </w:rPr>
        <w:t>lista osservabile dei prestiti attivi che associano libri e utenti.</w:t>
      </w:r>
    </w:p>
    <w:p w14:paraId="69B0B92F" w14:textId="77777777" w:rsidR="00B85755" w:rsidRPr="00B85755" w:rsidRDefault="00B85755" w:rsidP="00B85755">
      <w:pPr>
        <w:pStyle w:val="Nessunaspaziatura"/>
        <w:ind w:left="720"/>
        <w:rPr>
          <w:b/>
          <w:bCs/>
          <w:color w:val="000000" w:themeColor="text1"/>
        </w:rPr>
      </w:pPr>
    </w:p>
    <w:p w14:paraId="62D11E12" w14:textId="6D8CA6E6" w:rsidR="00B85755" w:rsidRPr="00B85755" w:rsidRDefault="00B85755" w:rsidP="00B85755">
      <w:pPr>
        <w:pStyle w:val="Nessunaspaziatura"/>
        <w:ind w:left="720"/>
        <w:rPr>
          <w:b/>
          <w:bCs/>
          <w:color w:val="000000" w:themeColor="text1"/>
        </w:rPr>
      </w:pPr>
      <w:r w:rsidRPr="00B85755">
        <w:rPr>
          <w:b/>
          <w:bCs/>
          <w:color w:val="000000" w:themeColor="text1"/>
        </w:rPr>
        <w:t>configurazione:</w:t>
      </w:r>
      <w:r>
        <w:rPr>
          <w:b/>
          <w:bCs/>
          <w:color w:val="000000" w:themeColor="text1"/>
        </w:rPr>
        <w:t xml:space="preserve"> </w:t>
      </w:r>
      <w:r w:rsidRPr="00B85755">
        <w:rPr>
          <w:b/>
          <w:bCs/>
          <w:color w:val="000000" w:themeColor="text1"/>
        </w:rPr>
        <w:t>oggetto contenente i parametri di configurazione globale del sistema.</w:t>
      </w:r>
    </w:p>
    <w:p w14:paraId="0B7B8DF5" w14:textId="77777777" w:rsidR="00B85755" w:rsidRPr="00B85755" w:rsidRDefault="00B85755" w:rsidP="00B85755">
      <w:pPr>
        <w:pStyle w:val="Nessunaspaziatura"/>
        <w:ind w:left="720"/>
        <w:rPr>
          <w:b/>
          <w:bCs/>
          <w:color w:val="000000" w:themeColor="text1"/>
        </w:rPr>
      </w:pPr>
    </w:p>
    <w:p w14:paraId="1E019552" w14:textId="6ADDFDD1" w:rsidR="00B85755" w:rsidRPr="00B85755" w:rsidRDefault="00B85755" w:rsidP="00B85755">
      <w:pPr>
        <w:pStyle w:val="Nessunaspaziatura"/>
        <w:ind w:left="720"/>
        <w:rPr>
          <w:b/>
          <w:bCs/>
          <w:color w:val="000000" w:themeColor="text1"/>
          <w:sz w:val="36"/>
          <w:szCs w:val="36"/>
        </w:rPr>
      </w:pPr>
      <w:r w:rsidRPr="00B85755">
        <w:rPr>
          <w:b/>
          <w:bCs/>
          <w:color w:val="000000" w:themeColor="text1"/>
          <w:sz w:val="36"/>
          <w:szCs w:val="36"/>
        </w:rPr>
        <w:t>Metodi:</w:t>
      </w:r>
    </w:p>
    <w:p w14:paraId="3DCA2FCC" w14:textId="77777777" w:rsidR="00B85755" w:rsidRPr="00B85755" w:rsidRDefault="00B85755" w:rsidP="00B85755">
      <w:pPr>
        <w:pStyle w:val="Nessunaspaziatura"/>
        <w:ind w:left="720"/>
        <w:rPr>
          <w:b/>
          <w:bCs/>
          <w:color w:val="000000" w:themeColor="text1"/>
        </w:rPr>
      </w:pPr>
    </w:p>
    <w:p w14:paraId="46F74EAE" w14:textId="3BA10EB4" w:rsidR="00B85755" w:rsidRPr="00B85755" w:rsidRDefault="00B85755" w:rsidP="00B85755">
      <w:pPr>
        <w:pStyle w:val="Nessunaspaziatura"/>
        <w:ind w:left="720"/>
        <w:rPr>
          <w:b/>
          <w:bCs/>
          <w:color w:val="000000" w:themeColor="text1"/>
        </w:rPr>
      </w:pPr>
      <w:r w:rsidRPr="00B85755">
        <w:rPr>
          <w:b/>
          <w:bCs/>
          <w:color w:val="000000" w:themeColor="text1"/>
        </w:rPr>
        <w:t>carica():</w:t>
      </w:r>
      <w:r>
        <w:rPr>
          <w:b/>
          <w:bCs/>
          <w:color w:val="000000" w:themeColor="text1"/>
        </w:rPr>
        <w:t xml:space="preserve"> </w:t>
      </w:r>
      <w:r w:rsidRPr="00B85755">
        <w:rPr>
          <w:b/>
          <w:bCs/>
          <w:color w:val="000000" w:themeColor="text1"/>
        </w:rPr>
        <w:t>inizializza il sistema caricando dati, configurazione e risorse persistenti.</w:t>
      </w:r>
    </w:p>
    <w:p w14:paraId="18924261" w14:textId="77777777" w:rsidR="00B85755" w:rsidRPr="00B85755" w:rsidRDefault="00B85755" w:rsidP="00B85755">
      <w:pPr>
        <w:pStyle w:val="Nessunaspaziatura"/>
        <w:ind w:left="720"/>
        <w:rPr>
          <w:b/>
          <w:bCs/>
          <w:color w:val="000000" w:themeColor="text1"/>
        </w:rPr>
      </w:pPr>
    </w:p>
    <w:p w14:paraId="03651212" w14:textId="0BEE7684" w:rsidR="00B85755" w:rsidRPr="00B85755" w:rsidRDefault="00B85755" w:rsidP="00B85755">
      <w:pPr>
        <w:pStyle w:val="Nessunaspaziatura"/>
        <w:ind w:left="720"/>
        <w:rPr>
          <w:b/>
          <w:bCs/>
          <w:color w:val="000000" w:themeColor="text1"/>
        </w:rPr>
      </w:pPr>
      <w:r w:rsidRPr="00B85755">
        <w:rPr>
          <w:b/>
          <w:bCs/>
          <w:color w:val="000000" w:themeColor="text1"/>
        </w:rPr>
        <w:t>togliSospensioni():</w:t>
      </w:r>
      <w:r>
        <w:rPr>
          <w:b/>
          <w:bCs/>
          <w:color w:val="000000" w:themeColor="text1"/>
        </w:rPr>
        <w:t xml:space="preserve"> </w:t>
      </w:r>
      <w:r w:rsidRPr="00B85755">
        <w:rPr>
          <w:b/>
          <w:bCs/>
          <w:color w:val="000000" w:themeColor="text1"/>
        </w:rPr>
        <w:t>aggiorna lo stato degli utenti revocando automaticamente le sospensioni scadute.</w:t>
      </w:r>
    </w:p>
    <w:p w14:paraId="5772E107" w14:textId="77777777" w:rsidR="00B85755" w:rsidRPr="00B85755" w:rsidRDefault="00B85755" w:rsidP="00B85755">
      <w:pPr>
        <w:pStyle w:val="Nessunaspaziatura"/>
        <w:ind w:left="720"/>
        <w:rPr>
          <w:b/>
          <w:bCs/>
          <w:color w:val="000000" w:themeColor="text1"/>
        </w:rPr>
      </w:pPr>
    </w:p>
    <w:p w14:paraId="5A3F39E1" w14:textId="3D598493" w:rsidR="00B85755" w:rsidRPr="00B85755" w:rsidRDefault="00B85755" w:rsidP="00B85755">
      <w:pPr>
        <w:pStyle w:val="Nessunaspaziatura"/>
        <w:ind w:left="720"/>
        <w:rPr>
          <w:b/>
          <w:bCs/>
          <w:color w:val="000000" w:themeColor="text1"/>
        </w:rPr>
      </w:pPr>
      <w:r w:rsidRPr="00B85755">
        <w:rPr>
          <w:b/>
          <w:bCs/>
          <w:color w:val="000000" w:themeColor="text1"/>
        </w:rPr>
        <w:t>ottieniUtenteDaID(UUID):</w:t>
      </w:r>
      <w:r>
        <w:rPr>
          <w:b/>
          <w:bCs/>
          <w:color w:val="000000" w:themeColor="text1"/>
        </w:rPr>
        <w:t xml:space="preserve"> </w:t>
      </w:r>
      <w:r w:rsidRPr="00B85755">
        <w:rPr>
          <w:b/>
          <w:bCs/>
          <w:color w:val="000000" w:themeColor="text1"/>
        </w:rPr>
        <w:t>restituisce l’utente associato all’identificativo fornito, oppure null se assente.</w:t>
      </w:r>
    </w:p>
    <w:p w14:paraId="469C6333" w14:textId="77777777" w:rsidR="00B85755" w:rsidRPr="00B85755" w:rsidRDefault="00B85755" w:rsidP="00B85755">
      <w:pPr>
        <w:pStyle w:val="Nessunaspaziatura"/>
        <w:ind w:left="720"/>
        <w:rPr>
          <w:b/>
          <w:bCs/>
          <w:color w:val="000000" w:themeColor="text1"/>
        </w:rPr>
      </w:pPr>
    </w:p>
    <w:p w14:paraId="40213D50" w14:textId="5F9737B5" w:rsidR="00B85755" w:rsidRPr="00B85755" w:rsidRDefault="00B85755" w:rsidP="00B85755">
      <w:pPr>
        <w:pStyle w:val="Nessunaspaziatura"/>
        <w:ind w:left="720"/>
        <w:rPr>
          <w:b/>
          <w:bCs/>
          <w:color w:val="000000" w:themeColor="text1"/>
        </w:rPr>
      </w:pPr>
      <w:r w:rsidRPr="00B85755">
        <w:rPr>
          <w:b/>
          <w:bCs/>
          <w:color w:val="000000" w:themeColor="text1"/>
        </w:rPr>
        <w:t>ottieniLibroDaID(UUID):</w:t>
      </w:r>
      <w:r>
        <w:rPr>
          <w:b/>
          <w:bCs/>
          <w:color w:val="000000" w:themeColor="text1"/>
        </w:rPr>
        <w:t xml:space="preserve"> </w:t>
      </w:r>
      <w:r w:rsidRPr="00B85755">
        <w:rPr>
          <w:b/>
          <w:bCs/>
          <w:color w:val="000000" w:themeColor="text1"/>
        </w:rPr>
        <w:t>restituisce il libro associato all’identificativo fornito, oppure null se assente.</w:t>
      </w:r>
    </w:p>
    <w:p w14:paraId="5639EA05" w14:textId="77777777" w:rsidR="00B85755" w:rsidRPr="00B85755" w:rsidRDefault="00B85755" w:rsidP="00B85755">
      <w:pPr>
        <w:pStyle w:val="Nessunaspaziatura"/>
        <w:ind w:left="720"/>
        <w:rPr>
          <w:b/>
          <w:bCs/>
          <w:color w:val="000000" w:themeColor="text1"/>
        </w:rPr>
      </w:pPr>
    </w:p>
    <w:p w14:paraId="03543C2D" w14:textId="22029C3F" w:rsidR="00B85755" w:rsidRPr="00B85755" w:rsidRDefault="00B85755" w:rsidP="00B85755">
      <w:pPr>
        <w:pStyle w:val="Nessunaspaziatura"/>
        <w:ind w:left="720"/>
        <w:rPr>
          <w:b/>
          <w:bCs/>
          <w:color w:val="000000" w:themeColor="text1"/>
        </w:rPr>
      </w:pPr>
      <w:r w:rsidRPr="00B85755">
        <w:rPr>
          <w:b/>
          <w:bCs/>
          <w:color w:val="000000" w:themeColor="text1"/>
        </w:rPr>
        <w:t>aggiungiLibro(Libro):</w:t>
      </w:r>
      <w:r>
        <w:rPr>
          <w:b/>
          <w:bCs/>
          <w:color w:val="000000" w:themeColor="text1"/>
        </w:rPr>
        <w:t xml:space="preserve"> </w:t>
      </w:r>
      <w:r w:rsidRPr="00B85755">
        <w:rPr>
          <w:b/>
          <w:bCs/>
          <w:color w:val="000000" w:themeColor="text1"/>
        </w:rPr>
        <w:t>aggiunge un libro alla biblioteca verificandone l’unicità.</w:t>
      </w:r>
    </w:p>
    <w:p w14:paraId="519537E7" w14:textId="77777777" w:rsidR="00B85755" w:rsidRPr="00B85755" w:rsidRDefault="00B85755" w:rsidP="00B85755">
      <w:pPr>
        <w:pStyle w:val="Nessunaspaziatura"/>
        <w:ind w:left="720"/>
        <w:rPr>
          <w:b/>
          <w:bCs/>
          <w:color w:val="000000" w:themeColor="text1"/>
        </w:rPr>
      </w:pPr>
    </w:p>
    <w:p w14:paraId="4A59482F" w14:textId="434E5395" w:rsidR="00B85755" w:rsidRPr="00B85755" w:rsidRDefault="00B85755" w:rsidP="00B85755">
      <w:pPr>
        <w:pStyle w:val="Nessunaspaziatura"/>
        <w:ind w:left="720"/>
        <w:rPr>
          <w:b/>
          <w:bCs/>
          <w:color w:val="000000" w:themeColor="text1"/>
        </w:rPr>
      </w:pPr>
      <w:r w:rsidRPr="00B85755">
        <w:rPr>
          <w:b/>
          <w:bCs/>
          <w:color w:val="000000" w:themeColor="text1"/>
        </w:rPr>
        <w:t>rimuoviLibro(Libro):</w:t>
      </w:r>
      <w:r>
        <w:rPr>
          <w:b/>
          <w:bCs/>
          <w:color w:val="000000" w:themeColor="text1"/>
        </w:rPr>
        <w:t xml:space="preserve"> </w:t>
      </w:r>
      <w:r w:rsidRPr="00B85755">
        <w:rPr>
          <w:b/>
          <w:bCs/>
          <w:color w:val="000000" w:themeColor="text1"/>
        </w:rPr>
        <w:t>rimuove un libro se non risultano copie attualmente in prestito.</w:t>
      </w:r>
    </w:p>
    <w:p w14:paraId="5E330100" w14:textId="77777777" w:rsidR="00B85755" w:rsidRPr="00B85755" w:rsidRDefault="00B85755" w:rsidP="00B85755">
      <w:pPr>
        <w:pStyle w:val="Nessunaspaziatura"/>
        <w:ind w:left="720"/>
        <w:rPr>
          <w:b/>
          <w:bCs/>
          <w:color w:val="000000" w:themeColor="text1"/>
        </w:rPr>
      </w:pPr>
    </w:p>
    <w:p w14:paraId="334CADFC" w14:textId="496D5441" w:rsidR="00B85755" w:rsidRPr="00B85755" w:rsidRDefault="00B85755" w:rsidP="00B85755">
      <w:pPr>
        <w:pStyle w:val="Nessunaspaziatura"/>
        <w:ind w:left="720"/>
        <w:rPr>
          <w:b/>
          <w:bCs/>
          <w:color w:val="000000" w:themeColor="text1"/>
        </w:rPr>
      </w:pPr>
      <w:r w:rsidRPr="00B85755">
        <w:rPr>
          <w:b/>
          <w:bCs/>
          <w:color w:val="000000" w:themeColor="text1"/>
        </w:rPr>
        <w:t>cercaLibro(Libro):</w:t>
      </w:r>
      <w:r>
        <w:rPr>
          <w:b/>
          <w:bCs/>
          <w:color w:val="000000" w:themeColor="text1"/>
        </w:rPr>
        <w:t xml:space="preserve"> </w:t>
      </w:r>
      <w:r w:rsidRPr="00B85755">
        <w:rPr>
          <w:b/>
          <w:bCs/>
          <w:color w:val="000000" w:themeColor="text1"/>
        </w:rPr>
        <w:t>ricerca libri sulla base di criteri parziali.</w:t>
      </w:r>
    </w:p>
    <w:p w14:paraId="1FBB7BEF" w14:textId="77777777" w:rsidR="00B85755" w:rsidRPr="00B85755" w:rsidRDefault="00B85755" w:rsidP="00B85755">
      <w:pPr>
        <w:pStyle w:val="Nessunaspaziatura"/>
        <w:ind w:left="720"/>
        <w:rPr>
          <w:b/>
          <w:bCs/>
          <w:color w:val="000000" w:themeColor="text1"/>
        </w:rPr>
      </w:pPr>
    </w:p>
    <w:p w14:paraId="49A33383" w14:textId="590D867D" w:rsidR="00B85755" w:rsidRPr="00B85755" w:rsidRDefault="00B85755" w:rsidP="00B85755">
      <w:pPr>
        <w:pStyle w:val="Nessunaspaziatura"/>
        <w:ind w:left="720"/>
        <w:rPr>
          <w:b/>
          <w:bCs/>
          <w:color w:val="000000" w:themeColor="text1"/>
        </w:rPr>
      </w:pPr>
      <w:r w:rsidRPr="00B85755">
        <w:rPr>
          <w:b/>
          <w:bCs/>
          <w:color w:val="000000" w:themeColor="text1"/>
        </w:rPr>
        <w:t>ordinaLibriTitolo(ObservableList&lt;Libro&gt;):</w:t>
      </w:r>
      <w:r>
        <w:rPr>
          <w:b/>
          <w:bCs/>
          <w:color w:val="000000" w:themeColor="text1"/>
        </w:rPr>
        <w:t xml:space="preserve"> </w:t>
      </w:r>
      <w:r w:rsidRPr="00B85755">
        <w:rPr>
          <w:b/>
          <w:bCs/>
          <w:color w:val="000000" w:themeColor="text1"/>
        </w:rPr>
        <w:t>restituisce una vista dei libri ordinata per titolo.</w:t>
      </w:r>
    </w:p>
    <w:p w14:paraId="14FC129E" w14:textId="77777777" w:rsidR="00B85755" w:rsidRPr="00B85755" w:rsidRDefault="00B85755" w:rsidP="00B85755">
      <w:pPr>
        <w:pStyle w:val="Nessunaspaziatura"/>
        <w:ind w:left="720"/>
        <w:rPr>
          <w:b/>
          <w:bCs/>
          <w:color w:val="000000" w:themeColor="text1"/>
        </w:rPr>
      </w:pPr>
    </w:p>
    <w:p w14:paraId="5EF9039F" w14:textId="09E31847" w:rsidR="00B85755" w:rsidRPr="00B85755" w:rsidRDefault="00B85755" w:rsidP="00B85755">
      <w:pPr>
        <w:pStyle w:val="Nessunaspaziatura"/>
        <w:ind w:left="720"/>
        <w:rPr>
          <w:b/>
          <w:bCs/>
          <w:color w:val="000000" w:themeColor="text1"/>
        </w:rPr>
      </w:pPr>
      <w:r w:rsidRPr="00B85755">
        <w:rPr>
          <w:b/>
          <w:bCs/>
          <w:color w:val="000000" w:themeColor="text1"/>
        </w:rPr>
        <w:t>ordinaLibriAutore(ObservableList&lt;Libro&gt;):</w:t>
      </w:r>
      <w:r>
        <w:rPr>
          <w:b/>
          <w:bCs/>
          <w:color w:val="000000" w:themeColor="text1"/>
        </w:rPr>
        <w:t xml:space="preserve"> </w:t>
      </w:r>
      <w:r w:rsidRPr="00B85755">
        <w:rPr>
          <w:b/>
          <w:bCs/>
          <w:color w:val="000000" w:themeColor="text1"/>
        </w:rPr>
        <w:t>restituisce una vista dei libri ordinata per autore.</w:t>
      </w:r>
    </w:p>
    <w:p w14:paraId="120CE38D" w14:textId="77777777" w:rsidR="00B85755" w:rsidRPr="00B85755" w:rsidRDefault="00B85755" w:rsidP="00B85755">
      <w:pPr>
        <w:pStyle w:val="Nessunaspaziatura"/>
        <w:ind w:left="720"/>
        <w:rPr>
          <w:b/>
          <w:bCs/>
          <w:color w:val="000000" w:themeColor="text1"/>
        </w:rPr>
      </w:pPr>
    </w:p>
    <w:p w14:paraId="077F70A3" w14:textId="3F368815" w:rsidR="00B85755" w:rsidRPr="00B85755" w:rsidRDefault="00B85755" w:rsidP="00B85755">
      <w:pPr>
        <w:pStyle w:val="Nessunaspaziatura"/>
        <w:ind w:left="720"/>
        <w:rPr>
          <w:b/>
          <w:bCs/>
          <w:color w:val="000000" w:themeColor="text1"/>
        </w:rPr>
      </w:pPr>
      <w:r w:rsidRPr="00B85755">
        <w:rPr>
          <w:b/>
          <w:bCs/>
          <w:color w:val="000000" w:themeColor="text1"/>
        </w:rPr>
        <w:t>ordinaLibriISBN(ObservableList&lt;Libro&gt;):</w:t>
      </w:r>
      <w:r>
        <w:rPr>
          <w:b/>
          <w:bCs/>
          <w:color w:val="000000" w:themeColor="text1"/>
        </w:rPr>
        <w:t xml:space="preserve"> </w:t>
      </w:r>
      <w:r w:rsidRPr="00B85755">
        <w:rPr>
          <w:b/>
          <w:bCs/>
          <w:color w:val="000000" w:themeColor="text1"/>
        </w:rPr>
        <w:t>restituisce una vista dei libri ordinata per ISBN.</w:t>
      </w:r>
    </w:p>
    <w:p w14:paraId="3F10C65A" w14:textId="77777777" w:rsidR="00B85755" w:rsidRPr="00B85755" w:rsidRDefault="00B85755" w:rsidP="00B85755">
      <w:pPr>
        <w:pStyle w:val="Nessunaspaziatura"/>
        <w:ind w:left="720"/>
        <w:rPr>
          <w:b/>
          <w:bCs/>
          <w:color w:val="000000" w:themeColor="text1"/>
        </w:rPr>
      </w:pPr>
    </w:p>
    <w:p w14:paraId="7B34FFEF" w14:textId="2A0D0EC5" w:rsidR="00B85755" w:rsidRPr="00B85755" w:rsidRDefault="00B85755" w:rsidP="00B85755">
      <w:pPr>
        <w:pStyle w:val="Nessunaspaziatura"/>
        <w:ind w:left="720"/>
        <w:rPr>
          <w:b/>
          <w:bCs/>
          <w:color w:val="000000" w:themeColor="text1"/>
        </w:rPr>
      </w:pPr>
      <w:r w:rsidRPr="00B85755">
        <w:rPr>
          <w:b/>
          <w:bCs/>
          <w:color w:val="000000" w:themeColor="text1"/>
        </w:rPr>
        <w:t>aggiungiUtente(Utente):</w:t>
      </w:r>
      <w:r>
        <w:rPr>
          <w:b/>
          <w:bCs/>
          <w:color w:val="000000" w:themeColor="text1"/>
        </w:rPr>
        <w:t xml:space="preserve"> </w:t>
      </w:r>
      <w:r w:rsidRPr="00B85755">
        <w:rPr>
          <w:b/>
          <w:bCs/>
          <w:color w:val="000000" w:themeColor="text1"/>
        </w:rPr>
        <w:t>registra un nuovo utente nel sistema.</w:t>
      </w:r>
    </w:p>
    <w:p w14:paraId="3B4B5B14" w14:textId="77777777" w:rsidR="00B85755" w:rsidRPr="00B85755" w:rsidRDefault="00B85755" w:rsidP="00B85755">
      <w:pPr>
        <w:pStyle w:val="Nessunaspaziatura"/>
        <w:ind w:left="720"/>
        <w:rPr>
          <w:b/>
          <w:bCs/>
          <w:color w:val="000000" w:themeColor="text1"/>
        </w:rPr>
      </w:pPr>
    </w:p>
    <w:p w14:paraId="5D17BFDD" w14:textId="5B597DA9" w:rsidR="00B85755" w:rsidRPr="00B85755" w:rsidRDefault="00B85755" w:rsidP="00B85755">
      <w:pPr>
        <w:pStyle w:val="Nessunaspaziatura"/>
        <w:ind w:left="720"/>
        <w:rPr>
          <w:b/>
          <w:bCs/>
          <w:color w:val="000000" w:themeColor="text1"/>
        </w:rPr>
      </w:pPr>
      <w:r w:rsidRPr="00B85755">
        <w:rPr>
          <w:b/>
          <w:bCs/>
          <w:color w:val="000000" w:themeColor="text1"/>
        </w:rPr>
        <w:t>rimuoviUtente(Utente):</w:t>
      </w:r>
      <w:r>
        <w:rPr>
          <w:b/>
          <w:bCs/>
          <w:color w:val="000000" w:themeColor="text1"/>
        </w:rPr>
        <w:t xml:space="preserve"> </w:t>
      </w:r>
      <w:r w:rsidRPr="00B85755">
        <w:rPr>
          <w:b/>
          <w:bCs/>
          <w:color w:val="000000" w:themeColor="text1"/>
        </w:rPr>
        <w:t>rimuove un utente se non ha prestiti attivi.</w:t>
      </w:r>
    </w:p>
    <w:p w14:paraId="73285760" w14:textId="77777777" w:rsidR="00B85755" w:rsidRPr="00B85755" w:rsidRDefault="00B85755" w:rsidP="00B85755">
      <w:pPr>
        <w:pStyle w:val="Nessunaspaziatura"/>
        <w:ind w:left="720"/>
        <w:rPr>
          <w:b/>
          <w:bCs/>
          <w:color w:val="000000" w:themeColor="text1"/>
        </w:rPr>
      </w:pPr>
    </w:p>
    <w:p w14:paraId="1EEA0A78" w14:textId="33A96561" w:rsidR="00B85755" w:rsidRPr="00B85755" w:rsidRDefault="00B85755" w:rsidP="00B85755">
      <w:pPr>
        <w:pStyle w:val="Nessunaspaziatura"/>
        <w:ind w:left="720"/>
        <w:rPr>
          <w:b/>
          <w:bCs/>
          <w:color w:val="000000" w:themeColor="text1"/>
        </w:rPr>
      </w:pPr>
      <w:r w:rsidRPr="00B85755">
        <w:rPr>
          <w:b/>
          <w:bCs/>
          <w:color w:val="000000" w:themeColor="text1"/>
        </w:rPr>
        <w:t>trovaDaEmail(String):</w:t>
      </w:r>
      <w:r>
        <w:rPr>
          <w:b/>
          <w:bCs/>
          <w:color w:val="000000" w:themeColor="text1"/>
        </w:rPr>
        <w:t xml:space="preserve"> </w:t>
      </w:r>
      <w:r w:rsidRPr="00B85755">
        <w:rPr>
          <w:b/>
          <w:bCs/>
          <w:color w:val="000000" w:themeColor="text1"/>
        </w:rPr>
        <w:t>ricerca utenti tramite indirizzo email.</w:t>
      </w:r>
    </w:p>
    <w:p w14:paraId="13A0592A" w14:textId="77777777" w:rsidR="00B85755" w:rsidRPr="00B85755" w:rsidRDefault="00B85755" w:rsidP="00B85755">
      <w:pPr>
        <w:pStyle w:val="Nessunaspaziatura"/>
        <w:ind w:left="720"/>
        <w:rPr>
          <w:b/>
          <w:bCs/>
          <w:color w:val="000000" w:themeColor="text1"/>
        </w:rPr>
      </w:pPr>
    </w:p>
    <w:p w14:paraId="76B12A32" w14:textId="7D7A29A0" w:rsidR="00B85755" w:rsidRPr="00B85755" w:rsidRDefault="00B85755" w:rsidP="00B85755">
      <w:pPr>
        <w:pStyle w:val="Nessunaspaziatura"/>
        <w:ind w:left="720"/>
        <w:rPr>
          <w:b/>
          <w:bCs/>
          <w:color w:val="000000" w:themeColor="text1"/>
        </w:rPr>
      </w:pPr>
      <w:r w:rsidRPr="00B85755">
        <w:rPr>
          <w:b/>
          <w:bCs/>
          <w:color w:val="000000" w:themeColor="text1"/>
        </w:rPr>
        <w:t>cercaUtente(Utente):</w:t>
      </w:r>
      <w:r>
        <w:rPr>
          <w:b/>
          <w:bCs/>
          <w:color w:val="000000" w:themeColor="text1"/>
        </w:rPr>
        <w:t xml:space="preserve"> </w:t>
      </w:r>
      <w:r w:rsidRPr="00B85755">
        <w:rPr>
          <w:b/>
          <w:bCs/>
          <w:color w:val="000000" w:themeColor="text1"/>
        </w:rPr>
        <w:t>filtra gli utenti in base a criteri parziali.</w:t>
      </w:r>
    </w:p>
    <w:p w14:paraId="05ACB6DB" w14:textId="77777777" w:rsidR="00B85755" w:rsidRPr="00B85755" w:rsidRDefault="00B85755" w:rsidP="00B85755">
      <w:pPr>
        <w:pStyle w:val="Nessunaspaziatura"/>
        <w:ind w:left="720"/>
        <w:rPr>
          <w:b/>
          <w:bCs/>
          <w:color w:val="000000" w:themeColor="text1"/>
        </w:rPr>
      </w:pPr>
    </w:p>
    <w:p w14:paraId="7BB07490" w14:textId="41D61FA0" w:rsidR="00B85755" w:rsidRPr="00B85755" w:rsidRDefault="00B85755" w:rsidP="00B85755">
      <w:pPr>
        <w:pStyle w:val="Nessunaspaziatura"/>
        <w:ind w:left="720"/>
        <w:rPr>
          <w:b/>
          <w:bCs/>
          <w:color w:val="000000" w:themeColor="text1"/>
        </w:rPr>
      </w:pPr>
      <w:r w:rsidRPr="00B85755">
        <w:rPr>
          <w:b/>
          <w:bCs/>
          <w:color w:val="000000" w:themeColor="text1"/>
        </w:rPr>
        <w:t>ordinaUtentiCognome(ObservableList&lt;Utente&gt;):</w:t>
      </w:r>
      <w:r>
        <w:rPr>
          <w:b/>
          <w:bCs/>
          <w:color w:val="000000" w:themeColor="text1"/>
        </w:rPr>
        <w:t xml:space="preserve"> </w:t>
      </w:r>
      <w:r w:rsidRPr="00B85755">
        <w:rPr>
          <w:b/>
          <w:bCs/>
          <w:color w:val="000000" w:themeColor="text1"/>
        </w:rPr>
        <w:t>ordina gli utenti per cognome.</w:t>
      </w:r>
    </w:p>
    <w:p w14:paraId="3B74A3AF" w14:textId="77777777" w:rsidR="00B85755" w:rsidRPr="00B85755" w:rsidRDefault="00B85755" w:rsidP="00B85755">
      <w:pPr>
        <w:pStyle w:val="Nessunaspaziatura"/>
        <w:ind w:left="720"/>
        <w:rPr>
          <w:b/>
          <w:bCs/>
          <w:color w:val="000000" w:themeColor="text1"/>
        </w:rPr>
      </w:pPr>
    </w:p>
    <w:p w14:paraId="2EBAC2C8" w14:textId="5308D461" w:rsidR="00B85755" w:rsidRPr="00B85755" w:rsidRDefault="00B85755" w:rsidP="00B85755">
      <w:pPr>
        <w:pStyle w:val="Nessunaspaziatura"/>
        <w:ind w:left="720"/>
        <w:rPr>
          <w:b/>
          <w:bCs/>
          <w:color w:val="000000" w:themeColor="text1"/>
        </w:rPr>
      </w:pPr>
      <w:r w:rsidRPr="00B85755">
        <w:rPr>
          <w:b/>
          <w:bCs/>
          <w:color w:val="000000" w:themeColor="text1"/>
        </w:rPr>
        <w:t>ordinaUtentiNome(ObservableList&lt;Utente&gt;):</w:t>
      </w:r>
      <w:r>
        <w:rPr>
          <w:b/>
          <w:bCs/>
          <w:color w:val="000000" w:themeColor="text1"/>
        </w:rPr>
        <w:t xml:space="preserve"> </w:t>
      </w:r>
      <w:r w:rsidRPr="00B85755">
        <w:rPr>
          <w:b/>
          <w:bCs/>
          <w:color w:val="000000" w:themeColor="text1"/>
        </w:rPr>
        <w:t>ordina gli utenti per nome.</w:t>
      </w:r>
    </w:p>
    <w:p w14:paraId="4DCF47B3" w14:textId="77777777" w:rsidR="00B85755" w:rsidRPr="00B85755" w:rsidRDefault="00B85755" w:rsidP="00B85755">
      <w:pPr>
        <w:pStyle w:val="Nessunaspaziatura"/>
        <w:ind w:left="720"/>
        <w:rPr>
          <w:b/>
          <w:bCs/>
          <w:color w:val="000000" w:themeColor="text1"/>
        </w:rPr>
      </w:pPr>
    </w:p>
    <w:p w14:paraId="7537E695" w14:textId="6957C2B7" w:rsidR="00B85755" w:rsidRPr="00B85755" w:rsidRDefault="00B85755" w:rsidP="00B85755">
      <w:pPr>
        <w:pStyle w:val="Nessunaspaziatura"/>
        <w:ind w:left="720"/>
        <w:rPr>
          <w:b/>
          <w:bCs/>
          <w:color w:val="000000" w:themeColor="text1"/>
        </w:rPr>
      </w:pPr>
      <w:r w:rsidRPr="00B85755">
        <w:rPr>
          <w:b/>
          <w:bCs/>
          <w:color w:val="000000" w:themeColor="text1"/>
        </w:rPr>
        <w:t>ordinaUtentiMatricola(ObservableList&lt;Utente&gt;):</w:t>
      </w:r>
      <w:r>
        <w:rPr>
          <w:b/>
          <w:bCs/>
          <w:color w:val="000000" w:themeColor="text1"/>
        </w:rPr>
        <w:t xml:space="preserve"> </w:t>
      </w:r>
      <w:r w:rsidRPr="00B85755">
        <w:rPr>
          <w:b/>
          <w:bCs/>
          <w:color w:val="000000" w:themeColor="text1"/>
        </w:rPr>
        <w:t>ordina gli utenti per matricola.</w:t>
      </w:r>
    </w:p>
    <w:p w14:paraId="7C95E51A" w14:textId="77777777" w:rsidR="00B85755" w:rsidRPr="00B85755" w:rsidRDefault="00B85755" w:rsidP="00B85755">
      <w:pPr>
        <w:pStyle w:val="Nessunaspaziatura"/>
        <w:ind w:left="720"/>
        <w:rPr>
          <w:b/>
          <w:bCs/>
          <w:color w:val="000000" w:themeColor="text1"/>
        </w:rPr>
      </w:pPr>
    </w:p>
    <w:p w14:paraId="463450A4" w14:textId="373BF688" w:rsidR="00B85755" w:rsidRPr="00B85755" w:rsidRDefault="00B85755" w:rsidP="00B85755">
      <w:pPr>
        <w:pStyle w:val="Nessunaspaziatura"/>
        <w:ind w:left="720"/>
        <w:rPr>
          <w:b/>
          <w:bCs/>
          <w:color w:val="000000" w:themeColor="text1"/>
        </w:rPr>
      </w:pPr>
      <w:r w:rsidRPr="00B85755">
        <w:rPr>
          <w:b/>
          <w:bCs/>
          <w:color w:val="000000" w:themeColor="text1"/>
        </w:rPr>
        <w:t>aggiungiPrestito(Prestito, boolean):</w:t>
      </w:r>
      <w:r>
        <w:rPr>
          <w:b/>
          <w:bCs/>
          <w:color w:val="000000" w:themeColor="text1"/>
        </w:rPr>
        <w:t xml:space="preserve"> </w:t>
      </w:r>
      <w:r w:rsidRPr="00B85755">
        <w:rPr>
          <w:b/>
          <w:bCs/>
          <w:color w:val="000000" w:themeColor="text1"/>
        </w:rPr>
        <w:t>registra un nuovo prestito e aggiorna la disponibilità del libro.</w:t>
      </w:r>
    </w:p>
    <w:p w14:paraId="600686A2" w14:textId="77777777" w:rsidR="00B85755" w:rsidRPr="00B85755" w:rsidRDefault="00B85755" w:rsidP="00B85755">
      <w:pPr>
        <w:pStyle w:val="Nessunaspaziatura"/>
        <w:ind w:left="720"/>
        <w:rPr>
          <w:b/>
          <w:bCs/>
          <w:color w:val="000000" w:themeColor="text1"/>
        </w:rPr>
      </w:pPr>
    </w:p>
    <w:p w14:paraId="2B2EE570" w14:textId="5120860D" w:rsidR="00B85755" w:rsidRPr="00B85755" w:rsidRDefault="00B85755" w:rsidP="00B85755">
      <w:pPr>
        <w:pStyle w:val="Nessunaspaziatura"/>
        <w:ind w:left="720"/>
        <w:rPr>
          <w:b/>
          <w:bCs/>
          <w:color w:val="000000" w:themeColor="text1"/>
        </w:rPr>
      </w:pPr>
      <w:r w:rsidRPr="00B85755">
        <w:rPr>
          <w:b/>
          <w:bCs/>
          <w:color w:val="000000" w:themeColor="text1"/>
        </w:rPr>
        <w:t>rimuoviPrestito(Prestito):</w:t>
      </w:r>
      <w:r>
        <w:rPr>
          <w:b/>
          <w:bCs/>
          <w:color w:val="000000" w:themeColor="text1"/>
        </w:rPr>
        <w:t xml:space="preserve"> </w:t>
      </w:r>
      <w:r w:rsidRPr="00B85755">
        <w:rPr>
          <w:b/>
          <w:bCs/>
          <w:color w:val="000000" w:themeColor="text1"/>
        </w:rPr>
        <w:t>chiude un prestito e ripristina le copie disponibili.</w:t>
      </w:r>
    </w:p>
    <w:p w14:paraId="4124CFA1" w14:textId="77777777" w:rsidR="00B85755" w:rsidRPr="00B85755" w:rsidRDefault="00B85755" w:rsidP="00B85755">
      <w:pPr>
        <w:pStyle w:val="Nessunaspaziatura"/>
        <w:ind w:left="720"/>
        <w:rPr>
          <w:b/>
          <w:bCs/>
          <w:color w:val="000000" w:themeColor="text1"/>
        </w:rPr>
      </w:pPr>
    </w:p>
    <w:p w14:paraId="3A54CA8E" w14:textId="52754A25" w:rsidR="00B85755" w:rsidRPr="00B85755" w:rsidRDefault="00B85755" w:rsidP="00B85755">
      <w:pPr>
        <w:pStyle w:val="Nessunaspaziatura"/>
        <w:ind w:left="720"/>
        <w:rPr>
          <w:b/>
          <w:bCs/>
          <w:color w:val="000000" w:themeColor="text1"/>
        </w:rPr>
      </w:pPr>
      <w:r w:rsidRPr="00B85755">
        <w:rPr>
          <w:b/>
          <w:bCs/>
          <w:color w:val="000000" w:themeColor="text1"/>
        </w:rPr>
        <w:t>cercaPrestito(Prestito):</w:t>
      </w:r>
      <w:r>
        <w:rPr>
          <w:b/>
          <w:bCs/>
          <w:color w:val="000000" w:themeColor="text1"/>
        </w:rPr>
        <w:t xml:space="preserve"> </w:t>
      </w:r>
      <w:r w:rsidRPr="00B85755">
        <w:rPr>
          <w:b/>
          <w:bCs/>
          <w:color w:val="000000" w:themeColor="text1"/>
        </w:rPr>
        <w:t>ricerca prestiti sulla base di criteri specifici.</w:t>
      </w:r>
    </w:p>
    <w:p w14:paraId="61EB8AB1" w14:textId="77777777" w:rsidR="00B85755" w:rsidRPr="00B85755" w:rsidRDefault="00B85755" w:rsidP="00B85755">
      <w:pPr>
        <w:pStyle w:val="Nessunaspaziatura"/>
        <w:ind w:left="720"/>
        <w:rPr>
          <w:b/>
          <w:bCs/>
          <w:color w:val="000000" w:themeColor="text1"/>
        </w:rPr>
      </w:pPr>
    </w:p>
    <w:p w14:paraId="0FC755DA" w14:textId="3A54A61C" w:rsidR="00B85755" w:rsidRPr="00B85755" w:rsidRDefault="00B85755" w:rsidP="00B85755">
      <w:pPr>
        <w:pStyle w:val="Nessunaspaziatura"/>
        <w:ind w:left="720"/>
        <w:rPr>
          <w:b/>
          <w:bCs/>
          <w:color w:val="000000" w:themeColor="text1"/>
        </w:rPr>
      </w:pPr>
      <w:r w:rsidRPr="00B85755">
        <w:rPr>
          <w:b/>
          <w:bCs/>
          <w:color w:val="000000" w:themeColor="text1"/>
        </w:rPr>
        <w:t>ordinaPrestitiDataInizio(ObservableList&lt;Prestito&gt;):</w:t>
      </w:r>
      <w:r>
        <w:rPr>
          <w:b/>
          <w:bCs/>
          <w:color w:val="000000" w:themeColor="text1"/>
        </w:rPr>
        <w:t xml:space="preserve"> </w:t>
      </w:r>
      <w:r w:rsidRPr="00B85755">
        <w:rPr>
          <w:b/>
          <w:bCs/>
          <w:color w:val="000000" w:themeColor="text1"/>
        </w:rPr>
        <w:t>ordina i prestiti per data di inizio.</w:t>
      </w:r>
    </w:p>
    <w:p w14:paraId="6D355865" w14:textId="77777777" w:rsidR="00B85755" w:rsidRPr="00B85755" w:rsidRDefault="00B85755" w:rsidP="00B85755">
      <w:pPr>
        <w:pStyle w:val="Nessunaspaziatura"/>
        <w:ind w:left="720"/>
        <w:rPr>
          <w:b/>
          <w:bCs/>
          <w:color w:val="000000" w:themeColor="text1"/>
        </w:rPr>
      </w:pPr>
    </w:p>
    <w:p w14:paraId="68BE06D6" w14:textId="1BF7032E" w:rsidR="00B85755" w:rsidRPr="00B85755" w:rsidRDefault="00B85755" w:rsidP="00B85755">
      <w:pPr>
        <w:pStyle w:val="Nessunaspaziatura"/>
        <w:ind w:left="720"/>
        <w:rPr>
          <w:b/>
          <w:bCs/>
          <w:color w:val="000000" w:themeColor="text1"/>
        </w:rPr>
      </w:pPr>
      <w:r w:rsidRPr="00B85755">
        <w:rPr>
          <w:b/>
          <w:bCs/>
          <w:color w:val="000000" w:themeColor="text1"/>
        </w:rPr>
        <w:t>ordinaPrestitiDataRestituzionePrevista(ObservableList&lt;Prestito&gt;):</w:t>
      </w:r>
      <w:r>
        <w:rPr>
          <w:b/>
          <w:bCs/>
          <w:color w:val="000000" w:themeColor="text1"/>
        </w:rPr>
        <w:t xml:space="preserve"> </w:t>
      </w:r>
      <w:r w:rsidRPr="00B85755">
        <w:rPr>
          <w:b/>
          <w:bCs/>
          <w:color w:val="000000" w:themeColor="text1"/>
        </w:rPr>
        <w:t>ordina i prestiti per data di restituzione prevista.</w:t>
      </w:r>
    </w:p>
    <w:p w14:paraId="5D193CDF" w14:textId="77777777" w:rsidR="00B85755" w:rsidRPr="00B85755" w:rsidRDefault="00B85755" w:rsidP="00B85755">
      <w:pPr>
        <w:pStyle w:val="Nessunaspaziatura"/>
        <w:ind w:left="720"/>
        <w:rPr>
          <w:b/>
          <w:bCs/>
          <w:color w:val="000000" w:themeColor="text1"/>
        </w:rPr>
      </w:pPr>
    </w:p>
    <w:p w14:paraId="5924765D" w14:textId="6AA54231" w:rsidR="00B85755" w:rsidRPr="00B85755" w:rsidRDefault="00B85755" w:rsidP="00B85755">
      <w:pPr>
        <w:pStyle w:val="Nessunaspaziatura"/>
        <w:ind w:left="720"/>
        <w:rPr>
          <w:b/>
          <w:bCs/>
          <w:color w:val="000000" w:themeColor="text1"/>
        </w:rPr>
      </w:pPr>
      <w:r w:rsidRPr="00B85755">
        <w:rPr>
          <w:b/>
          <w:bCs/>
          <w:color w:val="000000" w:themeColor="text1"/>
        </w:rPr>
        <w:t>ordinaPrestitiISBN(ObservableList&lt;Prestito&gt;):</w:t>
      </w:r>
      <w:r>
        <w:rPr>
          <w:b/>
          <w:bCs/>
          <w:color w:val="000000" w:themeColor="text1"/>
        </w:rPr>
        <w:t xml:space="preserve"> </w:t>
      </w:r>
      <w:r w:rsidRPr="00B85755">
        <w:rPr>
          <w:b/>
          <w:bCs/>
          <w:color w:val="000000" w:themeColor="text1"/>
        </w:rPr>
        <w:t>ordina i prestiti per ISBN del libro associato.</w:t>
      </w:r>
    </w:p>
    <w:p w14:paraId="66DDB303" w14:textId="77777777" w:rsidR="00B85755" w:rsidRPr="00B85755" w:rsidRDefault="00B85755" w:rsidP="00B85755">
      <w:pPr>
        <w:pStyle w:val="Nessunaspaziatura"/>
        <w:ind w:left="720"/>
        <w:rPr>
          <w:b/>
          <w:bCs/>
          <w:color w:val="000000" w:themeColor="text1"/>
        </w:rPr>
      </w:pPr>
    </w:p>
    <w:p w14:paraId="2A1B1EFD" w14:textId="6ECB66C3" w:rsidR="00B85755" w:rsidRDefault="00B85755" w:rsidP="00B85755">
      <w:pPr>
        <w:pStyle w:val="Nessunaspaziatura"/>
        <w:ind w:left="720"/>
        <w:rPr>
          <w:b/>
          <w:bCs/>
          <w:color w:val="000000" w:themeColor="text1"/>
        </w:rPr>
      </w:pPr>
      <w:r w:rsidRPr="00B85755">
        <w:rPr>
          <w:b/>
          <w:bCs/>
          <w:color w:val="000000" w:themeColor="text1"/>
        </w:rPr>
        <w:t>ordinaPrestitiMatricola(ObservableList&lt;Prestito&gt;):</w:t>
      </w:r>
      <w:r>
        <w:rPr>
          <w:b/>
          <w:bCs/>
          <w:color w:val="000000" w:themeColor="text1"/>
        </w:rPr>
        <w:t xml:space="preserve"> </w:t>
      </w:r>
      <w:r w:rsidRPr="00B85755">
        <w:rPr>
          <w:b/>
          <w:bCs/>
          <w:color w:val="000000" w:themeColor="text1"/>
        </w:rPr>
        <w:t>ordina i prestiti per matricola dell’utente.</w:t>
      </w:r>
    </w:p>
    <w:p w14:paraId="274BBA41" w14:textId="77777777" w:rsidR="00B85755" w:rsidRDefault="00B85755" w:rsidP="00C80152">
      <w:pPr>
        <w:pStyle w:val="Nessunaspaziatura"/>
        <w:ind w:left="720"/>
        <w:rPr>
          <w:b/>
          <w:bCs/>
          <w:color w:val="000000" w:themeColor="text1"/>
          <w:sz w:val="40"/>
          <w:szCs w:val="40"/>
        </w:rPr>
      </w:pPr>
    </w:p>
    <w:p w14:paraId="53A13CED" w14:textId="77777777" w:rsidR="00B85755" w:rsidRDefault="00B85755" w:rsidP="00C80152">
      <w:pPr>
        <w:pStyle w:val="Nessunaspaziatura"/>
        <w:ind w:left="720"/>
        <w:rPr>
          <w:b/>
          <w:bCs/>
          <w:color w:val="000000" w:themeColor="text1"/>
          <w:sz w:val="40"/>
          <w:szCs w:val="40"/>
        </w:rPr>
      </w:pPr>
    </w:p>
    <w:p w14:paraId="1FF073D0" w14:textId="77777777" w:rsidR="00B85755" w:rsidRDefault="00B85755" w:rsidP="00C80152">
      <w:pPr>
        <w:pStyle w:val="Nessunaspaziatura"/>
        <w:ind w:left="720"/>
        <w:rPr>
          <w:b/>
          <w:bCs/>
          <w:color w:val="000000" w:themeColor="text1"/>
          <w:sz w:val="40"/>
          <w:szCs w:val="40"/>
        </w:rPr>
      </w:pPr>
    </w:p>
    <w:p w14:paraId="4E183EEF" w14:textId="6BAB267D" w:rsidR="000A3F4C" w:rsidRPr="000A3F4C" w:rsidRDefault="000A3F4C" w:rsidP="00C80152">
      <w:pPr>
        <w:pStyle w:val="Nessunaspaziatura"/>
        <w:ind w:left="720"/>
        <w:rPr>
          <w:b/>
          <w:bCs/>
          <w:color w:val="000000" w:themeColor="text1"/>
          <w:sz w:val="40"/>
          <w:szCs w:val="40"/>
        </w:rPr>
      </w:pPr>
      <w:r w:rsidRPr="000A3F4C">
        <w:rPr>
          <w:b/>
          <w:bCs/>
          <w:color w:val="000000" w:themeColor="text1"/>
          <w:sz w:val="40"/>
          <w:szCs w:val="40"/>
        </w:rPr>
        <w:t>Classe Libro</w:t>
      </w:r>
    </w:p>
    <w:p w14:paraId="5BB49F79" w14:textId="77777777" w:rsidR="000A3F4C" w:rsidRPr="00C80152" w:rsidRDefault="000A3F4C" w:rsidP="00C80152">
      <w:pPr>
        <w:pStyle w:val="Nessunaspaziatura"/>
        <w:ind w:left="720"/>
        <w:rPr>
          <w:b/>
          <w:bCs/>
          <w:color w:val="000000" w:themeColor="text1"/>
        </w:rPr>
      </w:pPr>
    </w:p>
    <w:p w14:paraId="40FC72AF" w14:textId="61B8A33A" w:rsidR="00C80152" w:rsidRDefault="000A3F4C" w:rsidP="00C80152">
      <w:pPr>
        <w:pStyle w:val="Nessunaspaziatura"/>
        <w:ind w:left="720"/>
        <w:rPr>
          <w:b/>
          <w:bCs/>
          <w:color w:val="000000" w:themeColor="text1"/>
        </w:rPr>
      </w:pPr>
      <w:r>
        <w:rPr>
          <w:b/>
          <w:bCs/>
          <w:noProof/>
          <w:color w:val="000000" w:themeColor="text1"/>
        </w:rPr>
        <w:drawing>
          <wp:inline distT="0" distB="0" distL="0" distR="0" wp14:anchorId="3E3CC010" wp14:editId="750222EF">
            <wp:extent cx="5400136" cy="2199640"/>
            <wp:effectExtent l="0" t="0" r="0" b="0"/>
            <wp:docPr id="918013969"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24244" cy="2209460"/>
                    </a:xfrm>
                    <a:prstGeom prst="rect">
                      <a:avLst/>
                    </a:prstGeom>
                    <a:noFill/>
                    <a:ln>
                      <a:noFill/>
                    </a:ln>
                  </pic:spPr>
                </pic:pic>
              </a:graphicData>
            </a:graphic>
          </wp:inline>
        </w:drawing>
      </w:r>
      <w:r w:rsidR="00C80152" w:rsidRPr="00C80152">
        <w:rPr>
          <w:b/>
          <w:bCs/>
          <w:color w:val="000000" w:themeColor="text1"/>
        </w:rPr>
        <w:t> </w:t>
      </w:r>
    </w:p>
    <w:p w14:paraId="65864019" w14:textId="32CFD5CC" w:rsidR="00B85755" w:rsidRPr="00B85755" w:rsidRDefault="00B85755" w:rsidP="00B85755">
      <w:pPr>
        <w:pStyle w:val="Nessunaspaziatura"/>
        <w:ind w:left="720"/>
        <w:rPr>
          <w:b/>
          <w:bCs/>
          <w:color w:val="000000" w:themeColor="text1"/>
          <w:sz w:val="40"/>
          <w:szCs w:val="40"/>
        </w:rPr>
      </w:pPr>
      <w:r w:rsidRPr="00B85755">
        <w:rPr>
          <w:b/>
          <w:bCs/>
          <w:color w:val="000000" w:themeColor="text1"/>
          <w:sz w:val="40"/>
          <w:szCs w:val="40"/>
        </w:rPr>
        <w:t>Attributi</w:t>
      </w:r>
      <w:r>
        <w:rPr>
          <w:b/>
          <w:bCs/>
          <w:color w:val="000000" w:themeColor="text1"/>
          <w:sz w:val="40"/>
          <w:szCs w:val="40"/>
        </w:rPr>
        <w:t>:</w:t>
      </w:r>
    </w:p>
    <w:p w14:paraId="11CD3FD6" w14:textId="064D7B77" w:rsidR="00B85755" w:rsidRDefault="00B85755" w:rsidP="00B85755">
      <w:pPr>
        <w:pStyle w:val="Nessunaspaziatura"/>
        <w:ind w:left="720"/>
        <w:rPr>
          <w:b/>
          <w:bCs/>
          <w:color w:val="000000" w:themeColor="text1"/>
        </w:rPr>
      </w:pPr>
      <w:r w:rsidRPr="00B85755">
        <w:rPr>
          <w:b/>
          <w:bCs/>
          <w:color w:val="000000" w:themeColor="text1"/>
        </w:rPr>
        <w:t>titolo: Il titolo del libro.</w:t>
      </w:r>
    </w:p>
    <w:p w14:paraId="294E9A39" w14:textId="77777777" w:rsidR="00B85755" w:rsidRPr="00B85755" w:rsidRDefault="00B85755" w:rsidP="00B85755">
      <w:pPr>
        <w:pStyle w:val="Nessunaspaziatura"/>
        <w:ind w:left="720"/>
        <w:rPr>
          <w:b/>
          <w:bCs/>
          <w:color w:val="000000" w:themeColor="text1"/>
        </w:rPr>
      </w:pPr>
    </w:p>
    <w:p w14:paraId="0A16AD9E" w14:textId="77777777" w:rsidR="00B85755" w:rsidRDefault="00B85755" w:rsidP="00B85755">
      <w:pPr>
        <w:pStyle w:val="Nessunaspaziatura"/>
        <w:ind w:left="720"/>
        <w:rPr>
          <w:b/>
          <w:bCs/>
          <w:color w:val="000000" w:themeColor="text1"/>
        </w:rPr>
      </w:pPr>
      <w:r w:rsidRPr="00B85755">
        <w:rPr>
          <w:b/>
          <w:bCs/>
          <w:color w:val="000000" w:themeColor="text1"/>
        </w:rPr>
        <w:t>autore: Il nome dell'autore o degli autori.</w:t>
      </w:r>
    </w:p>
    <w:p w14:paraId="78060E9C" w14:textId="77777777" w:rsidR="00B85755" w:rsidRPr="00B85755" w:rsidRDefault="00B85755" w:rsidP="00B85755">
      <w:pPr>
        <w:pStyle w:val="Nessunaspaziatura"/>
        <w:ind w:left="720"/>
        <w:rPr>
          <w:b/>
          <w:bCs/>
          <w:color w:val="000000" w:themeColor="text1"/>
        </w:rPr>
      </w:pPr>
    </w:p>
    <w:p w14:paraId="230F34B5" w14:textId="77777777" w:rsidR="00B85755" w:rsidRDefault="00B85755" w:rsidP="00B85755">
      <w:pPr>
        <w:pStyle w:val="Nessunaspaziatura"/>
        <w:ind w:left="720"/>
        <w:rPr>
          <w:b/>
          <w:bCs/>
          <w:color w:val="000000" w:themeColor="text1"/>
        </w:rPr>
      </w:pPr>
      <w:r w:rsidRPr="00B85755">
        <w:rPr>
          <w:b/>
          <w:bCs/>
          <w:color w:val="000000" w:themeColor="text1"/>
        </w:rPr>
        <w:t>ISBN: Il codice identificativo standard internazionale del libro.</w:t>
      </w:r>
    </w:p>
    <w:p w14:paraId="047FE3EB" w14:textId="77777777" w:rsidR="00B85755" w:rsidRPr="00B85755" w:rsidRDefault="00B85755" w:rsidP="00B85755">
      <w:pPr>
        <w:pStyle w:val="Nessunaspaziatura"/>
        <w:ind w:left="720"/>
        <w:rPr>
          <w:b/>
          <w:bCs/>
          <w:color w:val="000000" w:themeColor="text1"/>
        </w:rPr>
      </w:pPr>
    </w:p>
    <w:p w14:paraId="1965C0F9" w14:textId="77777777" w:rsidR="00B85755" w:rsidRDefault="00B85755" w:rsidP="00B85755">
      <w:pPr>
        <w:pStyle w:val="Nessunaspaziatura"/>
        <w:ind w:left="720"/>
        <w:rPr>
          <w:b/>
          <w:bCs/>
          <w:color w:val="000000" w:themeColor="text1"/>
        </w:rPr>
      </w:pPr>
      <w:r w:rsidRPr="00B85755">
        <w:rPr>
          <w:b/>
          <w:bCs/>
          <w:color w:val="000000" w:themeColor="text1"/>
        </w:rPr>
        <w:t>annoPubblicazione: L'anno in cui il libro è stato pubblicato.</w:t>
      </w:r>
    </w:p>
    <w:p w14:paraId="7443B414" w14:textId="77777777" w:rsidR="00B85755" w:rsidRPr="00B85755" w:rsidRDefault="00B85755" w:rsidP="00B85755">
      <w:pPr>
        <w:pStyle w:val="Nessunaspaziatura"/>
        <w:ind w:left="720"/>
        <w:rPr>
          <w:b/>
          <w:bCs/>
          <w:color w:val="000000" w:themeColor="text1"/>
        </w:rPr>
      </w:pPr>
    </w:p>
    <w:p w14:paraId="6FA8D34A" w14:textId="77777777" w:rsidR="00B85755" w:rsidRDefault="00B85755" w:rsidP="00B85755">
      <w:pPr>
        <w:pStyle w:val="Nessunaspaziatura"/>
        <w:ind w:left="720"/>
        <w:rPr>
          <w:b/>
          <w:bCs/>
          <w:color w:val="000000" w:themeColor="text1"/>
        </w:rPr>
      </w:pPr>
      <w:r w:rsidRPr="00B85755">
        <w:rPr>
          <w:b/>
          <w:bCs/>
          <w:color w:val="000000" w:themeColor="text1"/>
        </w:rPr>
        <w:t>numeroCopieTotali: Il numero totale di copie fisiche di questo libro possedute dalla biblioteca.</w:t>
      </w:r>
    </w:p>
    <w:p w14:paraId="61505EDA" w14:textId="77777777" w:rsidR="00B85755" w:rsidRPr="00B85755" w:rsidRDefault="00B85755" w:rsidP="00B85755">
      <w:pPr>
        <w:pStyle w:val="Nessunaspaziatura"/>
        <w:ind w:left="720"/>
        <w:rPr>
          <w:b/>
          <w:bCs/>
          <w:color w:val="000000" w:themeColor="text1"/>
        </w:rPr>
      </w:pPr>
    </w:p>
    <w:p w14:paraId="3ABEBEFC" w14:textId="77777777" w:rsidR="00B85755" w:rsidRDefault="00B85755" w:rsidP="00B85755">
      <w:pPr>
        <w:pStyle w:val="Nessunaspaziatura"/>
        <w:ind w:left="720"/>
        <w:rPr>
          <w:b/>
          <w:bCs/>
          <w:color w:val="000000" w:themeColor="text1"/>
        </w:rPr>
      </w:pPr>
      <w:r w:rsidRPr="00B85755">
        <w:rPr>
          <w:b/>
          <w:bCs/>
          <w:color w:val="000000" w:themeColor="text1"/>
        </w:rPr>
        <w:t>numeroCopieDisponibili: Il numero di copie attualmente presenti in biblioteca e disponibili per il prestito (non in mano agli utenti).</w:t>
      </w:r>
    </w:p>
    <w:p w14:paraId="200B3972" w14:textId="77777777" w:rsidR="00B85755" w:rsidRPr="00B85755" w:rsidRDefault="00B85755" w:rsidP="00B85755">
      <w:pPr>
        <w:pStyle w:val="Nessunaspaziatura"/>
        <w:ind w:left="720"/>
        <w:rPr>
          <w:b/>
          <w:bCs/>
          <w:color w:val="000000" w:themeColor="text1"/>
        </w:rPr>
      </w:pPr>
    </w:p>
    <w:p w14:paraId="42B1A230" w14:textId="77777777" w:rsidR="00B85755" w:rsidRPr="00B85755" w:rsidRDefault="00B85755" w:rsidP="00B85755">
      <w:pPr>
        <w:pStyle w:val="Nessunaspaziatura"/>
        <w:ind w:left="720"/>
        <w:rPr>
          <w:b/>
          <w:bCs/>
          <w:color w:val="000000" w:themeColor="text1"/>
        </w:rPr>
      </w:pPr>
      <w:r w:rsidRPr="00B85755">
        <w:rPr>
          <w:b/>
          <w:bCs/>
          <w:color w:val="000000" w:themeColor="text1"/>
        </w:rPr>
        <w:t>uuid: Un identificativo univoco universale per la gestione interna del sistema.</w:t>
      </w:r>
    </w:p>
    <w:p w14:paraId="33A7E0B5" w14:textId="77777777" w:rsidR="00B85755" w:rsidRDefault="00B85755" w:rsidP="00B85755">
      <w:pPr>
        <w:pStyle w:val="Nessunaspaziatura"/>
        <w:ind w:left="720"/>
        <w:rPr>
          <w:b/>
          <w:bCs/>
          <w:color w:val="000000" w:themeColor="text1"/>
        </w:rPr>
      </w:pPr>
      <w:r w:rsidRPr="00B85755">
        <w:rPr>
          <w:b/>
          <w:bCs/>
          <w:color w:val="000000" w:themeColor="text1"/>
        </w:rPr>
        <w:t>Metodi (Operazioni)</w:t>
      </w:r>
    </w:p>
    <w:p w14:paraId="319DDCA5" w14:textId="77777777" w:rsidR="00B85755" w:rsidRDefault="00B85755" w:rsidP="00B85755">
      <w:pPr>
        <w:pStyle w:val="Nessunaspaziatura"/>
        <w:ind w:left="720"/>
        <w:rPr>
          <w:b/>
          <w:bCs/>
          <w:color w:val="000000" w:themeColor="text1"/>
        </w:rPr>
      </w:pPr>
    </w:p>
    <w:p w14:paraId="5DA316D0" w14:textId="6DDD5DD4" w:rsidR="00B85755" w:rsidRPr="00B85755" w:rsidRDefault="00B85755" w:rsidP="00B85755">
      <w:pPr>
        <w:pStyle w:val="Nessunaspaziatura"/>
        <w:ind w:left="720"/>
        <w:rPr>
          <w:b/>
          <w:bCs/>
          <w:color w:val="000000" w:themeColor="text1"/>
          <w:sz w:val="36"/>
          <w:szCs w:val="36"/>
        </w:rPr>
      </w:pPr>
      <w:r w:rsidRPr="00B85755">
        <w:rPr>
          <w:b/>
          <w:bCs/>
          <w:color w:val="000000" w:themeColor="text1"/>
          <w:sz w:val="36"/>
          <w:szCs w:val="36"/>
        </w:rPr>
        <w:t>Metodi:</w:t>
      </w:r>
    </w:p>
    <w:p w14:paraId="190F6A72" w14:textId="77777777" w:rsidR="00B85755" w:rsidRPr="00B85755" w:rsidRDefault="00B85755" w:rsidP="00B85755">
      <w:pPr>
        <w:pStyle w:val="Nessunaspaziatura"/>
        <w:ind w:left="720"/>
        <w:rPr>
          <w:b/>
          <w:bCs/>
          <w:color w:val="000000" w:themeColor="text1"/>
        </w:rPr>
      </w:pPr>
      <w:r w:rsidRPr="00B85755">
        <w:rPr>
          <w:b/>
          <w:bCs/>
          <w:color w:val="000000" w:themeColor="text1"/>
        </w:rPr>
        <w:t>Libro(...): Crea un nuovo oggetto Libro richiedendo titolo, autore, ISBN, anno di pubblicazione e numero totale di copie. (Probabilmente inizializza le copie disponibili allo stesso valore delle copie totali).</w:t>
      </w:r>
    </w:p>
    <w:p w14:paraId="7F7352C1" w14:textId="77777777" w:rsidR="00B85755" w:rsidRPr="00B85755" w:rsidRDefault="00B85755" w:rsidP="00B85755">
      <w:pPr>
        <w:pStyle w:val="Nessunaspaziatura"/>
        <w:ind w:left="720"/>
        <w:rPr>
          <w:b/>
          <w:bCs/>
          <w:color w:val="000000" w:themeColor="text1"/>
        </w:rPr>
      </w:pPr>
      <w:r w:rsidRPr="00B85755">
        <w:rPr>
          <w:b/>
          <w:bCs/>
          <w:color w:val="000000" w:themeColor="text1"/>
        </w:rPr>
        <w:t>Gestione Disponibilità:</w:t>
      </w:r>
    </w:p>
    <w:p w14:paraId="063AB0ED" w14:textId="77777777" w:rsidR="00B85755" w:rsidRPr="00B85755" w:rsidRDefault="00B85755" w:rsidP="00B85755">
      <w:pPr>
        <w:pStyle w:val="Nessunaspaziatura"/>
        <w:ind w:left="720"/>
        <w:rPr>
          <w:b/>
          <w:bCs/>
          <w:color w:val="000000" w:themeColor="text1"/>
        </w:rPr>
      </w:pPr>
    </w:p>
    <w:p w14:paraId="14A21C7D" w14:textId="77777777" w:rsidR="00B85755" w:rsidRDefault="00B85755" w:rsidP="00B85755">
      <w:pPr>
        <w:pStyle w:val="Nessunaspaziatura"/>
        <w:ind w:left="720"/>
        <w:rPr>
          <w:b/>
          <w:bCs/>
          <w:color w:val="000000" w:themeColor="text1"/>
        </w:rPr>
      </w:pPr>
      <w:r w:rsidRPr="00B85755">
        <w:rPr>
          <w:b/>
          <w:bCs/>
          <w:color w:val="000000" w:themeColor="text1"/>
        </w:rPr>
        <w:t>incrementaCopieDisponibili(): Aumenta di 1 il numero di copie disponibili. Viene usato quando un utente restituisce il libro.</w:t>
      </w:r>
    </w:p>
    <w:p w14:paraId="2F8B12A2" w14:textId="77777777" w:rsidR="00B85755" w:rsidRPr="00B85755" w:rsidRDefault="00B85755" w:rsidP="00B85755">
      <w:pPr>
        <w:pStyle w:val="Nessunaspaziatura"/>
        <w:ind w:left="720"/>
        <w:rPr>
          <w:b/>
          <w:bCs/>
          <w:color w:val="000000" w:themeColor="text1"/>
        </w:rPr>
      </w:pPr>
    </w:p>
    <w:p w14:paraId="2A2B9737" w14:textId="77777777" w:rsidR="00B85755" w:rsidRDefault="00B85755" w:rsidP="00B85755">
      <w:pPr>
        <w:pStyle w:val="Nessunaspaziatura"/>
        <w:ind w:left="720"/>
        <w:rPr>
          <w:b/>
          <w:bCs/>
          <w:color w:val="000000" w:themeColor="text1"/>
        </w:rPr>
      </w:pPr>
      <w:r w:rsidRPr="00B85755">
        <w:rPr>
          <w:b/>
          <w:bCs/>
          <w:color w:val="000000" w:themeColor="text1"/>
        </w:rPr>
        <w:t>decrementaCopieDisponibili(): Diminuisce di 1 il numero di copie disponibili. Viene usato quando un utente prende in prestito il libro.</w:t>
      </w:r>
    </w:p>
    <w:p w14:paraId="65612231" w14:textId="77777777" w:rsidR="00B85755" w:rsidRPr="00B85755" w:rsidRDefault="00B85755" w:rsidP="00B85755">
      <w:pPr>
        <w:pStyle w:val="Nessunaspaziatura"/>
        <w:ind w:left="720"/>
        <w:rPr>
          <w:b/>
          <w:bCs/>
          <w:color w:val="000000" w:themeColor="text1"/>
        </w:rPr>
      </w:pPr>
    </w:p>
    <w:p w14:paraId="5CC4F91C" w14:textId="6554EE79" w:rsidR="00B85755" w:rsidRDefault="00B85755" w:rsidP="00B85755">
      <w:pPr>
        <w:pStyle w:val="Nessunaspaziatura"/>
        <w:ind w:left="720"/>
        <w:rPr>
          <w:b/>
          <w:bCs/>
          <w:color w:val="000000" w:themeColor="text1"/>
        </w:rPr>
      </w:pPr>
      <w:r w:rsidRPr="00B85755">
        <w:rPr>
          <w:b/>
          <w:bCs/>
          <w:color w:val="000000" w:themeColor="text1"/>
        </w:rPr>
        <w:t>haCopieDisponibili(): Restituisce un valore booleano (true o false). Serve a verificare se c'è almeno una copia disponibile sullo scaffale prima di effettuare un prestito.</w:t>
      </w:r>
    </w:p>
    <w:p w14:paraId="626223F5" w14:textId="77777777" w:rsidR="00B85755" w:rsidRDefault="00B85755" w:rsidP="00C80152">
      <w:pPr>
        <w:pStyle w:val="Nessunaspaziatura"/>
        <w:ind w:left="720"/>
        <w:rPr>
          <w:b/>
          <w:bCs/>
          <w:color w:val="000000" w:themeColor="text1"/>
        </w:rPr>
      </w:pPr>
    </w:p>
    <w:p w14:paraId="5AB66D30" w14:textId="2C5E027F" w:rsidR="000A3F4C" w:rsidRDefault="000A3F4C" w:rsidP="00C80152">
      <w:pPr>
        <w:pStyle w:val="Nessunaspaziatura"/>
        <w:ind w:left="720"/>
        <w:rPr>
          <w:b/>
          <w:bCs/>
          <w:color w:val="000000" w:themeColor="text1"/>
          <w:sz w:val="40"/>
          <w:szCs w:val="40"/>
        </w:rPr>
      </w:pPr>
      <w:r w:rsidRPr="000A3F4C">
        <w:rPr>
          <w:b/>
          <w:bCs/>
          <w:color w:val="000000" w:themeColor="text1"/>
          <w:sz w:val="40"/>
          <w:szCs w:val="40"/>
        </w:rPr>
        <w:t>Classe Utente</w:t>
      </w:r>
      <w:r>
        <w:rPr>
          <w:b/>
          <w:bCs/>
          <w:noProof/>
          <w:color w:val="000000" w:themeColor="text1"/>
        </w:rPr>
        <w:drawing>
          <wp:inline distT="0" distB="0" distL="0" distR="0" wp14:anchorId="4993AC8B" wp14:editId="005D111C">
            <wp:extent cx="6003925" cy="4752975"/>
            <wp:effectExtent l="0" t="0" r="0" b="9525"/>
            <wp:docPr id="351283369"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03925" cy="4752975"/>
                    </a:xfrm>
                    <a:prstGeom prst="rect">
                      <a:avLst/>
                    </a:prstGeom>
                    <a:noFill/>
                    <a:ln>
                      <a:noFill/>
                    </a:ln>
                  </pic:spPr>
                </pic:pic>
              </a:graphicData>
            </a:graphic>
          </wp:inline>
        </w:drawing>
      </w:r>
    </w:p>
    <w:p w14:paraId="437ED935" w14:textId="05603DE1" w:rsidR="00B85755" w:rsidRPr="00B85755" w:rsidRDefault="00B85755" w:rsidP="00B85755">
      <w:pPr>
        <w:pStyle w:val="Nessunaspaziatura"/>
        <w:ind w:left="720"/>
        <w:rPr>
          <w:b/>
          <w:bCs/>
          <w:color w:val="000000" w:themeColor="text1"/>
          <w:sz w:val="36"/>
          <w:szCs w:val="36"/>
        </w:rPr>
      </w:pPr>
      <w:r w:rsidRPr="00B85755">
        <w:rPr>
          <w:b/>
          <w:bCs/>
          <w:color w:val="000000" w:themeColor="text1"/>
          <w:sz w:val="36"/>
          <w:szCs w:val="36"/>
        </w:rPr>
        <w:t>Attributi:</w:t>
      </w:r>
    </w:p>
    <w:p w14:paraId="745FA004" w14:textId="77777777" w:rsidR="00B85755" w:rsidRDefault="00B85755" w:rsidP="00B85755">
      <w:pPr>
        <w:pStyle w:val="Nessunaspaziatura"/>
        <w:ind w:left="720"/>
        <w:rPr>
          <w:b/>
          <w:bCs/>
          <w:color w:val="000000" w:themeColor="text1"/>
        </w:rPr>
      </w:pPr>
      <w:r w:rsidRPr="00B85755">
        <w:rPr>
          <w:b/>
          <w:bCs/>
          <w:color w:val="000000" w:themeColor="text1"/>
        </w:rPr>
        <w:t>matricola: Codice identificativo univoco dell'utente.</w:t>
      </w:r>
    </w:p>
    <w:p w14:paraId="01E5CF14" w14:textId="77777777" w:rsidR="00B85755" w:rsidRPr="00B85755" w:rsidRDefault="00B85755" w:rsidP="00B85755">
      <w:pPr>
        <w:pStyle w:val="Nessunaspaziatura"/>
        <w:ind w:left="720"/>
        <w:rPr>
          <w:b/>
          <w:bCs/>
          <w:color w:val="000000" w:themeColor="text1"/>
        </w:rPr>
      </w:pPr>
    </w:p>
    <w:p w14:paraId="138AAA86" w14:textId="77777777" w:rsidR="00B85755" w:rsidRDefault="00B85755" w:rsidP="00B85755">
      <w:pPr>
        <w:pStyle w:val="Nessunaspaziatura"/>
        <w:ind w:left="720"/>
        <w:rPr>
          <w:b/>
          <w:bCs/>
          <w:color w:val="000000" w:themeColor="text1"/>
        </w:rPr>
      </w:pPr>
      <w:r w:rsidRPr="00B85755">
        <w:rPr>
          <w:b/>
          <w:bCs/>
          <w:color w:val="000000" w:themeColor="text1"/>
        </w:rPr>
        <w:t>nome, cognome: Dati anagrafici dell'utente.</w:t>
      </w:r>
    </w:p>
    <w:p w14:paraId="476B01EE" w14:textId="77777777" w:rsidR="00B85755" w:rsidRPr="00B85755" w:rsidRDefault="00B85755" w:rsidP="00B85755">
      <w:pPr>
        <w:pStyle w:val="Nessunaspaziatura"/>
        <w:ind w:left="720"/>
        <w:rPr>
          <w:b/>
          <w:bCs/>
          <w:color w:val="000000" w:themeColor="text1"/>
        </w:rPr>
      </w:pPr>
    </w:p>
    <w:p w14:paraId="49BC8DE7" w14:textId="77777777" w:rsidR="00B85755" w:rsidRDefault="00B85755" w:rsidP="00B85755">
      <w:pPr>
        <w:pStyle w:val="Nessunaspaziatura"/>
        <w:ind w:left="720"/>
        <w:rPr>
          <w:b/>
          <w:bCs/>
          <w:color w:val="000000" w:themeColor="text1"/>
        </w:rPr>
      </w:pPr>
      <w:r w:rsidRPr="00B85755">
        <w:rPr>
          <w:b/>
          <w:bCs/>
          <w:color w:val="000000" w:themeColor="text1"/>
        </w:rPr>
        <w:t>email: Indirizzo di contatto.</w:t>
      </w:r>
    </w:p>
    <w:p w14:paraId="133B07FF" w14:textId="77777777" w:rsidR="00B85755" w:rsidRPr="00B85755" w:rsidRDefault="00B85755" w:rsidP="00B85755">
      <w:pPr>
        <w:pStyle w:val="Nessunaspaziatura"/>
        <w:ind w:left="720"/>
        <w:rPr>
          <w:b/>
          <w:bCs/>
          <w:color w:val="000000" w:themeColor="text1"/>
        </w:rPr>
      </w:pPr>
    </w:p>
    <w:p w14:paraId="619CABBC" w14:textId="77777777" w:rsidR="00B85755" w:rsidRDefault="00B85755" w:rsidP="00B85755">
      <w:pPr>
        <w:pStyle w:val="Nessunaspaziatura"/>
        <w:ind w:left="720"/>
        <w:rPr>
          <w:b/>
          <w:bCs/>
          <w:color w:val="000000" w:themeColor="text1"/>
        </w:rPr>
      </w:pPr>
      <w:r w:rsidRPr="00B85755">
        <w:rPr>
          <w:b/>
          <w:bCs/>
          <w:color w:val="000000" w:themeColor="text1"/>
        </w:rPr>
        <w:t>numeroSegnalazioni: Contatore intero che tiene traccia di eventuali infrazioni o ritardi.</w:t>
      </w:r>
    </w:p>
    <w:p w14:paraId="74E90783" w14:textId="77777777" w:rsidR="00B85755" w:rsidRPr="00B85755" w:rsidRDefault="00B85755" w:rsidP="00B85755">
      <w:pPr>
        <w:pStyle w:val="Nessunaspaziatura"/>
        <w:ind w:left="720"/>
        <w:rPr>
          <w:b/>
          <w:bCs/>
          <w:color w:val="000000" w:themeColor="text1"/>
        </w:rPr>
      </w:pPr>
    </w:p>
    <w:p w14:paraId="52753CD0" w14:textId="77777777" w:rsidR="00B85755" w:rsidRPr="00B85755" w:rsidRDefault="00B85755" w:rsidP="00B85755">
      <w:pPr>
        <w:pStyle w:val="Nessunaspaziatura"/>
        <w:ind w:left="720"/>
        <w:rPr>
          <w:b/>
          <w:bCs/>
          <w:color w:val="000000" w:themeColor="text1"/>
        </w:rPr>
      </w:pPr>
      <w:r w:rsidRPr="00B85755">
        <w:rPr>
          <w:b/>
          <w:bCs/>
          <w:color w:val="000000" w:themeColor="text1"/>
        </w:rPr>
        <w:t>sospeso: Valore booleano (Vero/Falso) che indica se l'account è attualmente bloccato.</w:t>
      </w:r>
    </w:p>
    <w:p w14:paraId="76AAD884" w14:textId="77777777" w:rsidR="00B85755" w:rsidRDefault="00B85755" w:rsidP="00B85755">
      <w:pPr>
        <w:pStyle w:val="Nessunaspaziatura"/>
        <w:ind w:left="720"/>
        <w:rPr>
          <w:b/>
          <w:bCs/>
          <w:color w:val="000000" w:themeColor="text1"/>
        </w:rPr>
      </w:pPr>
      <w:r w:rsidRPr="00B85755">
        <w:rPr>
          <w:b/>
          <w:bCs/>
          <w:color w:val="000000" w:themeColor="text1"/>
        </w:rPr>
        <w:t>dataSospensione: La data in cui è iniziata la sospensione (se presente).</w:t>
      </w:r>
    </w:p>
    <w:p w14:paraId="5841A534" w14:textId="77777777" w:rsidR="00B85755" w:rsidRPr="00B85755" w:rsidRDefault="00B85755" w:rsidP="00B85755">
      <w:pPr>
        <w:pStyle w:val="Nessunaspaziatura"/>
        <w:ind w:left="720"/>
        <w:rPr>
          <w:b/>
          <w:bCs/>
          <w:color w:val="000000" w:themeColor="text1"/>
        </w:rPr>
      </w:pPr>
    </w:p>
    <w:p w14:paraId="134141CF" w14:textId="77777777" w:rsidR="00B85755" w:rsidRDefault="00B85755" w:rsidP="00B85755">
      <w:pPr>
        <w:pStyle w:val="Nessunaspaziatura"/>
        <w:ind w:left="720"/>
        <w:rPr>
          <w:b/>
          <w:bCs/>
          <w:color w:val="000000" w:themeColor="text1"/>
        </w:rPr>
      </w:pPr>
      <w:r w:rsidRPr="00B85755">
        <w:rPr>
          <w:b/>
          <w:bCs/>
          <w:color w:val="000000" w:themeColor="text1"/>
        </w:rPr>
        <w:t>dataFineSospensione: La data in cui terminerà la sospensione.</w:t>
      </w:r>
    </w:p>
    <w:p w14:paraId="621C38EB" w14:textId="77777777" w:rsidR="00B85755" w:rsidRPr="00B85755" w:rsidRDefault="00B85755" w:rsidP="00B85755">
      <w:pPr>
        <w:pStyle w:val="Nessunaspaziatura"/>
        <w:ind w:left="720"/>
        <w:rPr>
          <w:b/>
          <w:bCs/>
          <w:color w:val="000000" w:themeColor="text1"/>
        </w:rPr>
      </w:pPr>
    </w:p>
    <w:p w14:paraId="49864D6F" w14:textId="77777777" w:rsidR="00B85755" w:rsidRPr="00B85755" w:rsidRDefault="00B85755" w:rsidP="00B85755">
      <w:pPr>
        <w:pStyle w:val="Nessunaspaziatura"/>
        <w:ind w:left="720"/>
        <w:rPr>
          <w:b/>
          <w:bCs/>
          <w:color w:val="000000" w:themeColor="text1"/>
        </w:rPr>
      </w:pPr>
      <w:r w:rsidRPr="00B85755">
        <w:rPr>
          <w:b/>
          <w:bCs/>
          <w:color w:val="000000" w:themeColor="text1"/>
        </w:rPr>
        <w:t>uuid: Un identificativo univoco universale (UUID) per gestione interna.</w:t>
      </w:r>
    </w:p>
    <w:p w14:paraId="60DF4E9E" w14:textId="77777777" w:rsidR="00B85755" w:rsidRDefault="00B85755" w:rsidP="00B85755">
      <w:pPr>
        <w:pStyle w:val="Nessunaspaziatura"/>
        <w:ind w:left="720"/>
        <w:rPr>
          <w:color w:val="000000" w:themeColor="text1"/>
        </w:rPr>
      </w:pPr>
      <w:r w:rsidRPr="00B85755">
        <w:rPr>
          <w:b/>
          <w:bCs/>
          <w:color w:val="000000" w:themeColor="text1"/>
          <w:sz w:val="40"/>
          <w:szCs w:val="40"/>
        </w:rPr>
        <w:t>Metod</w:t>
      </w:r>
      <w:r>
        <w:rPr>
          <w:b/>
          <w:bCs/>
          <w:color w:val="000000" w:themeColor="text1"/>
          <w:sz w:val="40"/>
          <w:szCs w:val="40"/>
        </w:rPr>
        <w:t>i:</w:t>
      </w:r>
    </w:p>
    <w:p w14:paraId="6457C598" w14:textId="01422057" w:rsidR="00B85755" w:rsidRDefault="00B85755" w:rsidP="00B85755">
      <w:pPr>
        <w:pStyle w:val="Nessunaspaziatura"/>
        <w:ind w:left="720"/>
        <w:rPr>
          <w:b/>
          <w:bCs/>
          <w:color w:val="000000" w:themeColor="text1"/>
        </w:rPr>
      </w:pPr>
      <w:r w:rsidRPr="00B85755">
        <w:rPr>
          <w:b/>
          <w:bCs/>
          <w:color w:val="000000" w:themeColor="text1"/>
        </w:rPr>
        <w:t>getPrestiti(): Restituisce la lista degli oggetti (es. libri) attualmente in prestito all'utente.</w:t>
      </w:r>
    </w:p>
    <w:p w14:paraId="058259EF" w14:textId="77777777" w:rsidR="00B85755" w:rsidRPr="00B85755" w:rsidRDefault="00B85755" w:rsidP="00B85755">
      <w:pPr>
        <w:pStyle w:val="Nessunaspaziatura"/>
        <w:ind w:left="720"/>
        <w:rPr>
          <w:b/>
          <w:bCs/>
          <w:color w:val="000000" w:themeColor="text1"/>
        </w:rPr>
      </w:pPr>
    </w:p>
    <w:p w14:paraId="16443AE7" w14:textId="77777777" w:rsidR="00B85755" w:rsidRDefault="00B85755" w:rsidP="00B85755">
      <w:pPr>
        <w:pStyle w:val="Nessunaspaziatura"/>
        <w:ind w:left="720"/>
        <w:rPr>
          <w:b/>
          <w:bCs/>
          <w:color w:val="000000" w:themeColor="text1"/>
        </w:rPr>
      </w:pPr>
      <w:r w:rsidRPr="00B85755">
        <w:rPr>
          <w:b/>
          <w:bCs/>
          <w:color w:val="000000" w:themeColor="text1"/>
        </w:rPr>
        <w:t>conteggioPrestiti(): Restituisce il numero totale dei prestiti attivi.</w:t>
      </w:r>
    </w:p>
    <w:p w14:paraId="23188AC5" w14:textId="77777777" w:rsidR="00B85755" w:rsidRPr="00B85755" w:rsidRDefault="00B85755" w:rsidP="00B85755">
      <w:pPr>
        <w:pStyle w:val="Nessunaspaziatura"/>
        <w:ind w:left="720"/>
        <w:rPr>
          <w:b/>
          <w:bCs/>
          <w:color w:val="000000" w:themeColor="text1"/>
        </w:rPr>
      </w:pPr>
    </w:p>
    <w:p w14:paraId="52946BDC" w14:textId="77777777" w:rsidR="00B85755" w:rsidRPr="00B85755" w:rsidRDefault="00B85755" w:rsidP="00B85755">
      <w:pPr>
        <w:pStyle w:val="Nessunaspaziatura"/>
        <w:ind w:left="720"/>
        <w:rPr>
          <w:b/>
          <w:bCs/>
          <w:color w:val="000000" w:themeColor="text1"/>
        </w:rPr>
      </w:pPr>
      <w:r w:rsidRPr="00B85755">
        <w:rPr>
          <w:b/>
          <w:bCs/>
          <w:color w:val="000000" w:themeColor="text1"/>
        </w:rPr>
        <w:t>verificaLimitePrestitiRaggiunto(): Restituisce true se l'utente ha raggiunto il numero massimo di prestiti consentiti.</w:t>
      </w:r>
    </w:p>
    <w:p w14:paraId="0827E5D3" w14:textId="77777777" w:rsidR="00B85755" w:rsidRPr="00B85755" w:rsidRDefault="00B85755" w:rsidP="00B85755">
      <w:pPr>
        <w:pStyle w:val="Nessunaspaziatura"/>
        <w:rPr>
          <w:b/>
          <w:bCs/>
          <w:color w:val="000000" w:themeColor="text1"/>
        </w:rPr>
      </w:pPr>
    </w:p>
    <w:p w14:paraId="7DA87B7B" w14:textId="77777777" w:rsidR="00B85755" w:rsidRDefault="00B85755" w:rsidP="00B85755">
      <w:pPr>
        <w:pStyle w:val="Nessunaspaziatura"/>
        <w:ind w:left="720"/>
        <w:rPr>
          <w:b/>
          <w:bCs/>
          <w:color w:val="000000" w:themeColor="text1"/>
        </w:rPr>
      </w:pPr>
      <w:r w:rsidRPr="00B85755">
        <w:rPr>
          <w:b/>
          <w:bCs/>
          <w:color w:val="000000" w:themeColor="text1"/>
        </w:rPr>
        <w:t>incrementaSegnalazioni(): Aumenta di 1 il contatore delle segnalazioni.</w:t>
      </w:r>
    </w:p>
    <w:p w14:paraId="63F55925" w14:textId="77777777" w:rsidR="00B85755" w:rsidRPr="00B85755" w:rsidRDefault="00B85755" w:rsidP="00B85755">
      <w:pPr>
        <w:pStyle w:val="Nessunaspaziatura"/>
        <w:ind w:left="720"/>
        <w:rPr>
          <w:b/>
          <w:bCs/>
          <w:color w:val="000000" w:themeColor="text1"/>
        </w:rPr>
      </w:pPr>
    </w:p>
    <w:p w14:paraId="439627DA" w14:textId="77777777" w:rsidR="00B85755" w:rsidRDefault="00B85755" w:rsidP="00B85755">
      <w:pPr>
        <w:pStyle w:val="Nessunaspaziatura"/>
        <w:ind w:left="720"/>
        <w:rPr>
          <w:b/>
          <w:bCs/>
          <w:color w:val="000000" w:themeColor="text1"/>
        </w:rPr>
      </w:pPr>
      <w:r w:rsidRPr="00B85755">
        <w:rPr>
          <w:b/>
          <w:bCs/>
          <w:color w:val="000000" w:themeColor="text1"/>
        </w:rPr>
        <w:t>resetSegnalazioni(): Azzera il contatore delle segnalazioni.</w:t>
      </w:r>
    </w:p>
    <w:p w14:paraId="3224A1EE" w14:textId="77777777" w:rsidR="00B85755" w:rsidRPr="00B85755" w:rsidRDefault="00B85755" w:rsidP="00B85755">
      <w:pPr>
        <w:pStyle w:val="Nessunaspaziatura"/>
        <w:ind w:left="720"/>
        <w:rPr>
          <w:b/>
          <w:bCs/>
          <w:color w:val="000000" w:themeColor="text1"/>
        </w:rPr>
      </w:pPr>
    </w:p>
    <w:p w14:paraId="6BBA550D" w14:textId="382320FA" w:rsidR="00B85755" w:rsidRDefault="00B85755" w:rsidP="00B85755">
      <w:pPr>
        <w:pStyle w:val="Nessunaspaziatura"/>
        <w:ind w:left="720"/>
        <w:rPr>
          <w:b/>
          <w:bCs/>
          <w:color w:val="000000" w:themeColor="text1"/>
        </w:rPr>
      </w:pPr>
      <w:r w:rsidRPr="00B85755">
        <w:rPr>
          <w:b/>
          <w:bCs/>
          <w:color w:val="000000" w:themeColor="text1"/>
        </w:rPr>
        <w:t>controllaSegnalazioni(massime, sospensione): Verifica se le segnalazioni superano la soglia massima e, in tal caso, applica la logica di sospensione.</w:t>
      </w:r>
    </w:p>
    <w:p w14:paraId="56535722" w14:textId="77777777" w:rsidR="00B85755" w:rsidRPr="00B85755" w:rsidRDefault="00B85755" w:rsidP="00B85755">
      <w:pPr>
        <w:pStyle w:val="Nessunaspaziatura"/>
        <w:ind w:left="720"/>
        <w:rPr>
          <w:b/>
          <w:bCs/>
          <w:color w:val="000000" w:themeColor="text1"/>
        </w:rPr>
      </w:pPr>
    </w:p>
    <w:p w14:paraId="1B5EADD8" w14:textId="77777777" w:rsidR="00B85755" w:rsidRDefault="00B85755" w:rsidP="00B85755">
      <w:pPr>
        <w:pStyle w:val="Nessunaspaziatura"/>
        <w:ind w:left="720"/>
        <w:rPr>
          <w:b/>
          <w:bCs/>
          <w:color w:val="000000" w:themeColor="text1"/>
        </w:rPr>
      </w:pPr>
      <w:r w:rsidRPr="00B85755">
        <w:rPr>
          <w:b/>
          <w:bCs/>
          <w:color w:val="000000" w:themeColor="text1"/>
        </w:rPr>
        <w:t>sospendi(giorni, email): Sospende l'utente per un numero specificato di giorni (con opzione per inviare notifica email).</w:t>
      </w:r>
    </w:p>
    <w:p w14:paraId="563FF3A8" w14:textId="77777777" w:rsidR="00B85755" w:rsidRPr="00B85755" w:rsidRDefault="00B85755" w:rsidP="00B85755">
      <w:pPr>
        <w:pStyle w:val="Nessunaspaziatura"/>
        <w:ind w:left="720"/>
        <w:rPr>
          <w:b/>
          <w:bCs/>
          <w:color w:val="000000" w:themeColor="text1"/>
        </w:rPr>
      </w:pPr>
    </w:p>
    <w:p w14:paraId="1A3FEAA6" w14:textId="77777777" w:rsidR="00B85755" w:rsidRDefault="00B85755" w:rsidP="00B85755">
      <w:pPr>
        <w:pStyle w:val="Nessunaspaziatura"/>
        <w:ind w:left="720"/>
        <w:rPr>
          <w:b/>
          <w:bCs/>
          <w:color w:val="000000" w:themeColor="text1"/>
        </w:rPr>
      </w:pPr>
      <w:r w:rsidRPr="00B85755">
        <w:rPr>
          <w:b/>
          <w:bCs/>
          <w:color w:val="000000" w:themeColor="text1"/>
        </w:rPr>
        <w:t>revocaSospensione(email): Toglie immediatamente la sospensione (riattivando l'utente).</w:t>
      </w:r>
    </w:p>
    <w:p w14:paraId="5914AEF5" w14:textId="77777777" w:rsidR="00B85755" w:rsidRPr="00B85755" w:rsidRDefault="00B85755" w:rsidP="00B85755">
      <w:pPr>
        <w:pStyle w:val="Nessunaspaziatura"/>
        <w:ind w:left="720"/>
        <w:rPr>
          <w:b/>
          <w:bCs/>
          <w:color w:val="000000" w:themeColor="text1"/>
        </w:rPr>
      </w:pPr>
    </w:p>
    <w:p w14:paraId="2119981B" w14:textId="77777777" w:rsidR="00B85755" w:rsidRDefault="00B85755" w:rsidP="00B85755">
      <w:pPr>
        <w:pStyle w:val="Nessunaspaziatura"/>
        <w:ind w:left="720"/>
        <w:rPr>
          <w:b/>
          <w:bCs/>
          <w:color w:val="000000" w:themeColor="text1"/>
        </w:rPr>
      </w:pPr>
      <w:r w:rsidRPr="00B85755">
        <w:rPr>
          <w:b/>
          <w:bCs/>
          <w:color w:val="000000" w:themeColor="text1"/>
        </w:rPr>
        <w:t>isSospensioneScaduta(): Verifica se la data odierna ha superato la data di fine sospensione.</w:t>
      </w:r>
    </w:p>
    <w:p w14:paraId="6197033D" w14:textId="77777777" w:rsidR="00B85755" w:rsidRPr="00B85755" w:rsidRDefault="00B85755" w:rsidP="00B85755">
      <w:pPr>
        <w:pStyle w:val="Nessunaspaziatura"/>
        <w:ind w:left="720"/>
        <w:rPr>
          <w:b/>
          <w:bCs/>
          <w:color w:val="000000" w:themeColor="text1"/>
        </w:rPr>
      </w:pPr>
    </w:p>
    <w:p w14:paraId="6C1A9BA1" w14:textId="6DED0751" w:rsidR="00B85755" w:rsidRPr="00B85755" w:rsidRDefault="00B85755" w:rsidP="00B85755">
      <w:pPr>
        <w:pStyle w:val="Nessunaspaziatura"/>
        <w:ind w:left="720"/>
        <w:rPr>
          <w:b/>
          <w:bCs/>
          <w:color w:val="000000" w:themeColor="text1"/>
        </w:rPr>
      </w:pPr>
      <w:r w:rsidRPr="00B85755">
        <w:rPr>
          <w:b/>
          <w:bCs/>
          <w:color w:val="000000" w:themeColor="text1"/>
        </w:rPr>
        <w:t>aggiornaSospensione(email): Aggiorna lo stato dell'utente (probabilmente controlla se la sospensione è scaduta e agisce di conseguenza).</w:t>
      </w:r>
    </w:p>
    <w:p w14:paraId="62D9F4F9" w14:textId="77777777" w:rsidR="00B85755" w:rsidRPr="00B85755" w:rsidRDefault="00B85755" w:rsidP="00C80152">
      <w:pPr>
        <w:pStyle w:val="Nessunaspaziatura"/>
        <w:ind w:left="720"/>
        <w:rPr>
          <w:b/>
          <w:bCs/>
          <w:color w:val="000000" w:themeColor="text1"/>
        </w:rPr>
      </w:pPr>
    </w:p>
    <w:p w14:paraId="46013648" w14:textId="115AC8E7" w:rsidR="000A3F4C" w:rsidRPr="00C80152" w:rsidRDefault="000A3F4C" w:rsidP="00C80152">
      <w:pPr>
        <w:pStyle w:val="Nessunaspaziatura"/>
        <w:ind w:left="720"/>
        <w:rPr>
          <w:b/>
          <w:bCs/>
          <w:color w:val="000000" w:themeColor="text1"/>
        </w:rPr>
      </w:pPr>
      <w:r>
        <w:rPr>
          <w:b/>
          <w:bCs/>
          <w:color w:val="000000" w:themeColor="text1"/>
          <w:sz w:val="40"/>
          <w:szCs w:val="40"/>
        </w:rPr>
        <w:t>Classe Prestito</w:t>
      </w:r>
    </w:p>
    <w:p w14:paraId="0023FAD4" w14:textId="592B4D90" w:rsidR="00C80152" w:rsidRDefault="00C80152" w:rsidP="00C80152">
      <w:pPr>
        <w:pStyle w:val="Nessunaspaziatura"/>
        <w:ind w:left="720"/>
        <w:rPr>
          <w:b/>
          <w:bCs/>
          <w:color w:val="000000" w:themeColor="text1"/>
        </w:rPr>
      </w:pPr>
      <w:r w:rsidRPr="00C80152">
        <w:rPr>
          <w:b/>
          <w:bCs/>
          <w:color w:val="000000" w:themeColor="text1"/>
        </w:rPr>
        <w:t> </w:t>
      </w:r>
      <w:r w:rsidR="000A3F4C">
        <w:rPr>
          <w:b/>
          <w:bCs/>
          <w:noProof/>
          <w:color w:val="000000" w:themeColor="text1"/>
        </w:rPr>
        <w:drawing>
          <wp:inline distT="0" distB="0" distL="0" distR="0" wp14:anchorId="55A469A1" wp14:editId="0552EBC3">
            <wp:extent cx="6400800" cy="1837690"/>
            <wp:effectExtent l="0" t="0" r="0" b="0"/>
            <wp:docPr id="1236093208"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1837690"/>
                    </a:xfrm>
                    <a:prstGeom prst="rect">
                      <a:avLst/>
                    </a:prstGeom>
                    <a:noFill/>
                    <a:ln>
                      <a:noFill/>
                    </a:ln>
                  </pic:spPr>
                </pic:pic>
              </a:graphicData>
            </a:graphic>
          </wp:inline>
        </w:drawing>
      </w:r>
    </w:p>
    <w:p w14:paraId="3A59AC69" w14:textId="77777777" w:rsidR="00B85755" w:rsidRPr="00B85755" w:rsidRDefault="00B85755" w:rsidP="00B85755">
      <w:pPr>
        <w:pStyle w:val="Nessunaspaziatura"/>
        <w:ind w:left="720"/>
        <w:rPr>
          <w:b/>
          <w:bCs/>
          <w:color w:val="000000" w:themeColor="text1"/>
          <w:sz w:val="36"/>
          <w:szCs w:val="36"/>
        </w:rPr>
      </w:pPr>
      <w:r w:rsidRPr="00B85755">
        <w:rPr>
          <w:b/>
          <w:bCs/>
          <w:color w:val="000000" w:themeColor="text1"/>
          <w:sz w:val="36"/>
          <w:szCs w:val="36"/>
        </w:rPr>
        <w:t>Attributi:</w:t>
      </w:r>
    </w:p>
    <w:p w14:paraId="41715555" w14:textId="77777777" w:rsidR="00B85755" w:rsidRDefault="00B85755" w:rsidP="00B85755">
      <w:pPr>
        <w:pStyle w:val="Nessunaspaziatura"/>
        <w:ind w:left="720"/>
        <w:rPr>
          <w:b/>
          <w:bCs/>
          <w:color w:val="000000" w:themeColor="text1"/>
        </w:rPr>
      </w:pPr>
      <w:r w:rsidRPr="00B85755">
        <w:rPr>
          <w:b/>
          <w:bCs/>
          <w:color w:val="000000" w:themeColor="text1"/>
        </w:rPr>
        <w:t>libro: Memorizza l'UUID (identificativo univoco) del libro oggetto del prestito. Nota: non memorizza l'intero oggetto Libro, ma solo il riferimento al suo ID.</w:t>
      </w:r>
    </w:p>
    <w:p w14:paraId="605B20E4" w14:textId="77777777" w:rsidR="00B85755" w:rsidRPr="00B85755" w:rsidRDefault="00B85755" w:rsidP="00B85755">
      <w:pPr>
        <w:pStyle w:val="Nessunaspaziatura"/>
        <w:ind w:left="720"/>
        <w:rPr>
          <w:b/>
          <w:bCs/>
          <w:color w:val="000000" w:themeColor="text1"/>
        </w:rPr>
      </w:pPr>
    </w:p>
    <w:p w14:paraId="33E36955" w14:textId="77777777" w:rsidR="00B85755" w:rsidRDefault="00B85755" w:rsidP="00B85755">
      <w:pPr>
        <w:pStyle w:val="Nessunaspaziatura"/>
        <w:ind w:left="720"/>
        <w:rPr>
          <w:b/>
          <w:bCs/>
          <w:color w:val="000000" w:themeColor="text1"/>
        </w:rPr>
      </w:pPr>
      <w:r w:rsidRPr="00B85755">
        <w:rPr>
          <w:b/>
          <w:bCs/>
          <w:color w:val="000000" w:themeColor="text1"/>
        </w:rPr>
        <w:t>utente: Memorizza l'UUID (identificativo univoco) dell'utente che ha richiesto il prestito.</w:t>
      </w:r>
    </w:p>
    <w:p w14:paraId="446C40E1" w14:textId="77777777" w:rsidR="00B85755" w:rsidRPr="00B85755" w:rsidRDefault="00B85755" w:rsidP="00B85755">
      <w:pPr>
        <w:pStyle w:val="Nessunaspaziatura"/>
        <w:ind w:left="720"/>
        <w:rPr>
          <w:b/>
          <w:bCs/>
          <w:color w:val="000000" w:themeColor="text1"/>
        </w:rPr>
      </w:pPr>
    </w:p>
    <w:p w14:paraId="364CB859" w14:textId="77777777" w:rsidR="00B85755" w:rsidRDefault="00B85755" w:rsidP="00B85755">
      <w:pPr>
        <w:pStyle w:val="Nessunaspaziatura"/>
        <w:ind w:left="720"/>
        <w:rPr>
          <w:b/>
          <w:bCs/>
          <w:color w:val="000000" w:themeColor="text1"/>
        </w:rPr>
      </w:pPr>
      <w:r w:rsidRPr="00B85755">
        <w:rPr>
          <w:b/>
          <w:bCs/>
          <w:color w:val="000000" w:themeColor="text1"/>
        </w:rPr>
        <w:t>dataInizio: La data in cui il prestito è stato registrato/iniziato.</w:t>
      </w:r>
    </w:p>
    <w:p w14:paraId="4847F2A5" w14:textId="77777777" w:rsidR="00B85755" w:rsidRPr="00B85755" w:rsidRDefault="00B85755" w:rsidP="00B85755">
      <w:pPr>
        <w:pStyle w:val="Nessunaspaziatura"/>
        <w:ind w:left="720"/>
        <w:rPr>
          <w:b/>
          <w:bCs/>
          <w:color w:val="000000" w:themeColor="text1"/>
        </w:rPr>
      </w:pPr>
    </w:p>
    <w:p w14:paraId="3848F956" w14:textId="77777777" w:rsidR="00B85755" w:rsidRDefault="00B85755" w:rsidP="00B85755">
      <w:pPr>
        <w:pStyle w:val="Nessunaspaziatura"/>
        <w:ind w:left="720"/>
        <w:rPr>
          <w:b/>
          <w:bCs/>
          <w:color w:val="000000" w:themeColor="text1"/>
        </w:rPr>
      </w:pPr>
      <w:r w:rsidRPr="00B85755">
        <w:rPr>
          <w:b/>
          <w:bCs/>
          <w:color w:val="000000" w:themeColor="text1"/>
        </w:rPr>
        <w:t>dataRestituzionePrevista: La data di scadenza entro la quale il libro deve essere restituito.</w:t>
      </w:r>
    </w:p>
    <w:p w14:paraId="789EE9C1" w14:textId="77777777" w:rsidR="00B85755" w:rsidRPr="00B85755" w:rsidRDefault="00B85755" w:rsidP="00B85755">
      <w:pPr>
        <w:pStyle w:val="Nessunaspaziatura"/>
        <w:ind w:left="720"/>
        <w:rPr>
          <w:b/>
          <w:bCs/>
          <w:color w:val="000000" w:themeColor="text1"/>
        </w:rPr>
      </w:pPr>
    </w:p>
    <w:p w14:paraId="62922B43" w14:textId="77777777" w:rsidR="00B85755" w:rsidRDefault="00B85755" w:rsidP="00B85755">
      <w:pPr>
        <w:pStyle w:val="Nessunaspaziatura"/>
        <w:ind w:left="720"/>
        <w:rPr>
          <w:b/>
          <w:bCs/>
          <w:color w:val="000000" w:themeColor="text1"/>
        </w:rPr>
      </w:pPr>
      <w:r w:rsidRPr="00B85755">
        <w:rPr>
          <w:b/>
          <w:bCs/>
          <w:color w:val="000000" w:themeColor="text1"/>
        </w:rPr>
        <w:t>uuid: Un identificativo univoco per questa specifica transazione di prestito.</w:t>
      </w:r>
    </w:p>
    <w:p w14:paraId="105F1F97" w14:textId="77777777" w:rsidR="00B85755" w:rsidRPr="00B85755" w:rsidRDefault="00B85755" w:rsidP="00B85755">
      <w:pPr>
        <w:pStyle w:val="Nessunaspaziatura"/>
        <w:ind w:left="720"/>
        <w:rPr>
          <w:b/>
          <w:bCs/>
          <w:color w:val="000000" w:themeColor="text1"/>
        </w:rPr>
      </w:pPr>
    </w:p>
    <w:p w14:paraId="11571B90" w14:textId="6FA45AAA" w:rsidR="00B85755" w:rsidRPr="00B85755" w:rsidRDefault="00B85755" w:rsidP="00B85755">
      <w:pPr>
        <w:pStyle w:val="Nessunaspaziatura"/>
        <w:ind w:left="720"/>
        <w:rPr>
          <w:color w:val="000000" w:themeColor="text1"/>
        </w:rPr>
      </w:pPr>
      <w:r w:rsidRPr="00B85755">
        <w:rPr>
          <w:b/>
          <w:bCs/>
          <w:color w:val="000000" w:themeColor="text1"/>
          <w:sz w:val="40"/>
          <w:szCs w:val="40"/>
        </w:rPr>
        <w:t>Metod</w:t>
      </w:r>
      <w:r>
        <w:rPr>
          <w:b/>
          <w:bCs/>
          <w:color w:val="000000" w:themeColor="text1"/>
          <w:sz w:val="40"/>
          <w:szCs w:val="40"/>
        </w:rPr>
        <w:t>i:</w:t>
      </w:r>
    </w:p>
    <w:p w14:paraId="55C91643" w14:textId="77777777" w:rsidR="00B85755" w:rsidRPr="00B85755" w:rsidRDefault="00B85755" w:rsidP="00B85755">
      <w:pPr>
        <w:pStyle w:val="Nessunaspaziatura"/>
        <w:ind w:left="720"/>
        <w:rPr>
          <w:b/>
          <w:bCs/>
          <w:color w:val="000000" w:themeColor="text1"/>
        </w:rPr>
      </w:pPr>
      <w:r w:rsidRPr="00B85755">
        <w:rPr>
          <w:b/>
          <w:bCs/>
          <w:color w:val="000000" w:themeColor="text1"/>
        </w:rPr>
        <w:t>Prestito(...): Crea un nuovo oggetto Prestito richiedendo l'ID del libro, l'ID dell'utente, la data di inizio e la data di restituzione prevista.</w:t>
      </w:r>
    </w:p>
    <w:p w14:paraId="1E67F5F6" w14:textId="77777777" w:rsidR="00B85755" w:rsidRPr="00B85755" w:rsidRDefault="00B85755" w:rsidP="00B85755">
      <w:pPr>
        <w:pStyle w:val="Nessunaspaziatura"/>
        <w:ind w:left="720"/>
        <w:rPr>
          <w:b/>
          <w:bCs/>
          <w:color w:val="000000" w:themeColor="text1"/>
        </w:rPr>
      </w:pPr>
      <w:r w:rsidRPr="00B85755">
        <w:rPr>
          <w:b/>
          <w:bCs/>
          <w:color w:val="000000" w:themeColor="text1"/>
        </w:rPr>
        <w:t>Calcolo Scadenze:</w:t>
      </w:r>
    </w:p>
    <w:p w14:paraId="1553AE3E" w14:textId="77777777" w:rsidR="00B85755" w:rsidRPr="00B85755" w:rsidRDefault="00B85755" w:rsidP="00B85755">
      <w:pPr>
        <w:pStyle w:val="Nessunaspaziatura"/>
        <w:ind w:left="720"/>
        <w:rPr>
          <w:b/>
          <w:bCs/>
          <w:color w:val="000000" w:themeColor="text1"/>
        </w:rPr>
      </w:pPr>
    </w:p>
    <w:p w14:paraId="46504C20" w14:textId="77777777" w:rsidR="00B85755" w:rsidRDefault="00B85755" w:rsidP="00B85755">
      <w:pPr>
        <w:pStyle w:val="Nessunaspaziatura"/>
        <w:ind w:left="720"/>
        <w:rPr>
          <w:b/>
          <w:bCs/>
          <w:color w:val="000000" w:themeColor="text1"/>
        </w:rPr>
      </w:pPr>
      <w:r w:rsidRPr="00B85755">
        <w:rPr>
          <w:b/>
          <w:bCs/>
          <w:color w:val="000000" w:themeColor="text1"/>
        </w:rPr>
        <w:t>calcolaRitardo(data): Prende in input una data (solitamente quella odierna o quella della restituzione effettiva) e calcola quanti giorni di ritardo sono passati rispetto alla dataRestituzionePrevista. Restituisce un numero intero.</w:t>
      </w:r>
    </w:p>
    <w:p w14:paraId="51034088" w14:textId="77777777" w:rsidR="00B85755" w:rsidRPr="00B85755" w:rsidRDefault="00B85755" w:rsidP="00B85755">
      <w:pPr>
        <w:pStyle w:val="Nessunaspaziatura"/>
        <w:ind w:left="720"/>
        <w:rPr>
          <w:b/>
          <w:bCs/>
          <w:color w:val="000000" w:themeColor="text1"/>
        </w:rPr>
      </w:pPr>
    </w:p>
    <w:p w14:paraId="20666A00" w14:textId="11854C08" w:rsidR="00B85755" w:rsidRPr="00C80152" w:rsidRDefault="00B85755" w:rsidP="00B85755">
      <w:pPr>
        <w:pStyle w:val="Nessunaspaziatura"/>
        <w:ind w:left="720"/>
        <w:rPr>
          <w:b/>
          <w:bCs/>
          <w:color w:val="000000" w:themeColor="text1"/>
        </w:rPr>
      </w:pPr>
      <w:r w:rsidRPr="00B85755">
        <w:rPr>
          <w:b/>
          <w:bCs/>
          <w:color w:val="000000" w:themeColor="text1"/>
        </w:rPr>
        <w:t>verificaRitardo(giorni): Verifica se il prestito è in ritardo. Il parametro giorni serve probabilmente a definire una soglia o a verificare se il ritardo ha superato un certo numero di giorni (utile per far scattare sanzioni o notifiche). Restituisce true o false.</w:t>
      </w:r>
    </w:p>
    <w:p w14:paraId="28BA7A69" w14:textId="77777777" w:rsidR="00B85755" w:rsidRDefault="00B85755" w:rsidP="00C80152">
      <w:pPr>
        <w:pStyle w:val="Nessunaspaziatura"/>
        <w:ind w:left="720"/>
        <w:rPr>
          <w:b/>
          <w:bCs/>
          <w:color w:val="000000" w:themeColor="text1"/>
          <w:sz w:val="40"/>
          <w:szCs w:val="40"/>
        </w:rPr>
      </w:pPr>
    </w:p>
    <w:p w14:paraId="5DCCF020" w14:textId="77777777" w:rsidR="00B85755" w:rsidRDefault="00B85755" w:rsidP="00C80152">
      <w:pPr>
        <w:pStyle w:val="Nessunaspaziatura"/>
        <w:ind w:left="720"/>
        <w:rPr>
          <w:b/>
          <w:bCs/>
          <w:color w:val="000000" w:themeColor="text1"/>
          <w:sz w:val="40"/>
          <w:szCs w:val="40"/>
        </w:rPr>
      </w:pPr>
    </w:p>
    <w:p w14:paraId="13461A96" w14:textId="77777777" w:rsidR="00B85755" w:rsidRDefault="00B85755" w:rsidP="00C80152">
      <w:pPr>
        <w:pStyle w:val="Nessunaspaziatura"/>
        <w:ind w:left="720"/>
        <w:rPr>
          <w:b/>
          <w:bCs/>
          <w:color w:val="000000" w:themeColor="text1"/>
          <w:sz w:val="40"/>
          <w:szCs w:val="40"/>
        </w:rPr>
      </w:pPr>
    </w:p>
    <w:p w14:paraId="1743D22C" w14:textId="1A24DD2F" w:rsidR="00C80152" w:rsidRPr="000A3F4C" w:rsidRDefault="00C80152" w:rsidP="00C80152">
      <w:pPr>
        <w:pStyle w:val="Nessunaspaziatura"/>
        <w:ind w:left="720"/>
        <w:rPr>
          <w:b/>
          <w:bCs/>
          <w:color w:val="000000" w:themeColor="text1"/>
          <w:sz w:val="40"/>
          <w:szCs w:val="40"/>
        </w:rPr>
      </w:pPr>
      <w:r w:rsidRPr="000A3F4C">
        <w:rPr>
          <w:b/>
          <w:bCs/>
          <w:color w:val="000000" w:themeColor="text1"/>
          <w:sz w:val="40"/>
          <w:szCs w:val="40"/>
        </w:rPr>
        <w:t>Classe Archivio </w:t>
      </w:r>
    </w:p>
    <w:p w14:paraId="2384F584" w14:textId="6C316E49" w:rsidR="000A3F4C" w:rsidRDefault="000A3F4C" w:rsidP="00C80152">
      <w:pPr>
        <w:pStyle w:val="Nessunaspaziatura"/>
        <w:ind w:left="720"/>
        <w:rPr>
          <w:b/>
          <w:bCs/>
          <w:color w:val="000000" w:themeColor="text1"/>
        </w:rPr>
      </w:pPr>
      <w:r>
        <w:rPr>
          <w:b/>
          <w:bCs/>
          <w:noProof/>
          <w:color w:val="000000" w:themeColor="text1"/>
        </w:rPr>
        <w:drawing>
          <wp:inline distT="0" distB="0" distL="0" distR="0" wp14:anchorId="42487940" wp14:editId="5F2366F3">
            <wp:extent cx="4744720" cy="1647825"/>
            <wp:effectExtent l="0" t="0" r="0" b="9525"/>
            <wp:docPr id="182024256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44720" cy="1647825"/>
                    </a:xfrm>
                    <a:prstGeom prst="rect">
                      <a:avLst/>
                    </a:prstGeom>
                    <a:noFill/>
                    <a:ln>
                      <a:noFill/>
                    </a:ln>
                  </pic:spPr>
                </pic:pic>
              </a:graphicData>
            </a:graphic>
          </wp:inline>
        </w:drawing>
      </w:r>
    </w:p>
    <w:p w14:paraId="2B0661D3" w14:textId="77777777" w:rsidR="00B85755" w:rsidRPr="00B85755" w:rsidRDefault="00B85755" w:rsidP="00B85755">
      <w:pPr>
        <w:pStyle w:val="Nessunaspaziatura"/>
        <w:ind w:left="720"/>
        <w:rPr>
          <w:b/>
          <w:bCs/>
          <w:color w:val="000000" w:themeColor="text1"/>
          <w:sz w:val="36"/>
          <w:szCs w:val="36"/>
        </w:rPr>
      </w:pPr>
      <w:r w:rsidRPr="00B85755">
        <w:rPr>
          <w:b/>
          <w:bCs/>
          <w:color w:val="000000" w:themeColor="text1"/>
          <w:sz w:val="36"/>
          <w:szCs w:val="36"/>
        </w:rPr>
        <w:t>Attributi:</w:t>
      </w:r>
    </w:p>
    <w:p w14:paraId="307B0E68" w14:textId="77777777" w:rsidR="00B85755" w:rsidRPr="00B85755" w:rsidRDefault="00B85755" w:rsidP="00B85755">
      <w:pPr>
        <w:pStyle w:val="Nessunaspaziatura"/>
        <w:ind w:left="720"/>
        <w:rPr>
          <w:b/>
          <w:bCs/>
          <w:color w:val="000000" w:themeColor="text1"/>
        </w:rPr>
      </w:pPr>
    </w:p>
    <w:p w14:paraId="04CAE5C5" w14:textId="145A1A20" w:rsidR="00B85755" w:rsidRPr="00B85755" w:rsidRDefault="00B85755" w:rsidP="003F0374">
      <w:pPr>
        <w:pStyle w:val="Nessunaspaziatura"/>
        <w:ind w:left="720"/>
        <w:rPr>
          <w:b/>
          <w:bCs/>
          <w:color w:val="000000" w:themeColor="text1"/>
        </w:rPr>
      </w:pPr>
      <w:r w:rsidRPr="00B85755">
        <w:rPr>
          <w:b/>
          <w:bCs/>
          <w:color w:val="000000" w:themeColor="text1"/>
        </w:rPr>
        <w:t>cartellaData:</w:t>
      </w:r>
      <w:r w:rsidR="003F0374">
        <w:rPr>
          <w:b/>
          <w:bCs/>
          <w:color w:val="000000" w:themeColor="text1"/>
        </w:rPr>
        <w:t xml:space="preserve"> </w:t>
      </w:r>
      <w:r w:rsidRPr="00B85755">
        <w:rPr>
          <w:b/>
          <w:bCs/>
          <w:color w:val="000000" w:themeColor="text1"/>
        </w:rPr>
        <w:t>directory del file system utilizzata per memorizzare i dati persistenti della biblioteca.</w:t>
      </w:r>
    </w:p>
    <w:p w14:paraId="76DD75BA" w14:textId="77777777" w:rsidR="00B85755" w:rsidRPr="00B85755" w:rsidRDefault="00B85755" w:rsidP="00B85755">
      <w:pPr>
        <w:pStyle w:val="Nessunaspaziatura"/>
        <w:ind w:left="720"/>
        <w:rPr>
          <w:b/>
          <w:bCs/>
          <w:color w:val="000000" w:themeColor="text1"/>
        </w:rPr>
      </w:pPr>
    </w:p>
    <w:p w14:paraId="2914759B" w14:textId="6E5BCDF2" w:rsidR="00B85755" w:rsidRPr="00B85755" w:rsidRDefault="00B85755" w:rsidP="003F0374">
      <w:pPr>
        <w:pStyle w:val="Nessunaspaziatura"/>
        <w:ind w:left="720"/>
        <w:rPr>
          <w:b/>
          <w:bCs/>
          <w:color w:val="000000" w:themeColor="text1"/>
        </w:rPr>
      </w:pPr>
      <w:r w:rsidRPr="00B85755">
        <w:rPr>
          <w:b/>
          <w:bCs/>
          <w:color w:val="000000" w:themeColor="text1"/>
        </w:rPr>
        <w:t>fileLibri:</w:t>
      </w:r>
      <w:r w:rsidR="003F0374">
        <w:rPr>
          <w:b/>
          <w:bCs/>
          <w:color w:val="000000" w:themeColor="text1"/>
        </w:rPr>
        <w:t xml:space="preserve"> </w:t>
      </w:r>
      <w:r w:rsidRPr="00B85755">
        <w:rPr>
          <w:b/>
          <w:bCs/>
          <w:color w:val="000000" w:themeColor="text1"/>
        </w:rPr>
        <w:t>file binario contenente la lista serializzata dei libri.</w:t>
      </w:r>
    </w:p>
    <w:p w14:paraId="10F08531" w14:textId="77777777" w:rsidR="00B85755" w:rsidRPr="00B85755" w:rsidRDefault="00B85755" w:rsidP="00B85755">
      <w:pPr>
        <w:pStyle w:val="Nessunaspaziatura"/>
        <w:ind w:left="720"/>
        <w:rPr>
          <w:b/>
          <w:bCs/>
          <w:color w:val="000000" w:themeColor="text1"/>
        </w:rPr>
      </w:pPr>
    </w:p>
    <w:p w14:paraId="059A9B01" w14:textId="269C71C6" w:rsidR="00B85755" w:rsidRPr="00B85755" w:rsidRDefault="00B85755" w:rsidP="003F0374">
      <w:pPr>
        <w:pStyle w:val="Nessunaspaziatura"/>
        <w:ind w:left="720"/>
        <w:rPr>
          <w:b/>
          <w:bCs/>
          <w:color w:val="000000" w:themeColor="text1"/>
        </w:rPr>
      </w:pPr>
      <w:r w:rsidRPr="00B85755">
        <w:rPr>
          <w:b/>
          <w:bCs/>
          <w:color w:val="000000" w:themeColor="text1"/>
        </w:rPr>
        <w:t>fileUtenti:</w:t>
      </w:r>
      <w:r w:rsidR="003F0374">
        <w:rPr>
          <w:b/>
          <w:bCs/>
          <w:color w:val="000000" w:themeColor="text1"/>
        </w:rPr>
        <w:t xml:space="preserve"> </w:t>
      </w:r>
      <w:r w:rsidRPr="00B85755">
        <w:rPr>
          <w:b/>
          <w:bCs/>
          <w:color w:val="000000" w:themeColor="text1"/>
        </w:rPr>
        <w:t>file binario contenente la lista serializzata degli utenti.</w:t>
      </w:r>
    </w:p>
    <w:p w14:paraId="17391A28" w14:textId="77777777" w:rsidR="00B85755" w:rsidRPr="00B85755" w:rsidRDefault="00B85755" w:rsidP="00B85755">
      <w:pPr>
        <w:pStyle w:val="Nessunaspaziatura"/>
        <w:ind w:left="720"/>
        <w:rPr>
          <w:b/>
          <w:bCs/>
          <w:color w:val="000000" w:themeColor="text1"/>
        </w:rPr>
      </w:pPr>
    </w:p>
    <w:p w14:paraId="025C461E" w14:textId="6768CF13" w:rsidR="00B85755" w:rsidRPr="00B85755" w:rsidRDefault="00B85755" w:rsidP="003F0374">
      <w:pPr>
        <w:pStyle w:val="Nessunaspaziatura"/>
        <w:ind w:left="720"/>
        <w:rPr>
          <w:b/>
          <w:bCs/>
          <w:color w:val="000000" w:themeColor="text1"/>
        </w:rPr>
      </w:pPr>
      <w:r w:rsidRPr="00B85755">
        <w:rPr>
          <w:b/>
          <w:bCs/>
          <w:color w:val="000000" w:themeColor="text1"/>
        </w:rPr>
        <w:t>filePrestiti:</w:t>
      </w:r>
      <w:r w:rsidR="003F0374">
        <w:rPr>
          <w:b/>
          <w:bCs/>
          <w:color w:val="000000" w:themeColor="text1"/>
        </w:rPr>
        <w:t xml:space="preserve"> </w:t>
      </w:r>
      <w:r w:rsidRPr="00B85755">
        <w:rPr>
          <w:b/>
          <w:bCs/>
          <w:color w:val="000000" w:themeColor="text1"/>
        </w:rPr>
        <w:t>file binario contenente la lista serializzata dei prestiti.</w:t>
      </w:r>
    </w:p>
    <w:p w14:paraId="28FA980F" w14:textId="77777777" w:rsidR="00B85755" w:rsidRPr="00B85755" w:rsidRDefault="00B85755" w:rsidP="00B85755">
      <w:pPr>
        <w:pStyle w:val="Nessunaspaziatura"/>
        <w:ind w:left="720"/>
        <w:rPr>
          <w:b/>
          <w:bCs/>
          <w:color w:val="000000" w:themeColor="text1"/>
        </w:rPr>
      </w:pPr>
    </w:p>
    <w:p w14:paraId="08C4EFBD" w14:textId="77777777" w:rsidR="00B85755" w:rsidRPr="00B85755" w:rsidRDefault="00B85755" w:rsidP="00B85755">
      <w:pPr>
        <w:pStyle w:val="Nessunaspaziatura"/>
        <w:ind w:left="720"/>
        <w:rPr>
          <w:color w:val="000000" w:themeColor="text1"/>
        </w:rPr>
      </w:pPr>
      <w:r w:rsidRPr="00B85755">
        <w:rPr>
          <w:b/>
          <w:bCs/>
          <w:color w:val="000000" w:themeColor="text1"/>
          <w:sz w:val="40"/>
          <w:szCs w:val="40"/>
        </w:rPr>
        <w:t>Metod</w:t>
      </w:r>
      <w:r>
        <w:rPr>
          <w:b/>
          <w:bCs/>
          <w:color w:val="000000" w:themeColor="text1"/>
          <w:sz w:val="40"/>
          <w:szCs w:val="40"/>
        </w:rPr>
        <w:t>i:</w:t>
      </w:r>
    </w:p>
    <w:p w14:paraId="421B8563" w14:textId="77777777" w:rsidR="00B85755" w:rsidRPr="00B85755" w:rsidRDefault="00B85755" w:rsidP="00B85755">
      <w:pPr>
        <w:pStyle w:val="Nessunaspaziatura"/>
        <w:ind w:left="720"/>
        <w:rPr>
          <w:b/>
          <w:bCs/>
          <w:color w:val="000000" w:themeColor="text1"/>
        </w:rPr>
      </w:pPr>
    </w:p>
    <w:p w14:paraId="062B778D" w14:textId="4A2C7BC0" w:rsidR="00B85755" w:rsidRPr="00B85755" w:rsidRDefault="00B85755" w:rsidP="003F0374">
      <w:pPr>
        <w:pStyle w:val="Nessunaspaziatura"/>
        <w:ind w:left="720"/>
        <w:rPr>
          <w:b/>
          <w:bCs/>
          <w:color w:val="000000" w:themeColor="text1"/>
        </w:rPr>
      </w:pPr>
      <w:r w:rsidRPr="00B85755">
        <w:rPr>
          <w:b/>
          <w:bCs/>
          <w:color w:val="000000" w:themeColor="text1"/>
        </w:rPr>
        <w:t>carica(File):</w:t>
      </w:r>
      <w:r w:rsidR="003F0374">
        <w:rPr>
          <w:b/>
          <w:bCs/>
          <w:color w:val="000000" w:themeColor="text1"/>
        </w:rPr>
        <w:t xml:space="preserve"> </w:t>
      </w:r>
      <w:r w:rsidRPr="00B85755">
        <w:rPr>
          <w:b/>
          <w:bCs/>
          <w:color w:val="000000" w:themeColor="text1"/>
        </w:rPr>
        <w:t>carica da file una lista di oggetti serializzati e la restituisce come lista osservabile; in caso di errore restituisce una lista vuota.</w:t>
      </w:r>
    </w:p>
    <w:p w14:paraId="4C961983" w14:textId="77777777" w:rsidR="00B85755" w:rsidRPr="00B85755" w:rsidRDefault="00B85755" w:rsidP="00B85755">
      <w:pPr>
        <w:pStyle w:val="Nessunaspaziatura"/>
        <w:ind w:left="720"/>
        <w:rPr>
          <w:b/>
          <w:bCs/>
          <w:color w:val="000000" w:themeColor="text1"/>
        </w:rPr>
      </w:pPr>
    </w:p>
    <w:p w14:paraId="7873A3CE" w14:textId="02358A66" w:rsidR="00B85755" w:rsidRPr="00C80152" w:rsidRDefault="00B85755" w:rsidP="003F0374">
      <w:pPr>
        <w:pStyle w:val="Nessunaspaziatura"/>
        <w:ind w:left="720"/>
        <w:rPr>
          <w:b/>
          <w:bCs/>
          <w:color w:val="000000" w:themeColor="text1"/>
        </w:rPr>
      </w:pPr>
      <w:r w:rsidRPr="00B85755">
        <w:rPr>
          <w:b/>
          <w:bCs/>
          <w:color w:val="000000" w:themeColor="text1"/>
        </w:rPr>
        <w:t>scrivi(ObservableList, File):</w:t>
      </w:r>
      <w:r w:rsidR="003F0374">
        <w:rPr>
          <w:b/>
          <w:bCs/>
          <w:color w:val="000000" w:themeColor="text1"/>
        </w:rPr>
        <w:t xml:space="preserve"> </w:t>
      </w:r>
      <w:r w:rsidRPr="00B85755">
        <w:rPr>
          <w:b/>
          <w:bCs/>
          <w:color w:val="000000" w:themeColor="text1"/>
        </w:rPr>
        <w:t>salva su file una lista di oggetti convertendola in una struttura serializzabile e sovrascrivendo il contenuto precedente.</w:t>
      </w:r>
    </w:p>
    <w:p w14:paraId="1FE29D41" w14:textId="0A81E802" w:rsidR="00C80152" w:rsidRPr="00C80152" w:rsidRDefault="00C80152" w:rsidP="00C80152">
      <w:pPr>
        <w:pStyle w:val="Nessunaspaziatura"/>
        <w:ind w:left="720"/>
        <w:rPr>
          <w:b/>
          <w:bCs/>
          <w:color w:val="000000" w:themeColor="text1"/>
        </w:rPr>
      </w:pPr>
      <w:r w:rsidRPr="00C80152">
        <w:rPr>
          <w:b/>
          <w:bCs/>
          <w:color w:val="000000" w:themeColor="text1"/>
        </w:rPr>
        <w:t> </w:t>
      </w:r>
    </w:p>
    <w:p w14:paraId="1586F84C" w14:textId="77777777" w:rsidR="003F0374" w:rsidRDefault="003F0374" w:rsidP="00C80152">
      <w:pPr>
        <w:pStyle w:val="Nessunaspaziatura"/>
        <w:ind w:left="720"/>
        <w:rPr>
          <w:b/>
          <w:bCs/>
          <w:color w:val="000000" w:themeColor="text1"/>
          <w:sz w:val="40"/>
          <w:szCs w:val="40"/>
        </w:rPr>
      </w:pPr>
    </w:p>
    <w:p w14:paraId="1DA989DE" w14:textId="77777777" w:rsidR="003F0374" w:rsidRDefault="003F0374" w:rsidP="00C80152">
      <w:pPr>
        <w:pStyle w:val="Nessunaspaziatura"/>
        <w:ind w:left="720"/>
        <w:rPr>
          <w:b/>
          <w:bCs/>
          <w:color w:val="000000" w:themeColor="text1"/>
          <w:sz w:val="40"/>
          <w:szCs w:val="40"/>
        </w:rPr>
      </w:pPr>
    </w:p>
    <w:p w14:paraId="7D3D1399" w14:textId="77777777" w:rsidR="003F0374" w:rsidRDefault="003F0374" w:rsidP="00C80152">
      <w:pPr>
        <w:pStyle w:val="Nessunaspaziatura"/>
        <w:ind w:left="720"/>
        <w:rPr>
          <w:b/>
          <w:bCs/>
          <w:color w:val="000000" w:themeColor="text1"/>
          <w:sz w:val="40"/>
          <w:szCs w:val="40"/>
        </w:rPr>
      </w:pPr>
    </w:p>
    <w:p w14:paraId="3976ECDA" w14:textId="0C1ADA80" w:rsidR="00C80152" w:rsidRPr="000A3F4C" w:rsidRDefault="000A3F4C" w:rsidP="00C80152">
      <w:pPr>
        <w:pStyle w:val="Nessunaspaziatura"/>
        <w:ind w:left="720"/>
        <w:rPr>
          <w:b/>
          <w:bCs/>
          <w:color w:val="000000" w:themeColor="text1"/>
          <w:sz w:val="40"/>
          <w:szCs w:val="40"/>
        </w:rPr>
      </w:pPr>
      <w:r w:rsidRPr="000A3F4C">
        <w:rPr>
          <w:b/>
          <w:bCs/>
          <w:color w:val="000000" w:themeColor="text1"/>
          <w:sz w:val="40"/>
          <w:szCs w:val="40"/>
        </w:rPr>
        <w:t>Classe UserArchive</w:t>
      </w:r>
      <w:r w:rsidR="00C80152" w:rsidRPr="000A3F4C">
        <w:rPr>
          <w:b/>
          <w:bCs/>
          <w:color w:val="000000" w:themeColor="text1"/>
          <w:sz w:val="40"/>
          <w:szCs w:val="40"/>
        </w:rPr>
        <w:t> </w:t>
      </w:r>
    </w:p>
    <w:p w14:paraId="21F49434" w14:textId="2C8A5C2A" w:rsidR="00C80152" w:rsidRDefault="00C80152" w:rsidP="000A3F4C">
      <w:pPr>
        <w:pStyle w:val="Nessunaspaziatura"/>
        <w:ind w:left="720"/>
        <w:rPr>
          <w:b/>
          <w:bCs/>
          <w:color w:val="000000" w:themeColor="text1"/>
        </w:rPr>
      </w:pPr>
      <w:r w:rsidRPr="00C80152">
        <w:rPr>
          <w:b/>
          <w:bCs/>
          <w:color w:val="000000" w:themeColor="text1"/>
        </w:rPr>
        <w:t> </w:t>
      </w:r>
      <w:r w:rsidR="000A3F4C">
        <w:rPr>
          <w:b/>
          <w:bCs/>
          <w:noProof/>
          <w:color w:val="000000" w:themeColor="text1"/>
        </w:rPr>
        <w:drawing>
          <wp:inline distT="0" distB="0" distL="0" distR="0" wp14:anchorId="1858675E" wp14:editId="6B19839C">
            <wp:extent cx="4416425" cy="1863090"/>
            <wp:effectExtent l="0" t="0" r="3175" b="3810"/>
            <wp:docPr id="163297269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16425" cy="1863090"/>
                    </a:xfrm>
                    <a:prstGeom prst="rect">
                      <a:avLst/>
                    </a:prstGeom>
                    <a:noFill/>
                    <a:ln>
                      <a:noFill/>
                    </a:ln>
                  </pic:spPr>
                </pic:pic>
              </a:graphicData>
            </a:graphic>
          </wp:inline>
        </w:drawing>
      </w:r>
    </w:p>
    <w:p w14:paraId="5820312C" w14:textId="77777777" w:rsidR="003A5465" w:rsidRPr="00B85755" w:rsidRDefault="003A5465" w:rsidP="003A5465">
      <w:pPr>
        <w:pStyle w:val="Nessunaspaziatura"/>
        <w:ind w:left="720"/>
        <w:rPr>
          <w:b/>
          <w:bCs/>
          <w:color w:val="000000" w:themeColor="text1"/>
          <w:sz w:val="36"/>
          <w:szCs w:val="36"/>
        </w:rPr>
      </w:pPr>
      <w:r w:rsidRPr="00B85755">
        <w:rPr>
          <w:b/>
          <w:bCs/>
          <w:color w:val="000000" w:themeColor="text1"/>
          <w:sz w:val="36"/>
          <w:szCs w:val="36"/>
        </w:rPr>
        <w:t>Attributi:</w:t>
      </w:r>
    </w:p>
    <w:p w14:paraId="07F622EF" w14:textId="77777777" w:rsidR="003A5465" w:rsidRDefault="003A5465" w:rsidP="003A5465">
      <w:pPr>
        <w:pStyle w:val="Nessunaspaziatura"/>
        <w:ind w:left="720"/>
        <w:rPr>
          <w:b/>
          <w:bCs/>
          <w:color w:val="000000" w:themeColor="text1"/>
        </w:rPr>
      </w:pPr>
    </w:p>
    <w:p w14:paraId="7B5E7237" w14:textId="30160341" w:rsidR="003A5465" w:rsidRPr="003A5465" w:rsidRDefault="003A5465" w:rsidP="003A5465">
      <w:pPr>
        <w:pStyle w:val="Nessunaspaziatura"/>
        <w:ind w:left="720"/>
        <w:rPr>
          <w:b/>
          <w:bCs/>
          <w:color w:val="000000" w:themeColor="text1"/>
        </w:rPr>
      </w:pPr>
      <w:r w:rsidRPr="003A5465">
        <w:rPr>
          <w:b/>
          <w:bCs/>
          <w:color w:val="000000" w:themeColor="text1"/>
        </w:rPr>
        <w:t>hashedPassword:</w:t>
      </w:r>
      <w:r>
        <w:rPr>
          <w:b/>
          <w:bCs/>
          <w:color w:val="000000" w:themeColor="text1"/>
        </w:rPr>
        <w:t xml:space="preserve"> </w:t>
      </w:r>
      <w:r w:rsidRPr="003A5465">
        <w:rPr>
          <w:b/>
          <w:bCs/>
          <w:color w:val="000000" w:themeColor="text1"/>
        </w:rPr>
        <w:t>stringa contenente l’hash della password dell’utente.</w:t>
      </w:r>
    </w:p>
    <w:p w14:paraId="71509779" w14:textId="77777777" w:rsidR="003A5465" w:rsidRPr="003A5465" w:rsidRDefault="003A5465" w:rsidP="003A5465">
      <w:pPr>
        <w:pStyle w:val="Nessunaspaziatura"/>
        <w:ind w:left="720"/>
        <w:rPr>
          <w:b/>
          <w:bCs/>
          <w:color w:val="000000" w:themeColor="text1"/>
        </w:rPr>
      </w:pPr>
    </w:p>
    <w:p w14:paraId="310E0F3C" w14:textId="4DE9C56A" w:rsidR="003A5465" w:rsidRPr="003A5465" w:rsidRDefault="003A5465" w:rsidP="003A5465">
      <w:pPr>
        <w:pStyle w:val="Nessunaspaziatura"/>
        <w:ind w:left="720"/>
        <w:rPr>
          <w:b/>
          <w:bCs/>
          <w:color w:val="000000" w:themeColor="text1"/>
        </w:rPr>
      </w:pPr>
      <w:r w:rsidRPr="003A5465">
        <w:rPr>
          <w:b/>
          <w:bCs/>
          <w:color w:val="000000" w:themeColor="text1"/>
        </w:rPr>
        <w:t>email:</w:t>
      </w:r>
      <w:r>
        <w:rPr>
          <w:b/>
          <w:bCs/>
          <w:color w:val="000000" w:themeColor="text1"/>
        </w:rPr>
        <w:t xml:space="preserve"> </w:t>
      </w:r>
      <w:r w:rsidRPr="003A5465">
        <w:rPr>
          <w:b/>
          <w:bCs/>
          <w:color w:val="000000" w:themeColor="text1"/>
        </w:rPr>
        <w:t>indirizzo email associato alle credenziali archiviate.</w:t>
      </w:r>
    </w:p>
    <w:p w14:paraId="036B3F2D" w14:textId="77777777" w:rsidR="003A5465" w:rsidRPr="003A5465" w:rsidRDefault="003A5465" w:rsidP="003A5465">
      <w:pPr>
        <w:pStyle w:val="Nessunaspaziatura"/>
        <w:ind w:left="720"/>
        <w:rPr>
          <w:b/>
          <w:bCs/>
          <w:color w:val="000000" w:themeColor="text1"/>
        </w:rPr>
      </w:pPr>
    </w:p>
    <w:p w14:paraId="31B43496" w14:textId="75E52735" w:rsidR="003A5465" w:rsidRPr="003A5465" w:rsidRDefault="003A5465" w:rsidP="003A5465">
      <w:pPr>
        <w:pStyle w:val="Nessunaspaziatura"/>
        <w:ind w:left="720"/>
        <w:rPr>
          <w:b/>
          <w:bCs/>
          <w:color w:val="000000" w:themeColor="text1"/>
        </w:rPr>
      </w:pPr>
      <w:r w:rsidRPr="003A5465">
        <w:rPr>
          <w:b/>
          <w:bCs/>
          <w:color w:val="000000" w:themeColor="text1"/>
        </w:rPr>
        <w:t>NAME:</w:t>
      </w:r>
      <w:r>
        <w:rPr>
          <w:b/>
          <w:bCs/>
          <w:color w:val="000000" w:themeColor="text1"/>
        </w:rPr>
        <w:t xml:space="preserve"> </w:t>
      </w:r>
      <w:r w:rsidRPr="003A5465">
        <w:rPr>
          <w:b/>
          <w:bCs/>
          <w:color w:val="000000" w:themeColor="text1"/>
        </w:rPr>
        <w:t>percorso del file binario utilizzato per la memorizzazione delle credenziali utente.</w:t>
      </w:r>
    </w:p>
    <w:p w14:paraId="695219C2" w14:textId="77777777" w:rsidR="003A5465" w:rsidRPr="003A5465" w:rsidRDefault="003A5465" w:rsidP="003A5465">
      <w:pPr>
        <w:pStyle w:val="Nessunaspaziatura"/>
        <w:ind w:left="720"/>
        <w:rPr>
          <w:b/>
          <w:bCs/>
          <w:color w:val="000000" w:themeColor="text1"/>
        </w:rPr>
      </w:pPr>
    </w:p>
    <w:p w14:paraId="5B6CD42E" w14:textId="77777777" w:rsidR="003A5465" w:rsidRPr="00B85755" w:rsidRDefault="003A5465" w:rsidP="003A5465">
      <w:pPr>
        <w:pStyle w:val="Nessunaspaziatura"/>
        <w:ind w:left="720"/>
        <w:rPr>
          <w:color w:val="000000" w:themeColor="text1"/>
        </w:rPr>
      </w:pPr>
      <w:r w:rsidRPr="00B85755">
        <w:rPr>
          <w:b/>
          <w:bCs/>
          <w:color w:val="000000" w:themeColor="text1"/>
          <w:sz w:val="40"/>
          <w:szCs w:val="40"/>
        </w:rPr>
        <w:t>Metod</w:t>
      </w:r>
      <w:r>
        <w:rPr>
          <w:b/>
          <w:bCs/>
          <w:color w:val="000000" w:themeColor="text1"/>
          <w:sz w:val="40"/>
          <w:szCs w:val="40"/>
        </w:rPr>
        <w:t>i:</w:t>
      </w:r>
    </w:p>
    <w:p w14:paraId="2B2BC539" w14:textId="77777777" w:rsidR="003A5465" w:rsidRPr="003A5465" w:rsidRDefault="003A5465" w:rsidP="003A5465">
      <w:pPr>
        <w:pStyle w:val="Nessunaspaziatura"/>
        <w:ind w:left="720"/>
        <w:rPr>
          <w:b/>
          <w:bCs/>
          <w:color w:val="000000" w:themeColor="text1"/>
        </w:rPr>
      </w:pPr>
    </w:p>
    <w:p w14:paraId="4DE7408B" w14:textId="660B3CAE" w:rsidR="003A5465" w:rsidRPr="003A5465" w:rsidRDefault="003A5465" w:rsidP="003A5465">
      <w:pPr>
        <w:pStyle w:val="Nessunaspaziatura"/>
        <w:ind w:left="720"/>
        <w:rPr>
          <w:b/>
          <w:bCs/>
          <w:color w:val="000000" w:themeColor="text1"/>
        </w:rPr>
      </w:pPr>
      <w:r w:rsidRPr="003A5465">
        <w:rPr>
          <w:b/>
          <w:bCs/>
          <w:color w:val="000000" w:themeColor="text1"/>
        </w:rPr>
        <w:t>UserArchive(String, String):</w:t>
      </w:r>
      <w:r>
        <w:rPr>
          <w:b/>
          <w:bCs/>
          <w:color w:val="000000" w:themeColor="text1"/>
        </w:rPr>
        <w:t xml:space="preserve"> </w:t>
      </w:r>
      <w:r w:rsidRPr="003A5465">
        <w:rPr>
          <w:b/>
          <w:bCs/>
          <w:color w:val="000000" w:themeColor="text1"/>
        </w:rPr>
        <w:t>costruttore che inizializza l’oggetto con l’hash della password e l’indirizzo email.</w:t>
      </w:r>
    </w:p>
    <w:p w14:paraId="3BA3E5DE" w14:textId="77777777" w:rsidR="003A5465" w:rsidRPr="003A5465" w:rsidRDefault="003A5465" w:rsidP="003A5465">
      <w:pPr>
        <w:pStyle w:val="Nessunaspaziatura"/>
        <w:ind w:left="720"/>
        <w:rPr>
          <w:b/>
          <w:bCs/>
          <w:color w:val="000000" w:themeColor="text1"/>
        </w:rPr>
      </w:pPr>
    </w:p>
    <w:p w14:paraId="03956EC2" w14:textId="6EC6AAA6" w:rsidR="003A5465" w:rsidRPr="003A5465" w:rsidRDefault="003A5465" w:rsidP="003A5465">
      <w:pPr>
        <w:pStyle w:val="Nessunaspaziatura"/>
        <w:ind w:left="720"/>
        <w:rPr>
          <w:b/>
          <w:bCs/>
          <w:color w:val="000000" w:themeColor="text1"/>
        </w:rPr>
      </w:pPr>
      <w:r w:rsidRPr="003A5465">
        <w:rPr>
          <w:b/>
          <w:bCs/>
          <w:color w:val="000000" w:themeColor="text1"/>
        </w:rPr>
        <w:t>exists(String):</w:t>
      </w:r>
      <w:r>
        <w:rPr>
          <w:b/>
          <w:bCs/>
          <w:color w:val="000000" w:themeColor="text1"/>
        </w:rPr>
        <w:t xml:space="preserve"> </w:t>
      </w:r>
      <w:r w:rsidRPr="003A5465">
        <w:rPr>
          <w:b/>
          <w:bCs/>
          <w:color w:val="000000" w:themeColor="text1"/>
        </w:rPr>
        <w:t>verifica l’esistenza e la validità di un file di archivio contenente credenziali serializzate.</w:t>
      </w:r>
    </w:p>
    <w:p w14:paraId="16C6AC5F" w14:textId="77777777" w:rsidR="003A5465" w:rsidRPr="003A5465" w:rsidRDefault="003A5465" w:rsidP="003A5465">
      <w:pPr>
        <w:pStyle w:val="Nessunaspaziatura"/>
        <w:ind w:left="720"/>
        <w:rPr>
          <w:b/>
          <w:bCs/>
          <w:color w:val="000000" w:themeColor="text1"/>
        </w:rPr>
      </w:pPr>
    </w:p>
    <w:p w14:paraId="56773A31" w14:textId="1124B80C" w:rsidR="003A5465" w:rsidRPr="003A5465" w:rsidRDefault="003A5465" w:rsidP="003A5465">
      <w:pPr>
        <w:pStyle w:val="Nessunaspaziatura"/>
        <w:ind w:left="720"/>
        <w:rPr>
          <w:b/>
          <w:bCs/>
          <w:color w:val="000000" w:themeColor="text1"/>
        </w:rPr>
      </w:pPr>
      <w:r w:rsidRPr="003A5465">
        <w:rPr>
          <w:b/>
          <w:bCs/>
          <w:color w:val="000000" w:themeColor="text1"/>
        </w:rPr>
        <w:t>saveTo(String):</w:t>
      </w:r>
      <w:r>
        <w:rPr>
          <w:b/>
          <w:bCs/>
          <w:color w:val="000000" w:themeColor="text1"/>
        </w:rPr>
        <w:t xml:space="preserve"> </w:t>
      </w:r>
      <w:r w:rsidRPr="003A5465">
        <w:rPr>
          <w:b/>
          <w:bCs/>
          <w:color w:val="000000" w:themeColor="text1"/>
        </w:rPr>
        <w:t>serializza l’oggetto corrente e lo salva su file nel percorso specificato.</w:t>
      </w:r>
    </w:p>
    <w:p w14:paraId="37005D31" w14:textId="77777777" w:rsidR="003A5465" w:rsidRPr="003A5465" w:rsidRDefault="003A5465" w:rsidP="003A5465">
      <w:pPr>
        <w:pStyle w:val="Nessunaspaziatura"/>
        <w:ind w:left="720"/>
        <w:rPr>
          <w:b/>
          <w:bCs/>
          <w:color w:val="000000" w:themeColor="text1"/>
        </w:rPr>
      </w:pPr>
    </w:p>
    <w:p w14:paraId="64AEBCC8" w14:textId="71FA0743" w:rsidR="003F0374" w:rsidRDefault="003A5465" w:rsidP="003A5465">
      <w:pPr>
        <w:pStyle w:val="Nessunaspaziatura"/>
        <w:ind w:left="720"/>
        <w:rPr>
          <w:b/>
          <w:bCs/>
          <w:color w:val="000000" w:themeColor="text1"/>
        </w:rPr>
      </w:pPr>
      <w:r w:rsidRPr="003A5465">
        <w:rPr>
          <w:b/>
          <w:bCs/>
          <w:color w:val="000000" w:themeColor="text1"/>
        </w:rPr>
        <w:t>loadFrom(String):</w:t>
      </w:r>
      <w:r>
        <w:rPr>
          <w:b/>
          <w:bCs/>
          <w:color w:val="000000" w:themeColor="text1"/>
        </w:rPr>
        <w:t xml:space="preserve"> </w:t>
      </w:r>
      <w:r w:rsidRPr="003A5465">
        <w:rPr>
          <w:b/>
          <w:bCs/>
          <w:color w:val="000000" w:themeColor="text1"/>
        </w:rPr>
        <w:t>deserializza e restituisce un oggetto UserArchive a partire dal file indicato.</w:t>
      </w:r>
    </w:p>
    <w:p w14:paraId="0A2B481B" w14:textId="77777777" w:rsidR="000A3F4C" w:rsidRPr="00C80152" w:rsidRDefault="000A3F4C" w:rsidP="000A3F4C">
      <w:pPr>
        <w:pStyle w:val="Nessunaspaziatura"/>
        <w:ind w:left="720"/>
        <w:rPr>
          <w:b/>
          <w:bCs/>
          <w:color w:val="000000" w:themeColor="text1"/>
        </w:rPr>
      </w:pPr>
    </w:p>
    <w:p w14:paraId="15D4C72E" w14:textId="722F551C" w:rsidR="001273C1" w:rsidRDefault="00C80152" w:rsidP="00A030F3">
      <w:pPr>
        <w:pStyle w:val="Titolo1"/>
      </w:pPr>
      <w:r>
        <w:t>diagrammi di sequenza</w:t>
      </w:r>
    </w:p>
    <w:p w14:paraId="1E0A0181" w14:textId="77777777" w:rsidR="001A48FD" w:rsidRDefault="001A48FD" w:rsidP="001A48FD">
      <w:pPr>
        <w:pStyle w:val="Nessunaspaziatura"/>
        <w:ind w:left="720"/>
        <w:rPr>
          <w:b/>
          <w:bCs/>
          <w:color w:val="000000" w:themeColor="text1"/>
          <w:sz w:val="40"/>
          <w:szCs w:val="40"/>
        </w:rPr>
      </w:pPr>
    </w:p>
    <w:p w14:paraId="6F1445CF" w14:textId="77777777" w:rsidR="001A48FD" w:rsidRDefault="001A48FD" w:rsidP="001A48FD">
      <w:pPr>
        <w:pStyle w:val="Nessunaspaziatura"/>
        <w:ind w:left="720"/>
        <w:rPr>
          <w:b/>
          <w:bCs/>
          <w:color w:val="000000" w:themeColor="text1"/>
          <w:sz w:val="40"/>
          <w:szCs w:val="40"/>
        </w:rPr>
      </w:pPr>
    </w:p>
    <w:p w14:paraId="297FE40E" w14:textId="77777777" w:rsidR="001A48FD" w:rsidRDefault="001A48FD" w:rsidP="001A48FD">
      <w:pPr>
        <w:pStyle w:val="Nessunaspaziatura"/>
        <w:ind w:left="720"/>
        <w:rPr>
          <w:b/>
          <w:bCs/>
          <w:color w:val="000000" w:themeColor="text1"/>
          <w:sz w:val="40"/>
          <w:szCs w:val="40"/>
        </w:rPr>
      </w:pPr>
    </w:p>
    <w:p w14:paraId="3FADB8CB" w14:textId="77777777" w:rsidR="001A48FD" w:rsidRDefault="001A48FD" w:rsidP="001A48FD">
      <w:pPr>
        <w:pStyle w:val="Nessunaspaziatura"/>
        <w:ind w:left="720"/>
        <w:rPr>
          <w:b/>
          <w:bCs/>
          <w:color w:val="000000" w:themeColor="text1"/>
          <w:sz w:val="40"/>
          <w:szCs w:val="40"/>
        </w:rPr>
      </w:pPr>
    </w:p>
    <w:p w14:paraId="6E84D318" w14:textId="77777777" w:rsidR="001A48FD" w:rsidRDefault="001A48FD" w:rsidP="001A48FD">
      <w:pPr>
        <w:pStyle w:val="Nessunaspaziatura"/>
        <w:ind w:left="720"/>
        <w:rPr>
          <w:b/>
          <w:bCs/>
          <w:color w:val="000000" w:themeColor="text1"/>
          <w:sz w:val="40"/>
          <w:szCs w:val="40"/>
        </w:rPr>
      </w:pPr>
    </w:p>
    <w:p w14:paraId="25A502DA" w14:textId="77777777" w:rsidR="001A48FD" w:rsidRDefault="001A48FD" w:rsidP="001A48FD">
      <w:pPr>
        <w:pStyle w:val="Nessunaspaziatura"/>
        <w:ind w:left="720"/>
        <w:rPr>
          <w:b/>
          <w:bCs/>
          <w:color w:val="000000" w:themeColor="text1"/>
          <w:sz w:val="40"/>
          <w:szCs w:val="40"/>
        </w:rPr>
      </w:pPr>
    </w:p>
    <w:p w14:paraId="179DF924" w14:textId="77777777" w:rsidR="001A48FD" w:rsidRDefault="001A48FD" w:rsidP="001A48FD">
      <w:pPr>
        <w:pStyle w:val="Nessunaspaziatura"/>
        <w:ind w:left="720"/>
        <w:rPr>
          <w:b/>
          <w:bCs/>
          <w:color w:val="000000" w:themeColor="text1"/>
          <w:sz w:val="40"/>
          <w:szCs w:val="40"/>
        </w:rPr>
      </w:pPr>
    </w:p>
    <w:p w14:paraId="125EDB0E" w14:textId="77777777" w:rsidR="001A48FD" w:rsidRDefault="001A48FD" w:rsidP="001A48FD">
      <w:pPr>
        <w:pStyle w:val="Nessunaspaziatura"/>
        <w:ind w:left="720"/>
        <w:rPr>
          <w:b/>
          <w:bCs/>
          <w:color w:val="000000" w:themeColor="text1"/>
          <w:sz w:val="40"/>
          <w:szCs w:val="40"/>
        </w:rPr>
      </w:pPr>
    </w:p>
    <w:p w14:paraId="7CA2A195" w14:textId="77777777" w:rsidR="001A48FD" w:rsidRDefault="001A48FD" w:rsidP="001A48FD">
      <w:pPr>
        <w:pStyle w:val="Nessunaspaziatura"/>
        <w:ind w:left="720"/>
        <w:rPr>
          <w:b/>
          <w:bCs/>
          <w:color w:val="000000" w:themeColor="text1"/>
          <w:sz w:val="40"/>
          <w:szCs w:val="40"/>
        </w:rPr>
      </w:pPr>
    </w:p>
    <w:p w14:paraId="46A2D16C" w14:textId="5C0666CD" w:rsidR="001A48FD" w:rsidRPr="00C80152" w:rsidRDefault="001A48FD" w:rsidP="001A48FD">
      <w:pPr>
        <w:pStyle w:val="Nessunaspaziatura"/>
        <w:ind w:left="720"/>
        <w:rPr>
          <w:b/>
          <w:bCs/>
          <w:color w:val="000000" w:themeColor="text1"/>
          <w:sz w:val="40"/>
          <w:szCs w:val="40"/>
        </w:rPr>
      </w:pPr>
      <w:r w:rsidRPr="00C80152">
        <w:rPr>
          <w:b/>
          <w:bCs/>
          <w:color w:val="000000" w:themeColor="text1"/>
          <w:sz w:val="40"/>
          <w:szCs w:val="40"/>
        </w:rPr>
        <w:lastRenderedPageBreak/>
        <w:t>Inserimento Libro </w:t>
      </w:r>
    </w:p>
    <w:p w14:paraId="6F48F612" w14:textId="77777777" w:rsidR="001A48FD" w:rsidRPr="00C80152" w:rsidRDefault="001A48FD" w:rsidP="001A48FD">
      <w:pPr>
        <w:pStyle w:val="Nessunaspaziatura"/>
        <w:ind w:left="720"/>
        <w:rPr>
          <w:b/>
          <w:bCs/>
          <w:color w:val="000000" w:themeColor="text1"/>
        </w:rPr>
      </w:pPr>
      <w:r>
        <w:rPr>
          <w:noProof/>
        </w:rPr>
        <w:drawing>
          <wp:inline distT="0" distB="0" distL="0" distR="0" wp14:anchorId="4E1467F8" wp14:editId="7FE585EF">
            <wp:extent cx="6408420" cy="7966075"/>
            <wp:effectExtent l="0" t="0" r="0" b="0"/>
            <wp:docPr id="176242447" name="Immagine 14" descr="Immagine che contiene testo, schermata, Carattere,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42447" name="Immagine 14" descr="Immagine che contiene testo, schermata, Carattere, diagramma&#10;&#10;Il contenuto generato dall'IA potrebbe non essere corret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08420" cy="7966075"/>
                    </a:xfrm>
                    <a:prstGeom prst="rect">
                      <a:avLst/>
                    </a:prstGeom>
                    <a:noFill/>
                    <a:ln>
                      <a:noFill/>
                    </a:ln>
                  </pic:spPr>
                </pic:pic>
              </a:graphicData>
            </a:graphic>
          </wp:inline>
        </w:drawing>
      </w:r>
      <w:r w:rsidRPr="00C80152">
        <w:rPr>
          <w:b/>
          <w:bCs/>
          <w:color w:val="000000" w:themeColor="text1"/>
        </w:rPr>
        <w:t> </w:t>
      </w:r>
    </w:p>
    <w:p w14:paraId="5D150893" w14:textId="77777777" w:rsidR="001A48FD" w:rsidRPr="00AF418D" w:rsidRDefault="001A48FD" w:rsidP="001A48FD">
      <w:pPr>
        <w:pStyle w:val="Nessunaspaziatura"/>
        <w:rPr>
          <w:color w:val="000000" w:themeColor="text1"/>
        </w:rPr>
      </w:pPr>
      <w:r w:rsidRPr="00AF418D">
        <w:rPr>
          <w:color w:val="000000" w:themeColor="text1"/>
        </w:rPr>
        <w:t>Il flusso inizia quando il Personale compila i campi del form e preme il pulsante per aggiungere un nuovo libro, facendo partire l’operazione corrispondente sulla Biblioteca.</w:t>
      </w:r>
    </w:p>
    <w:p w14:paraId="0AF6C8F2" w14:textId="77777777" w:rsidR="001A48FD" w:rsidRPr="00AF418D" w:rsidRDefault="001A48FD" w:rsidP="001A48FD">
      <w:pPr>
        <w:pStyle w:val="Nessunaspaziatura"/>
        <w:rPr>
          <w:color w:val="000000" w:themeColor="text1"/>
        </w:rPr>
      </w:pPr>
      <w:r w:rsidRPr="00AF418D">
        <w:rPr>
          <w:color w:val="000000" w:themeColor="text1"/>
        </w:rPr>
        <w:t>Per prima cosa il sistema controlla che tutti i dati inseriti siano presenti e nel formato corretto (titolo, autore, anno, ISBN, numero di copie). Se uno di questi campi è vuoto oppure anno/copie non sono numeri validi, l’interfaccia mostra un messaggio di avviso e l’azione si interrompe: il tasto di aggiunta, di fatto, non porta avanti la procedura finché i dati obbligatori non vengono sistemati.</w:t>
      </w:r>
    </w:p>
    <w:p w14:paraId="3887A1B7" w14:textId="77777777" w:rsidR="001A48FD" w:rsidRPr="00AF418D" w:rsidRDefault="001A48FD" w:rsidP="001A48FD">
      <w:pPr>
        <w:pStyle w:val="Nessunaspaziatura"/>
        <w:rPr>
          <w:color w:val="000000" w:themeColor="text1"/>
        </w:rPr>
      </w:pPr>
      <w:r w:rsidRPr="00AF418D">
        <w:rPr>
          <w:color w:val="000000" w:themeColor="text1"/>
        </w:rPr>
        <w:lastRenderedPageBreak/>
        <w:t>Quando i dati passano i controlli, viene creato un nuovo oggetto Libro con le informazioni inserite e la richiesta arriva alla Biblioteca, che verifica che non esista già in archivio un altro libro con lo stesso ISBN. Se l’ISBN risulta duplicato, la Biblioteca segnala subito il problema al personale con un messaggio dedicato, senza modificare l’archivio.</w:t>
      </w:r>
    </w:p>
    <w:p w14:paraId="4653ACFE" w14:textId="77777777" w:rsidR="001A48FD" w:rsidRPr="00AF418D" w:rsidRDefault="001A48FD" w:rsidP="001A48FD">
      <w:pPr>
        <w:pStyle w:val="Nessunaspaziatura"/>
        <w:rPr>
          <w:color w:val="000000" w:themeColor="text1"/>
        </w:rPr>
      </w:pPr>
      <w:r w:rsidRPr="00AF418D">
        <w:rPr>
          <w:color w:val="000000" w:themeColor="text1"/>
        </w:rPr>
        <w:t>Se invece l’ISBN è unico, la Biblioteca aggiunge il libro alla propria lista interna e chiede all’Archivio di salvare l’elenco aggiornato su file. L’Archivio completa l’operazione di scrittura e restituisce un esito (positivo o meno) alla Biblioteca. In condizioni normali, il salvataggio va a buon fine e il personale vede il nuovo libro comparire nella tabella, con i campi del form svuotati e pronti per un’eventuale nuova registrazione.</w:t>
      </w:r>
    </w:p>
    <w:p w14:paraId="13205901" w14:textId="77777777" w:rsidR="001A48FD" w:rsidRPr="00C80152" w:rsidRDefault="001A48FD" w:rsidP="001A48FD">
      <w:pPr>
        <w:pStyle w:val="Nessunaspaziatura"/>
        <w:rPr>
          <w:b/>
          <w:bCs/>
          <w:color w:val="000000" w:themeColor="text1"/>
        </w:rPr>
      </w:pPr>
      <w:r w:rsidRPr="00C80152">
        <w:rPr>
          <w:b/>
          <w:bCs/>
          <w:color w:val="000000" w:themeColor="text1"/>
        </w:rPr>
        <w:t> </w:t>
      </w:r>
    </w:p>
    <w:p w14:paraId="5B032ED6" w14:textId="77777777" w:rsidR="001A48FD" w:rsidRPr="00C80152" w:rsidRDefault="001A48FD" w:rsidP="001A48FD">
      <w:pPr>
        <w:pStyle w:val="Nessunaspaziatura"/>
        <w:rPr>
          <w:b/>
          <w:bCs/>
          <w:color w:val="000000" w:themeColor="text1"/>
        </w:rPr>
      </w:pPr>
      <w:r w:rsidRPr="00C80152">
        <w:rPr>
          <w:b/>
          <w:bCs/>
          <w:color w:val="000000" w:themeColor="text1"/>
        </w:rPr>
        <w:t> </w:t>
      </w:r>
    </w:p>
    <w:p w14:paraId="2428BFC8" w14:textId="77777777" w:rsidR="001A48FD" w:rsidRPr="00C80152" w:rsidRDefault="001A48FD" w:rsidP="001A48FD">
      <w:pPr>
        <w:pStyle w:val="Nessunaspaziatura"/>
        <w:ind w:left="720"/>
        <w:rPr>
          <w:b/>
          <w:bCs/>
          <w:color w:val="000000" w:themeColor="text1"/>
        </w:rPr>
      </w:pPr>
      <w:r w:rsidRPr="00C80152">
        <w:rPr>
          <w:b/>
          <w:bCs/>
          <w:color w:val="000000" w:themeColor="text1"/>
        </w:rPr>
        <w:t> </w:t>
      </w:r>
    </w:p>
    <w:p w14:paraId="4A520EAF" w14:textId="77777777" w:rsidR="001A48FD" w:rsidRPr="00C80152" w:rsidRDefault="001A48FD" w:rsidP="001A48FD">
      <w:pPr>
        <w:pStyle w:val="Nessunaspaziatura"/>
        <w:rPr>
          <w:b/>
          <w:bCs/>
          <w:color w:val="000000" w:themeColor="text1"/>
          <w:sz w:val="40"/>
          <w:szCs w:val="40"/>
        </w:rPr>
      </w:pPr>
      <w:r w:rsidRPr="00C80152">
        <w:rPr>
          <w:b/>
          <w:bCs/>
          <w:color w:val="000000" w:themeColor="text1"/>
          <w:sz w:val="40"/>
          <w:szCs w:val="40"/>
        </w:rPr>
        <w:t>Modifica Libro </w:t>
      </w:r>
    </w:p>
    <w:p w14:paraId="490A1DCD" w14:textId="77777777" w:rsidR="001A48FD" w:rsidRPr="00C80152" w:rsidRDefault="001A48FD" w:rsidP="001A48FD">
      <w:pPr>
        <w:pStyle w:val="Nessunaspaziatura"/>
        <w:ind w:left="720"/>
        <w:rPr>
          <w:b/>
          <w:bCs/>
          <w:color w:val="000000" w:themeColor="text1"/>
        </w:rPr>
      </w:pPr>
      <w:r>
        <w:rPr>
          <w:noProof/>
        </w:rPr>
        <w:drawing>
          <wp:inline distT="0" distB="0" distL="0" distR="0" wp14:anchorId="235010CC" wp14:editId="51A11609">
            <wp:extent cx="4886325" cy="4238625"/>
            <wp:effectExtent l="0" t="0" r="9525" b="9525"/>
            <wp:docPr id="1428652459" name="Immagine 15" descr="Immagine che contiene testo, schermata, Carattere,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652459" name="Immagine 15" descr="Immagine che contiene testo, schermata, Carattere, diagramma&#10;&#10;Il contenuto generato dall'IA potrebbe non essere corret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86325" cy="4238625"/>
                    </a:xfrm>
                    <a:prstGeom prst="rect">
                      <a:avLst/>
                    </a:prstGeom>
                    <a:noFill/>
                    <a:ln>
                      <a:noFill/>
                    </a:ln>
                  </pic:spPr>
                </pic:pic>
              </a:graphicData>
            </a:graphic>
          </wp:inline>
        </w:drawing>
      </w:r>
      <w:r w:rsidRPr="00C80152">
        <w:rPr>
          <w:b/>
          <w:bCs/>
          <w:color w:val="000000" w:themeColor="text1"/>
        </w:rPr>
        <w:t> </w:t>
      </w:r>
    </w:p>
    <w:p w14:paraId="24260D3A" w14:textId="77777777" w:rsidR="001A48FD" w:rsidRPr="00C80152" w:rsidRDefault="001A48FD" w:rsidP="001A48FD">
      <w:pPr>
        <w:pStyle w:val="Nessunaspaziatura"/>
        <w:ind w:left="720"/>
        <w:rPr>
          <w:b/>
          <w:bCs/>
          <w:color w:val="000000" w:themeColor="text1"/>
        </w:rPr>
      </w:pPr>
      <w:r w:rsidRPr="00C80152">
        <w:rPr>
          <w:b/>
          <w:bCs/>
          <w:color w:val="000000" w:themeColor="text1"/>
        </w:rPr>
        <w:t> </w:t>
      </w:r>
    </w:p>
    <w:p w14:paraId="62D6360C" w14:textId="77777777" w:rsidR="001A48FD" w:rsidRPr="00AF418D" w:rsidRDefault="001A48FD" w:rsidP="001A48FD">
      <w:pPr>
        <w:pStyle w:val="Nessunaspaziatura"/>
        <w:rPr>
          <w:color w:val="000000" w:themeColor="text1"/>
        </w:rPr>
      </w:pPr>
      <w:r w:rsidRPr="00AF418D">
        <w:rPr>
          <w:color w:val="000000" w:themeColor="text1"/>
        </w:rPr>
        <w:t>Il flusso di modifica parte quando il Personale fa doppio clic su uno dei campi di un libro direttamente nella tabella dell’interfaccia. Questo gesto indica al sistema che si vuole cambiare quel valore (per esempio il titolo, l’autore o l’anno di pubblicazione).</w:t>
      </w:r>
    </w:p>
    <w:p w14:paraId="4EE44B3E" w14:textId="77777777" w:rsidR="001A48FD" w:rsidRDefault="001A48FD" w:rsidP="001A48FD">
      <w:pPr>
        <w:pStyle w:val="Nessunaspaziatura"/>
        <w:rPr>
          <w:color w:val="000000" w:themeColor="text1"/>
        </w:rPr>
      </w:pPr>
      <w:r w:rsidRPr="00AF418D">
        <w:rPr>
          <w:color w:val="000000" w:themeColor="text1"/>
        </w:rPr>
        <w:t>Dopo il doppio clic, l’utente digita il nuovo contenuto nella cella. Nel momento in cui conferma la modifica (ad esempio premendo Invio o uscendo dalla cella), il controller della schermata recepisce il cambiamento e aggiorna subito l’oggetto Libro corrispondente nella lista visualizzata. A questo punto non c’è ancora salvataggio su disco, ma il modello in memoria riflette già il nuovo dato.</w:t>
      </w:r>
    </w:p>
    <w:p w14:paraId="27275E0B" w14:textId="77777777" w:rsidR="001A48FD" w:rsidRPr="00AF418D" w:rsidRDefault="001A48FD" w:rsidP="001A48FD">
      <w:pPr>
        <w:pStyle w:val="Nessunaspaziatura"/>
        <w:rPr>
          <w:color w:val="000000" w:themeColor="text1"/>
        </w:rPr>
      </w:pPr>
      <w:r>
        <w:rPr>
          <w:color w:val="000000" w:themeColor="text1"/>
        </w:rPr>
        <w:t>I</w:t>
      </w:r>
      <w:r w:rsidRPr="00AF418D">
        <w:rPr>
          <w:color w:val="000000" w:themeColor="text1"/>
        </w:rPr>
        <w:t>l controller chiede all’Archivio di salvare l’intera lista aggiornata, invocando l’operazione che scrive listaLibri sul file dei libri. L’Archivio esegue la scrittura e restituisce un esito all’operazione. Se tutto va a buon fine, il sistema considera la modifica completata: il personale vede il nuovo valore restare in tabella e può proseguire con altre operazioni senza ulteriori conferme.</w:t>
      </w:r>
    </w:p>
    <w:p w14:paraId="2C4FA1A4" w14:textId="77777777" w:rsidR="001A48FD" w:rsidRPr="005D2647" w:rsidRDefault="001A48FD" w:rsidP="001A48FD">
      <w:pPr>
        <w:pStyle w:val="Nessunaspaziatura"/>
        <w:rPr>
          <w:color w:val="000000" w:themeColor="text1"/>
        </w:rPr>
      </w:pPr>
      <w:r w:rsidRPr="005D2647">
        <w:rPr>
          <w:color w:val="000000" w:themeColor="text1"/>
        </w:rPr>
        <w:t> </w:t>
      </w:r>
    </w:p>
    <w:p w14:paraId="05F8DBA9" w14:textId="77777777" w:rsidR="001A48FD" w:rsidRPr="00C80152" w:rsidRDefault="001A48FD" w:rsidP="001A48FD">
      <w:pPr>
        <w:pStyle w:val="Nessunaspaziatura"/>
        <w:rPr>
          <w:b/>
          <w:bCs/>
          <w:color w:val="000000" w:themeColor="text1"/>
        </w:rPr>
      </w:pPr>
      <w:r w:rsidRPr="00C80152">
        <w:rPr>
          <w:b/>
          <w:bCs/>
          <w:color w:val="000000" w:themeColor="text1"/>
        </w:rPr>
        <w:t> </w:t>
      </w:r>
    </w:p>
    <w:p w14:paraId="370F9605" w14:textId="77777777" w:rsidR="001A48FD" w:rsidRPr="00C80152" w:rsidRDefault="001A48FD" w:rsidP="001A48FD">
      <w:pPr>
        <w:pStyle w:val="Nessunaspaziatura"/>
        <w:rPr>
          <w:b/>
          <w:bCs/>
          <w:color w:val="000000" w:themeColor="text1"/>
        </w:rPr>
      </w:pPr>
      <w:r w:rsidRPr="00C80152">
        <w:rPr>
          <w:b/>
          <w:bCs/>
          <w:color w:val="000000" w:themeColor="text1"/>
        </w:rPr>
        <w:t> </w:t>
      </w:r>
    </w:p>
    <w:p w14:paraId="6BFB1D6C" w14:textId="77777777" w:rsidR="001A48FD" w:rsidRPr="00C80152" w:rsidRDefault="001A48FD" w:rsidP="001A48FD">
      <w:pPr>
        <w:pStyle w:val="Nessunaspaziatura"/>
        <w:ind w:left="720"/>
        <w:rPr>
          <w:b/>
          <w:bCs/>
          <w:color w:val="000000" w:themeColor="text1"/>
        </w:rPr>
      </w:pPr>
      <w:r w:rsidRPr="00C80152">
        <w:rPr>
          <w:b/>
          <w:bCs/>
          <w:color w:val="000000" w:themeColor="text1"/>
        </w:rPr>
        <w:t> </w:t>
      </w:r>
    </w:p>
    <w:p w14:paraId="1BA4AFBF" w14:textId="77777777" w:rsidR="001A48FD" w:rsidRPr="00C80152" w:rsidRDefault="001A48FD" w:rsidP="001A48FD">
      <w:pPr>
        <w:pStyle w:val="Nessunaspaziatura"/>
        <w:rPr>
          <w:b/>
          <w:bCs/>
          <w:color w:val="000000" w:themeColor="text1"/>
        </w:rPr>
      </w:pPr>
      <w:r w:rsidRPr="00C80152">
        <w:rPr>
          <w:b/>
          <w:bCs/>
          <w:color w:val="000000" w:themeColor="text1"/>
        </w:rPr>
        <w:t> </w:t>
      </w:r>
    </w:p>
    <w:p w14:paraId="17F70170" w14:textId="77777777" w:rsidR="001A48FD" w:rsidRDefault="001A48FD" w:rsidP="001A48FD">
      <w:pPr>
        <w:pStyle w:val="Nessunaspaziatura"/>
        <w:rPr>
          <w:b/>
          <w:bCs/>
          <w:color w:val="000000" w:themeColor="text1"/>
        </w:rPr>
      </w:pPr>
      <w:r w:rsidRPr="00C80152">
        <w:rPr>
          <w:b/>
          <w:bCs/>
          <w:color w:val="000000" w:themeColor="text1"/>
        </w:rPr>
        <w:t> </w:t>
      </w:r>
    </w:p>
    <w:p w14:paraId="28BFE74F" w14:textId="77777777" w:rsidR="001A48FD" w:rsidRPr="00C80152" w:rsidRDefault="001A48FD" w:rsidP="001A48FD">
      <w:pPr>
        <w:pStyle w:val="Nessunaspaziatura"/>
        <w:rPr>
          <w:b/>
          <w:bCs/>
          <w:color w:val="000000" w:themeColor="text1"/>
        </w:rPr>
      </w:pPr>
    </w:p>
    <w:p w14:paraId="79FEF15D" w14:textId="77777777" w:rsidR="001A48FD" w:rsidRPr="00C80152" w:rsidRDefault="001A48FD" w:rsidP="001A48FD">
      <w:pPr>
        <w:pStyle w:val="Nessunaspaziatura"/>
        <w:rPr>
          <w:b/>
          <w:bCs/>
          <w:color w:val="000000" w:themeColor="text1"/>
          <w:sz w:val="40"/>
          <w:szCs w:val="40"/>
        </w:rPr>
      </w:pPr>
      <w:r w:rsidRPr="00C80152">
        <w:rPr>
          <w:b/>
          <w:bCs/>
          <w:color w:val="000000" w:themeColor="text1"/>
          <w:sz w:val="40"/>
          <w:szCs w:val="40"/>
        </w:rPr>
        <w:lastRenderedPageBreak/>
        <w:t>Rimozione Libro </w:t>
      </w:r>
    </w:p>
    <w:p w14:paraId="447E6828" w14:textId="77777777" w:rsidR="001A48FD" w:rsidRPr="00C80152" w:rsidRDefault="001A48FD" w:rsidP="001A48FD">
      <w:pPr>
        <w:pStyle w:val="Nessunaspaziatura"/>
        <w:ind w:left="720"/>
        <w:rPr>
          <w:b/>
          <w:bCs/>
          <w:color w:val="000000" w:themeColor="text1"/>
        </w:rPr>
      </w:pPr>
      <w:r>
        <w:rPr>
          <w:noProof/>
        </w:rPr>
        <w:drawing>
          <wp:inline distT="0" distB="0" distL="0" distR="0" wp14:anchorId="2BD72C64" wp14:editId="78CEB8FD">
            <wp:extent cx="6408420" cy="7218045"/>
            <wp:effectExtent l="0" t="0" r="0" b="1905"/>
            <wp:docPr id="720470915" name="Immagine 16" descr="Immagine che contiene testo, schermata, Parallelo,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70915" name="Immagine 16" descr="Immagine che contiene testo, schermata, Parallelo, diagramma&#10;&#10;Il contenuto generato dall'IA potrebbe non essere corret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08420" cy="7218045"/>
                    </a:xfrm>
                    <a:prstGeom prst="rect">
                      <a:avLst/>
                    </a:prstGeom>
                    <a:noFill/>
                    <a:ln>
                      <a:noFill/>
                    </a:ln>
                  </pic:spPr>
                </pic:pic>
              </a:graphicData>
            </a:graphic>
          </wp:inline>
        </w:drawing>
      </w:r>
      <w:r w:rsidRPr="00C80152">
        <w:rPr>
          <w:b/>
          <w:bCs/>
          <w:color w:val="000000" w:themeColor="text1"/>
        </w:rPr>
        <w:t> </w:t>
      </w:r>
    </w:p>
    <w:p w14:paraId="406EAB9C" w14:textId="77777777" w:rsidR="001A48FD" w:rsidRPr="005D2647" w:rsidRDefault="001A48FD" w:rsidP="001A48FD">
      <w:pPr>
        <w:pStyle w:val="Nessunaspaziatura"/>
        <w:ind w:left="720"/>
        <w:rPr>
          <w:b/>
          <w:bCs/>
          <w:color w:val="000000" w:themeColor="text1"/>
        </w:rPr>
      </w:pPr>
      <w:r w:rsidRPr="005D2647">
        <w:rPr>
          <w:b/>
          <w:bCs/>
          <w:color w:val="000000" w:themeColor="text1"/>
        </w:rPr>
        <w:t>Il flusso inizia quando il Personale seleziona un libro nella tabella e preme il pulsante di rimozione. In questo momento entra in gioco il controller della schermata, che verifica per prima cosa che un elemento sia davvero selezionato; se non lo è, mostra un messaggio di avviso chiedendo all’utente di scegliere un libro prima di procedere.</w:t>
      </w:r>
    </w:p>
    <w:p w14:paraId="70BA5AC8" w14:textId="77777777" w:rsidR="001A48FD" w:rsidRPr="005D2647" w:rsidRDefault="001A48FD" w:rsidP="001A48FD">
      <w:pPr>
        <w:pStyle w:val="Nessunaspaziatura"/>
        <w:ind w:left="720"/>
        <w:rPr>
          <w:b/>
          <w:bCs/>
          <w:color w:val="000000" w:themeColor="text1"/>
        </w:rPr>
      </w:pPr>
      <w:r w:rsidRPr="005D2647">
        <w:rPr>
          <w:b/>
          <w:bCs/>
          <w:color w:val="000000" w:themeColor="text1"/>
        </w:rPr>
        <w:t>Quando un libro è stato selezionato, il controller chiede conferma al personale tramite una finestra di dialogo: solo in caso di risposta positiva l’operazione prosegue. A questo punto viene invocato il metodo di rimozione sulla Biblioteca, passando il libro scelto. All’interno della Biblioteca avviene il controllo cruciale: vengono confrontate le copie totali del volume con quelle attualmente disponibili. Se i due valori non coincidono significa che esistono ancora copie in prestito; in questo caso la Biblioteca solleva un’eccezione specifica e il controller mostra al personale un messaggio che spiega perché la rimozione non è consentita.</w:t>
      </w:r>
    </w:p>
    <w:p w14:paraId="3839A610" w14:textId="77777777" w:rsidR="001A48FD" w:rsidRPr="005D2647" w:rsidRDefault="001A48FD" w:rsidP="001A48FD">
      <w:pPr>
        <w:pStyle w:val="Nessunaspaziatura"/>
        <w:ind w:left="720"/>
        <w:rPr>
          <w:b/>
          <w:bCs/>
          <w:color w:val="000000" w:themeColor="text1"/>
        </w:rPr>
      </w:pPr>
      <w:r w:rsidRPr="005D2647">
        <w:rPr>
          <w:b/>
          <w:bCs/>
          <w:color w:val="000000" w:themeColor="text1"/>
        </w:rPr>
        <w:lastRenderedPageBreak/>
        <w:t>Se invece tutte le copie risultano restituite, la Biblioteca elimina il libro dalla propria lista interna e chiede all’Archivio di aggiornare il file dei libri, salvando lo stato corrente. Una volta completato il salvataggio, il controller ricarica la lista aggiornata nella tabella dell’interfaccia. Il personale vede così il libro scomparire dall’elenco, avendo la conferma visiva che la rimozione è andata a buon fine.</w:t>
      </w:r>
    </w:p>
    <w:p w14:paraId="16A493F3" w14:textId="77777777" w:rsidR="001A48FD" w:rsidRPr="00C80152" w:rsidRDefault="001A48FD" w:rsidP="001A48FD">
      <w:pPr>
        <w:pStyle w:val="Nessunaspaziatura"/>
        <w:ind w:left="720"/>
        <w:rPr>
          <w:b/>
          <w:bCs/>
          <w:color w:val="000000" w:themeColor="text1"/>
        </w:rPr>
      </w:pPr>
      <w:r w:rsidRPr="00C80152">
        <w:rPr>
          <w:b/>
          <w:bCs/>
          <w:color w:val="000000" w:themeColor="text1"/>
        </w:rPr>
        <w:t> </w:t>
      </w:r>
    </w:p>
    <w:p w14:paraId="42CC867A" w14:textId="77777777" w:rsidR="001A48FD" w:rsidRPr="00C80152" w:rsidRDefault="001A48FD" w:rsidP="001A48FD">
      <w:pPr>
        <w:pStyle w:val="Nessunaspaziatura"/>
        <w:ind w:left="720"/>
        <w:rPr>
          <w:b/>
          <w:bCs/>
          <w:color w:val="000000" w:themeColor="text1"/>
        </w:rPr>
      </w:pPr>
      <w:r w:rsidRPr="00C80152">
        <w:rPr>
          <w:b/>
          <w:bCs/>
          <w:color w:val="000000" w:themeColor="text1"/>
        </w:rPr>
        <w:t> </w:t>
      </w:r>
    </w:p>
    <w:p w14:paraId="3B4FCED0" w14:textId="77777777" w:rsidR="001A48FD" w:rsidRPr="00C80152" w:rsidRDefault="001A48FD" w:rsidP="001A48FD">
      <w:pPr>
        <w:pStyle w:val="Nessunaspaziatura"/>
        <w:ind w:left="720"/>
        <w:rPr>
          <w:b/>
          <w:bCs/>
          <w:color w:val="000000" w:themeColor="text1"/>
        </w:rPr>
      </w:pPr>
      <w:r w:rsidRPr="00C80152">
        <w:rPr>
          <w:b/>
          <w:bCs/>
          <w:color w:val="000000" w:themeColor="text1"/>
        </w:rPr>
        <w:t> </w:t>
      </w:r>
    </w:p>
    <w:p w14:paraId="7FBDC8E4" w14:textId="77777777" w:rsidR="001A48FD" w:rsidRPr="00C80152" w:rsidRDefault="001A48FD" w:rsidP="001A48FD">
      <w:pPr>
        <w:pStyle w:val="Nessunaspaziatura"/>
        <w:ind w:left="720"/>
        <w:rPr>
          <w:b/>
          <w:bCs/>
          <w:color w:val="000000" w:themeColor="text1"/>
        </w:rPr>
      </w:pPr>
      <w:r w:rsidRPr="00C80152">
        <w:rPr>
          <w:b/>
          <w:bCs/>
          <w:color w:val="000000" w:themeColor="text1"/>
        </w:rPr>
        <w:t> </w:t>
      </w:r>
    </w:p>
    <w:p w14:paraId="2ED0D009" w14:textId="77777777" w:rsidR="001A48FD" w:rsidRPr="00C80152" w:rsidRDefault="001A48FD" w:rsidP="001A48FD">
      <w:pPr>
        <w:pStyle w:val="Nessunaspaziatura"/>
        <w:ind w:left="720"/>
        <w:rPr>
          <w:b/>
          <w:bCs/>
          <w:color w:val="000000" w:themeColor="text1"/>
        </w:rPr>
      </w:pPr>
      <w:r w:rsidRPr="00C80152">
        <w:rPr>
          <w:b/>
          <w:bCs/>
          <w:color w:val="000000" w:themeColor="text1"/>
        </w:rPr>
        <w:t> </w:t>
      </w:r>
    </w:p>
    <w:p w14:paraId="1BC9B0D4" w14:textId="77777777" w:rsidR="001A48FD" w:rsidRPr="00C80152" w:rsidRDefault="001A48FD" w:rsidP="001A48FD">
      <w:pPr>
        <w:pStyle w:val="Nessunaspaziatura"/>
        <w:ind w:left="720"/>
        <w:rPr>
          <w:b/>
          <w:bCs/>
          <w:color w:val="000000" w:themeColor="text1"/>
        </w:rPr>
      </w:pPr>
      <w:r w:rsidRPr="00C80152">
        <w:rPr>
          <w:b/>
          <w:bCs/>
          <w:color w:val="000000" w:themeColor="text1"/>
        </w:rPr>
        <w:t> </w:t>
      </w:r>
    </w:p>
    <w:p w14:paraId="23917A67" w14:textId="77777777" w:rsidR="001A48FD" w:rsidRDefault="001A48FD" w:rsidP="001A48FD">
      <w:pPr>
        <w:pStyle w:val="Nessunaspaziatura"/>
        <w:ind w:left="720"/>
        <w:rPr>
          <w:b/>
          <w:bCs/>
          <w:color w:val="000000" w:themeColor="text1"/>
          <w:sz w:val="40"/>
          <w:szCs w:val="40"/>
        </w:rPr>
      </w:pPr>
    </w:p>
    <w:p w14:paraId="1F117C8A" w14:textId="77777777" w:rsidR="001A48FD" w:rsidRDefault="001A48FD" w:rsidP="001A48FD">
      <w:pPr>
        <w:pStyle w:val="Nessunaspaziatura"/>
        <w:ind w:left="720"/>
        <w:rPr>
          <w:b/>
          <w:bCs/>
          <w:color w:val="000000" w:themeColor="text1"/>
          <w:sz w:val="40"/>
          <w:szCs w:val="40"/>
        </w:rPr>
      </w:pPr>
    </w:p>
    <w:p w14:paraId="7CE379AB" w14:textId="77777777" w:rsidR="001A48FD" w:rsidRDefault="001A48FD" w:rsidP="001A48FD">
      <w:pPr>
        <w:pStyle w:val="Nessunaspaziatura"/>
        <w:ind w:left="720"/>
        <w:rPr>
          <w:b/>
          <w:bCs/>
          <w:color w:val="000000" w:themeColor="text1"/>
          <w:sz w:val="40"/>
          <w:szCs w:val="40"/>
        </w:rPr>
      </w:pPr>
    </w:p>
    <w:p w14:paraId="3DBF9686" w14:textId="77777777" w:rsidR="001A48FD" w:rsidRDefault="001A48FD" w:rsidP="001A48FD">
      <w:pPr>
        <w:pStyle w:val="Nessunaspaziatura"/>
        <w:ind w:left="720"/>
        <w:rPr>
          <w:b/>
          <w:bCs/>
          <w:color w:val="000000" w:themeColor="text1"/>
          <w:sz w:val="40"/>
          <w:szCs w:val="40"/>
        </w:rPr>
      </w:pPr>
    </w:p>
    <w:p w14:paraId="224724BF" w14:textId="77777777" w:rsidR="001A48FD" w:rsidRDefault="001A48FD" w:rsidP="001A48FD">
      <w:pPr>
        <w:pStyle w:val="Nessunaspaziatura"/>
        <w:ind w:left="720"/>
        <w:rPr>
          <w:b/>
          <w:bCs/>
          <w:color w:val="000000" w:themeColor="text1"/>
          <w:sz w:val="40"/>
          <w:szCs w:val="40"/>
        </w:rPr>
      </w:pPr>
    </w:p>
    <w:p w14:paraId="6C15E10B" w14:textId="77777777" w:rsidR="001A48FD" w:rsidRDefault="001A48FD" w:rsidP="001A48FD">
      <w:pPr>
        <w:pStyle w:val="Nessunaspaziatura"/>
        <w:ind w:left="720"/>
        <w:rPr>
          <w:b/>
          <w:bCs/>
          <w:color w:val="000000" w:themeColor="text1"/>
          <w:sz w:val="40"/>
          <w:szCs w:val="40"/>
        </w:rPr>
      </w:pPr>
    </w:p>
    <w:p w14:paraId="7BD7756B" w14:textId="77777777" w:rsidR="001A48FD" w:rsidRDefault="001A48FD" w:rsidP="001A48FD">
      <w:pPr>
        <w:pStyle w:val="Nessunaspaziatura"/>
        <w:ind w:left="720"/>
        <w:rPr>
          <w:b/>
          <w:bCs/>
          <w:color w:val="000000" w:themeColor="text1"/>
          <w:sz w:val="40"/>
          <w:szCs w:val="40"/>
        </w:rPr>
      </w:pPr>
    </w:p>
    <w:p w14:paraId="590594AF" w14:textId="77777777" w:rsidR="001A48FD" w:rsidRDefault="001A48FD" w:rsidP="001A48FD">
      <w:pPr>
        <w:pStyle w:val="Nessunaspaziatura"/>
        <w:ind w:left="720"/>
        <w:rPr>
          <w:b/>
          <w:bCs/>
          <w:color w:val="000000" w:themeColor="text1"/>
          <w:sz w:val="40"/>
          <w:szCs w:val="40"/>
        </w:rPr>
      </w:pPr>
    </w:p>
    <w:p w14:paraId="37E7CB19" w14:textId="77777777" w:rsidR="001A48FD" w:rsidRDefault="001A48FD" w:rsidP="001A48FD">
      <w:pPr>
        <w:pStyle w:val="Nessunaspaziatura"/>
        <w:ind w:left="720"/>
        <w:rPr>
          <w:b/>
          <w:bCs/>
          <w:color w:val="000000" w:themeColor="text1"/>
          <w:sz w:val="40"/>
          <w:szCs w:val="40"/>
        </w:rPr>
      </w:pPr>
    </w:p>
    <w:p w14:paraId="61BEA93E" w14:textId="77777777" w:rsidR="001A48FD" w:rsidRDefault="001A48FD" w:rsidP="001A48FD">
      <w:pPr>
        <w:pStyle w:val="Nessunaspaziatura"/>
        <w:ind w:left="720"/>
        <w:rPr>
          <w:b/>
          <w:bCs/>
          <w:color w:val="000000" w:themeColor="text1"/>
          <w:sz w:val="40"/>
          <w:szCs w:val="40"/>
        </w:rPr>
      </w:pPr>
    </w:p>
    <w:p w14:paraId="54152509" w14:textId="77777777" w:rsidR="001A48FD" w:rsidRDefault="001A48FD" w:rsidP="001A48FD">
      <w:pPr>
        <w:pStyle w:val="Nessunaspaziatura"/>
        <w:ind w:left="720"/>
        <w:rPr>
          <w:b/>
          <w:bCs/>
          <w:color w:val="000000" w:themeColor="text1"/>
          <w:sz w:val="40"/>
          <w:szCs w:val="40"/>
        </w:rPr>
      </w:pPr>
    </w:p>
    <w:p w14:paraId="459A04A6" w14:textId="77777777" w:rsidR="001A48FD" w:rsidRDefault="001A48FD" w:rsidP="001A48FD">
      <w:pPr>
        <w:pStyle w:val="Nessunaspaziatura"/>
        <w:ind w:left="720"/>
        <w:rPr>
          <w:b/>
          <w:bCs/>
          <w:color w:val="000000" w:themeColor="text1"/>
          <w:sz w:val="40"/>
          <w:szCs w:val="40"/>
        </w:rPr>
      </w:pPr>
    </w:p>
    <w:p w14:paraId="66194C12" w14:textId="77777777" w:rsidR="001A48FD" w:rsidRDefault="001A48FD" w:rsidP="001A48FD">
      <w:pPr>
        <w:pStyle w:val="Nessunaspaziatura"/>
        <w:ind w:left="720"/>
        <w:rPr>
          <w:b/>
          <w:bCs/>
          <w:color w:val="000000" w:themeColor="text1"/>
          <w:sz w:val="40"/>
          <w:szCs w:val="40"/>
        </w:rPr>
      </w:pPr>
    </w:p>
    <w:p w14:paraId="4DA69330" w14:textId="77777777" w:rsidR="001A48FD" w:rsidRDefault="001A48FD" w:rsidP="001A48FD">
      <w:pPr>
        <w:pStyle w:val="Nessunaspaziatura"/>
        <w:ind w:left="720"/>
        <w:rPr>
          <w:b/>
          <w:bCs/>
          <w:color w:val="000000" w:themeColor="text1"/>
          <w:sz w:val="40"/>
          <w:szCs w:val="40"/>
        </w:rPr>
      </w:pPr>
    </w:p>
    <w:p w14:paraId="0C574831" w14:textId="77777777" w:rsidR="001A48FD" w:rsidRDefault="001A48FD" w:rsidP="001A48FD">
      <w:pPr>
        <w:pStyle w:val="Nessunaspaziatura"/>
        <w:ind w:left="720"/>
        <w:rPr>
          <w:b/>
          <w:bCs/>
          <w:color w:val="000000" w:themeColor="text1"/>
          <w:sz w:val="40"/>
          <w:szCs w:val="40"/>
        </w:rPr>
      </w:pPr>
    </w:p>
    <w:p w14:paraId="41B1537C" w14:textId="77777777" w:rsidR="001A48FD" w:rsidRDefault="001A48FD" w:rsidP="001A48FD">
      <w:pPr>
        <w:pStyle w:val="Nessunaspaziatura"/>
        <w:ind w:left="720"/>
        <w:rPr>
          <w:b/>
          <w:bCs/>
          <w:color w:val="000000" w:themeColor="text1"/>
          <w:sz w:val="40"/>
          <w:szCs w:val="40"/>
        </w:rPr>
      </w:pPr>
    </w:p>
    <w:p w14:paraId="0C0FEFE6" w14:textId="77777777" w:rsidR="001A48FD" w:rsidRDefault="001A48FD" w:rsidP="001A48FD">
      <w:pPr>
        <w:pStyle w:val="Nessunaspaziatura"/>
        <w:ind w:left="720"/>
        <w:rPr>
          <w:b/>
          <w:bCs/>
          <w:color w:val="000000" w:themeColor="text1"/>
          <w:sz w:val="40"/>
          <w:szCs w:val="40"/>
        </w:rPr>
      </w:pPr>
    </w:p>
    <w:p w14:paraId="08600C64" w14:textId="77777777" w:rsidR="001A48FD" w:rsidRDefault="001A48FD" w:rsidP="001A48FD">
      <w:pPr>
        <w:pStyle w:val="Nessunaspaziatura"/>
        <w:ind w:left="720"/>
        <w:rPr>
          <w:b/>
          <w:bCs/>
          <w:color w:val="000000" w:themeColor="text1"/>
          <w:sz w:val="40"/>
          <w:szCs w:val="40"/>
        </w:rPr>
      </w:pPr>
    </w:p>
    <w:p w14:paraId="034E0EEC" w14:textId="77777777" w:rsidR="001A48FD" w:rsidRDefault="001A48FD" w:rsidP="001A48FD">
      <w:pPr>
        <w:pStyle w:val="Nessunaspaziatura"/>
        <w:ind w:left="720"/>
        <w:rPr>
          <w:b/>
          <w:bCs/>
          <w:color w:val="000000" w:themeColor="text1"/>
          <w:sz w:val="40"/>
          <w:szCs w:val="40"/>
        </w:rPr>
      </w:pPr>
    </w:p>
    <w:p w14:paraId="483759B9" w14:textId="77777777" w:rsidR="001A48FD" w:rsidRDefault="001A48FD" w:rsidP="001A48FD">
      <w:pPr>
        <w:pStyle w:val="Nessunaspaziatura"/>
        <w:ind w:left="720"/>
        <w:rPr>
          <w:b/>
          <w:bCs/>
          <w:color w:val="000000" w:themeColor="text1"/>
          <w:sz w:val="40"/>
          <w:szCs w:val="40"/>
        </w:rPr>
      </w:pPr>
    </w:p>
    <w:p w14:paraId="765A7F6F" w14:textId="77777777" w:rsidR="001A48FD" w:rsidRDefault="001A48FD" w:rsidP="001A48FD">
      <w:pPr>
        <w:pStyle w:val="Nessunaspaziatura"/>
        <w:ind w:left="720"/>
        <w:rPr>
          <w:b/>
          <w:bCs/>
          <w:color w:val="000000" w:themeColor="text1"/>
          <w:sz w:val="40"/>
          <w:szCs w:val="40"/>
        </w:rPr>
      </w:pPr>
    </w:p>
    <w:p w14:paraId="55F01E2D" w14:textId="77777777" w:rsidR="001A48FD" w:rsidRDefault="001A48FD" w:rsidP="001A48FD">
      <w:pPr>
        <w:pStyle w:val="Nessunaspaziatura"/>
        <w:ind w:left="720"/>
        <w:rPr>
          <w:b/>
          <w:bCs/>
          <w:color w:val="000000" w:themeColor="text1"/>
          <w:sz w:val="40"/>
          <w:szCs w:val="40"/>
        </w:rPr>
      </w:pPr>
    </w:p>
    <w:p w14:paraId="7B27EC57" w14:textId="77777777" w:rsidR="001A48FD" w:rsidRDefault="001A48FD" w:rsidP="001A48FD">
      <w:pPr>
        <w:pStyle w:val="Nessunaspaziatura"/>
        <w:ind w:left="720"/>
        <w:rPr>
          <w:b/>
          <w:bCs/>
          <w:color w:val="000000" w:themeColor="text1"/>
          <w:sz w:val="40"/>
          <w:szCs w:val="40"/>
        </w:rPr>
      </w:pPr>
    </w:p>
    <w:p w14:paraId="0EAE3D6B" w14:textId="77777777" w:rsidR="001A48FD" w:rsidRDefault="001A48FD" w:rsidP="001A48FD">
      <w:pPr>
        <w:pStyle w:val="Nessunaspaziatura"/>
        <w:ind w:left="720"/>
        <w:rPr>
          <w:b/>
          <w:bCs/>
          <w:color w:val="000000" w:themeColor="text1"/>
          <w:sz w:val="40"/>
          <w:szCs w:val="40"/>
        </w:rPr>
      </w:pPr>
    </w:p>
    <w:p w14:paraId="654C38DF" w14:textId="77777777" w:rsidR="001A48FD" w:rsidRDefault="001A48FD" w:rsidP="001A48FD">
      <w:pPr>
        <w:pStyle w:val="Nessunaspaziatura"/>
        <w:ind w:left="720"/>
        <w:rPr>
          <w:b/>
          <w:bCs/>
          <w:color w:val="000000" w:themeColor="text1"/>
          <w:sz w:val="40"/>
          <w:szCs w:val="40"/>
        </w:rPr>
      </w:pPr>
    </w:p>
    <w:p w14:paraId="74548E8A" w14:textId="77777777" w:rsidR="001A48FD" w:rsidRDefault="001A48FD" w:rsidP="001A48FD">
      <w:pPr>
        <w:pStyle w:val="Nessunaspaziatura"/>
        <w:ind w:left="720"/>
        <w:rPr>
          <w:b/>
          <w:bCs/>
          <w:color w:val="000000" w:themeColor="text1"/>
          <w:sz w:val="40"/>
          <w:szCs w:val="40"/>
        </w:rPr>
      </w:pPr>
    </w:p>
    <w:p w14:paraId="79FE60D4" w14:textId="382EBEA5" w:rsidR="001A48FD" w:rsidRPr="00C80152" w:rsidRDefault="001A48FD" w:rsidP="001A48FD">
      <w:pPr>
        <w:pStyle w:val="Nessunaspaziatura"/>
        <w:ind w:left="720"/>
        <w:rPr>
          <w:b/>
          <w:bCs/>
          <w:color w:val="000000" w:themeColor="text1"/>
          <w:sz w:val="40"/>
          <w:szCs w:val="40"/>
        </w:rPr>
      </w:pPr>
      <w:r w:rsidRPr="00C80152">
        <w:rPr>
          <w:b/>
          <w:bCs/>
          <w:color w:val="000000" w:themeColor="text1"/>
          <w:sz w:val="40"/>
          <w:szCs w:val="40"/>
        </w:rPr>
        <w:t>Ricerca Libro </w:t>
      </w:r>
    </w:p>
    <w:p w14:paraId="2ED5902A" w14:textId="77777777" w:rsidR="001A48FD" w:rsidRPr="00C80152" w:rsidRDefault="001A48FD" w:rsidP="001A48FD">
      <w:pPr>
        <w:pStyle w:val="Nessunaspaziatura"/>
        <w:ind w:left="720"/>
        <w:rPr>
          <w:b/>
          <w:bCs/>
          <w:color w:val="000000" w:themeColor="text1"/>
        </w:rPr>
      </w:pPr>
      <w:r>
        <w:rPr>
          <w:noProof/>
        </w:rPr>
        <w:drawing>
          <wp:inline distT="0" distB="0" distL="0" distR="0" wp14:anchorId="2D9BB8BF" wp14:editId="4A0B5486">
            <wp:extent cx="6105525" cy="7905750"/>
            <wp:effectExtent l="0" t="0" r="9525" b="0"/>
            <wp:docPr id="574733071" name="Immagine 18" descr="Immagine che contiene testo, schermata, Carattere, Paralle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733071" name="Immagine 18" descr="Immagine che contiene testo, schermata, Carattere, Parallelo&#10;&#10;Il contenuto generato dall'IA potrebbe non essere corret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05525" cy="7905750"/>
                    </a:xfrm>
                    <a:prstGeom prst="rect">
                      <a:avLst/>
                    </a:prstGeom>
                    <a:noFill/>
                    <a:ln>
                      <a:noFill/>
                    </a:ln>
                  </pic:spPr>
                </pic:pic>
              </a:graphicData>
            </a:graphic>
          </wp:inline>
        </w:drawing>
      </w:r>
      <w:r w:rsidRPr="00C80152">
        <w:rPr>
          <w:b/>
          <w:bCs/>
          <w:color w:val="000000" w:themeColor="text1"/>
        </w:rPr>
        <w:t> </w:t>
      </w:r>
    </w:p>
    <w:p w14:paraId="52086B81" w14:textId="77777777" w:rsidR="001A48FD" w:rsidRPr="005D2647" w:rsidRDefault="001A48FD" w:rsidP="001A48FD">
      <w:pPr>
        <w:pStyle w:val="Nessunaspaziatura"/>
        <w:ind w:left="720"/>
        <w:rPr>
          <w:b/>
          <w:bCs/>
          <w:color w:val="000000" w:themeColor="text1"/>
        </w:rPr>
      </w:pPr>
      <w:r w:rsidRPr="005D2647">
        <w:rPr>
          <w:b/>
          <w:bCs/>
          <w:color w:val="000000" w:themeColor="text1"/>
        </w:rPr>
        <w:t>Questo flusso descrive come il personale usa la funzione di ricerca libro partendo dall’interfaccia e arrivando ai metodi della classe Biblioteca.</w:t>
      </w:r>
    </w:p>
    <w:p w14:paraId="2811224F" w14:textId="77777777" w:rsidR="001A48FD" w:rsidRPr="005D2647" w:rsidRDefault="001A48FD" w:rsidP="001A48FD">
      <w:pPr>
        <w:pStyle w:val="Nessunaspaziatura"/>
        <w:ind w:left="720"/>
        <w:rPr>
          <w:b/>
          <w:bCs/>
          <w:color w:val="000000" w:themeColor="text1"/>
        </w:rPr>
      </w:pPr>
      <w:r w:rsidRPr="005D2647">
        <w:rPr>
          <w:b/>
          <w:bCs/>
          <w:color w:val="000000" w:themeColor="text1"/>
        </w:rPr>
        <w:lastRenderedPageBreak/>
        <w:t>Tutto comincia quando il Personale compila uno o più campi di ricerca (titolo, autore, ISBN, anno, copie) e preme il pulsante “Ricerca”. Il controller della schermata costruisce un oggetto Libro usato come filtro e lo passa al metodo cercaLibro di Biblioteca. A questo punto il comportamento si divide in due rami principali.</w:t>
      </w:r>
    </w:p>
    <w:p w14:paraId="345E0080" w14:textId="77777777" w:rsidR="001A48FD" w:rsidRPr="005D2647" w:rsidRDefault="001A48FD" w:rsidP="001A48FD">
      <w:pPr>
        <w:pStyle w:val="Nessunaspaziatura"/>
        <w:ind w:left="720"/>
        <w:rPr>
          <w:b/>
          <w:bCs/>
          <w:color w:val="000000" w:themeColor="text1"/>
        </w:rPr>
      </w:pPr>
      <w:r w:rsidRPr="005D2647">
        <w:rPr>
          <w:b/>
          <w:bCs/>
          <w:color w:val="000000" w:themeColor="text1"/>
        </w:rPr>
        <w:t>Nel primo ramo, nessun criterio è stato inserito: tutti i campi del filtro risultano vuoti o a zero. In questo caso cercaLibro non applica alcun filtro e restituisce semplicemente l’intera listaLibri. Di conseguenza la tabella sullo schermo rimane identica a prima, ma la ricerca è comunque considerata completata.</w:t>
      </w:r>
    </w:p>
    <w:p w14:paraId="1545F323" w14:textId="77777777" w:rsidR="001A48FD" w:rsidRPr="005D2647" w:rsidRDefault="001A48FD" w:rsidP="001A48FD">
      <w:pPr>
        <w:pStyle w:val="Nessunaspaziatura"/>
        <w:ind w:left="720"/>
        <w:rPr>
          <w:b/>
          <w:bCs/>
          <w:color w:val="000000" w:themeColor="text1"/>
        </w:rPr>
      </w:pPr>
      <w:r w:rsidRPr="005D2647">
        <w:rPr>
          <w:b/>
          <w:bCs/>
          <w:color w:val="000000" w:themeColor="text1"/>
        </w:rPr>
        <w:t>Nel secondo ramo, almeno un campo del filtro è compilato. La Biblioteca scorre l’elenco dei libri e, per ciascun elemento, verifica se titolo, autore, ISBN, anno e numero di copie soddisfano i criteri indicati</w:t>
      </w:r>
      <w:r>
        <w:rPr>
          <w:b/>
          <w:bCs/>
          <w:color w:val="000000" w:themeColor="text1"/>
        </w:rPr>
        <w:t xml:space="preserve">. </w:t>
      </w:r>
      <w:r w:rsidRPr="005D2647">
        <w:rPr>
          <w:b/>
          <w:bCs/>
          <w:color w:val="000000" w:themeColor="text1"/>
        </w:rPr>
        <w:t>Al termine, restituisce una lista che può contenere uno, più libri o anche essere vuota se non ci sono corrispondenze.</w:t>
      </w:r>
    </w:p>
    <w:p w14:paraId="378D47E1" w14:textId="77777777" w:rsidR="001A48FD" w:rsidRPr="005D2647" w:rsidRDefault="001A48FD" w:rsidP="001A48FD">
      <w:pPr>
        <w:pStyle w:val="Nessunaspaziatura"/>
        <w:ind w:left="720"/>
        <w:rPr>
          <w:b/>
          <w:bCs/>
          <w:color w:val="000000" w:themeColor="text1"/>
        </w:rPr>
      </w:pPr>
      <w:r w:rsidRPr="005D2647">
        <w:rPr>
          <w:b/>
          <w:bCs/>
          <w:color w:val="000000" w:themeColor="text1"/>
        </w:rPr>
        <w:t>Quando la risposta arriva al controller, l’interfaccia si aggiorna:</w:t>
      </w:r>
    </w:p>
    <w:p w14:paraId="420B4520" w14:textId="77777777" w:rsidR="001A48FD" w:rsidRPr="005D2647" w:rsidRDefault="001A48FD" w:rsidP="001A48FD">
      <w:pPr>
        <w:pStyle w:val="Nessunaspaziatura"/>
        <w:numPr>
          <w:ilvl w:val="0"/>
          <w:numId w:val="151"/>
        </w:numPr>
        <w:rPr>
          <w:b/>
          <w:bCs/>
          <w:color w:val="000000" w:themeColor="text1"/>
        </w:rPr>
      </w:pPr>
      <w:r w:rsidRPr="005D2647">
        <w:rPr>
          <w:b/>
          <w:bCs/>
          <w:color w:val="000000" w:themeColor="text1"/>
        </w:rPr>
        <w:t>se la lista è vuota, la tabella viene riportata alla listaLibri completa e viene mostrato un messaggio informativo che avvisa che nessun libro corrisponde ai criteri inseriti;</w:t>
      </w:r>
    </w:p>
    <w:p w14:paraId="4567B3EB" w14:textId="77777777" w:rsidR="001A48FD" w:rsidRPr="005D2647" w:rsidRDefault="001A48FD" w:rsidP="001A48FD">
      <w:pPr>
        <w:pStyle w:val="Nessunaspaziatura"/>
        <w:numPr>
          <w:ilvl w:val="0"/>
          <w:numId w:val="151"/>
        </w:numPr>
        <w:rPr>
          <w:b/>
          <w:bCs/>
          <w:color w:val="000000" w:themeColor="text1"/>
        </w:rPr>
      </w:pPr>
      <w:r w:rsidRPr="005D2647">
        <w:rPr>
          <w:b/>
          <w:bCs/>
          <w:color w:val="000000" w:themeColor="text1"/>
        </w:rPr>
        <w:t>se la lista contiene risultati, la tabella viene impostata su questa nuova lista, così il personale vede solo i libri che rispettano il filtro impostato.</w:t>
      </w:r>
    </w:p>
    <w:p w14:paraId="366E094D" w14:textId="77777777" w:rsidR="001A48FD" w:rsidRPr="00C80152" w:rsidRDefault="001A48FD" w:rsidP="001A48FD">
      <w:pPr>
        <w:pStyle w:val="Nessunaspaziatura"/>
        <w:ind w:left="720"/>
        <w:rPr>
          <w:b/>
          <w:bCs/>
          <w:color w:val="000000" w:themeColor="text1"/>
        </w:rPr>
      </w:pPr>
      <w:r w:rsidRPr="00C80152">
        <w:rPr>
          <w:b/>
          <w:bCs/>
          <w:color w:val="000000" w:themeColor="text1"/>
        </w:rPr>
        <w:t> </w:t>
      </w:r>
    </w:p>
    <w:p w14:paraId="36679B07" w14:textId="77777777" w:rsidR="001A48FD" w:rsidRPr="00C80152" w:rsidRDefault="001A48FD" w:rsidP="001A48FD">
      <w:pPr>
        <w:pStyle w:val="Nessunaspaziatura"/>
        <w:ind w:left="720"/>
        <w:rPr>
          <w:b/>
          <w:bCs/>
          <w:color w:val="000000" w:themeColor="text1"/>
        </w:rPr>
      </w:pPr>
      <w:r w:rsidRPr="00C80152">
        <w:rPr>
          <w:b/>
          <w:bCs/>
          <w:color w:val="000000" w:themeColor="text1"/>
        </w:rPr>
        <w:t> </w:t>
      </w:r>
    </w:p>
    <w:p w14:paraId="3FB31D08" w14:textId="77777777" w:rsidR="001A48FD" w:rsidRDefault="001A48FD" w:rsidP="001A48FD">
      <w:pPr>
        <w:pStyle w:val="Nessunaspaziatura"/>
        <w:ind w:left="720"/>
        <w:rPr>
          <w:b/>
          <w:bCs/>
          <w:color w:val="000000" w:themeColor="text1"/>
          <w:sz w:val="40"/>
          <w:szCs w:val="40"/>
        </w:rPr>
      </w:pPr>
    </w:p>
    <w:p w14:paraId="556D8C4E" w14:textId="77777777" w:rsidR="001A48FD" w:rsidRDefault="001A48FD" w:rsidP="001A48FD">
      <w:pPr>
        <w:pStyle w:val="Nessunaspaziatura"/>
        <w:ind w:left="720"/>
        <w:rPr>
          <w:b/>
          <w:bCs/>
          <w:color w:val="000000" w:themeColor="text1"/>
          <w:sz w:val="40"/>
          <w:szCs w:val="40"/>
        </w:rPr>
      </w:pPr>
    </w:p>
    <w:p w14:paraId="66AC625A" w14:textId="77777777" w:rsidR="001A48FD" w:rsidRDefault="001A48FD" w:rsidP="001A48FD">
      <w:pPr>
        <w:pStyle w:val="Nessunaspaziatura"/>
        <w:ind w:left="720"/>
        <w:rPr>
          <w:b/>
          <w:bCs/>
          <w:color w:val="000000" w:themeColor="text1"/>
          <w:sz w:val="40"/>
          <w:szCs w:val="40"/>
        </w:rPr>
      </w:pPr>
    </w:p>
    <w:p w14:paraId="7E46049D" w14:textId="77777777" w:rsidR="001A48FD" w:rsidRDefault="001A48FD" w:rsidP="001A48FD">
      <w:pPr>
        <w:pStyle w:val="Nessunaspaziatura"/>
        <w:ind w:left="720"/>
        <w:rPr>
          <w:b/>
          <w:bCs/>
          <w:color w:val="000000" w:themeColor="text1"/>
          <w:sz w:val="40"/>
          <w:szCs w:val="40"/>
        </w:rPr>
      </w:pPr>
    </w:p>
    <w:p w14:paraId="5F2BE6C8" w14:textId="77777777" w:rsidR="001A48FD" w:rsidRDefault="001A48FD" w:rsidP="001A48FD">
      <w:pPr>
        <w:pStyle w:val="Nessunaspaziatura"/>
        <w:ind w:left="720"/>
        <w:rPr>
          <w:b/>
          <w:bCs/>
          <w:color w:val="000000" w:themeColor="text1"/>
          <w:sz w:val="40"/>
          <w:szCs w:val="40"/>
        </w:rPr>
      </w:pPr>
    </w:p>
    <w:p w14:paraId="3241684A" w14:textId="77777777" w:rsidR="001A48FD" w:rsidRDefault="001A48FD" w:rsidP="001A48FD">
      <w:pPr>
        <w:pStyle w:val="Nessunaspaziatura"/>
        <w:ind w:left="720"/>
        <w:rPr>
          <w:b/>
          <w:bCs/>
          <w:color w:val="000000" w:themeColor="text1"/>
          <w:sz w:val="40"/>
          <w:szCs w:val="40"/>
        </w:rPr>
      </w:pPr>
    </w:p>
    <w:p w14:paraId="124AAC5D" w14:textId="77777777" w:rsidR="001A48FD" w:rsidRDefault="001A48FD" w:rsidP="001A48FD">
      <w:pPr>
        <w:pStyle w:val="Nessunaspaziatura"/>
        <w:ind w:left="720"/>
        <w:rPr>
          <w:b/>
          <w:bCs/>
          <w:color w:val="000000" w:themeColor="text1"/>
          <w:sz w:val="40"/>
          <w:szCs w:val="40"/>
        </w:rPr>
      </w:pPr>
    </w:p>
    <w:p w14:paraId="55C31837" w14:textId="77777777" w:rsidR="001A48FD" w:rsidRDefault="001A48FD" w:rsidP="001A48FD">
      <w:pPr>
        <w:pStyle w:val="Nessunaspaziatura"/>
        <w:ind w:left="720"/>
        <w:rPr>
          <w:b/>
          <w:bCs/>
          <w:color w:val="000000" w:themeColor="text1"/>
          <w:sz w:val="40"/>
          <w:szCs w:val="40"/>
        </w:rPr>
      </w:pPr>
    </w:p>
    <w:p w14:paraId="7ABD26E4" w14:textId="77777777" w:rsidR="001A48FD" w:rsidRDefault="001A48FD" w:rsidP="001A48FD">
      <w:pPr>
        <w:pStyle w:val="Nessunaspaziatura"/>
        <w:ind w:left="720"/>
        <w:rPr>
          <w:b/>
          <w:bCs/>
          <w:color w:val="000000" w:themeColor="text1"/>
          <w:sz w:val="40"/>
          <w:szCs w:val="40"/>
        </w:rPr>
      </w:pPr>
    </w:p>
    <w:p w14:paraId="57630DD4" w14:textId="77777777" w:rsidR="001A48FD" w:rsidRDefault="001A48FD" w:rsidP="001A48FD">
      <w:pPr>
        <w:pStyle w:val="Nessunaspaziatura"/>
        <w:ind w:left="720"/>
        <w:rPr>
          <w:b/>
          <w:bCs/>
          <w:color w:val="000000" w:themeColor="text1"/>
          <w:sz w:val="40"/>
          <w:szCs w:val="40"/>
        </w:rPr>
      </w:pPr>
    </w:p>
    <w:p w14:paraId="09CAE305" w14:textId="77777777" w:rsidR="001A48FD" w:rsidRDefault="001A48FD" w:rsidP="001A48FD">
      <w:pPr>
        <w:pStyle w:val="Nessunaspaziatura"/>
        <w:ind w:left="720"/>
        <w:rPr>
          <w:b/>
          <w:bCs/>
          <w:color w:val="000000" w:themeColor="text1"/>
          <w:sz w:val="40"/>
          <w:szCs w:val="40"/>
        </w:rPr>
      </w:pPr>
    </w:p>
    <w:p w14:paraId="44B97360" w14:textId="77777777" w:rsidR="001A48FD" w:rsidRDefault="001A48FD" w:rsidP="001A48FD">
      <w:pPr>
        <w:pStyle w:val="Nessunaspaziatura"/>
        <w:ind w:left="720"/>
        <w:rPr>
          <w:b/>
          <w:bCs/>
          <w:color w:val="000000" w:themeColor="text1"/>
          <w:sz w:val="40"/>
          <w:szCs w:val="40"/>
        </w:rPr>
      </w:pPr>
    </w:p>
    <w:p w14:paraId="2BA27337" w14:textId="77777777" w:rsidR="001A48FD" w:rsidRDefault="001A48FD" w:rsidP="001A48FD">
      <w:pPr>
        <w:pStyle w:val="Nessunaspaziatura"/>
        <w:ind w:left="720"/>
        <w:rPr>
          <w:b/>
          <w:bCs/>
          <w:color w:val="000000" w:themeColor="text1"/>
          <w:sz w:val="40"/>
          <w:szCs w:val="40"/>
        </w:rPr>
      </w:pPr>
    </w:p>
    <w:p w14:paraId="0E1DF938" w14:textId="77777777" w:rsidR="001A48FD" w:rsidRDefault="001A48FD" w:rsidP="001A48FD">
      <w:pPr>
        <w:pStyle w:val="Nessunaspaziatura"/>
        <w:ind w:left="720"/>
        <w:rPr>
          <w:b/>
          <w:bCs/>
          <w:color w:val="000000" w:themeColor="text1"/>
          <w:sz w:val="40"/>
          <w:szCs w:val="40"/>
        </w:rPr>
      </w:pPr>
    </w:p>
    <w:p w14:paraId="1215B506" w14:textId="77777777" w:rsidR="001A48FD" w:rsidRDefault="001A48FD" w:rsidP="001A48FD">
      <w:pPr>
        <w:pStyle w:val="Nessunaspaziatura"/>
        <w:ind w:left="720"/>
        <w:rPr>
          <w:b/>
          <w:bCs/>
          <w:color w:val="000000" w:themeColor="text1"/>
          <w:sz w:val="40"/>
          <w:szCs w:val="40"/>
        </w:rPr>
      </w:pPr>
    </w:p>
    <w:p w14:paraId="37FD1644" w14:textId="77777777" w:rsidR="001A48FD" w:rsidRDefault="001A48FD" w:rsidP="001A48FD">
      <w:pPr>
        <w:pStyle w:val="Nessunaspaziatura"/>
        <w:ind w:left="720"/>
        <w:rPr>
          <w:b/>
          <w:bCs/>
          <w:color w:val="000000" w:themeColor="text1"/>
          <w:sz w:val="40"/>
          <w:szCs w:val="40"/>
        </w:rPr>
      </w:pPr>
    </w:p>
    <w:p w14:paraId="14AEC82A" w14:textId="77777777" w:rsidR="001A48FD" w:rsidRDefault="001A48FD" w:rsidP="001A48FD">
      <w:pPr>
        <w:pStyle w:val="Nessunaspaziatura"/>
        <w:ind w:left="720"/>
        <w:rPr>
          <w:b/>
          <w:bCs/>
          <w:color w:val="000000" w:themeColor="text1"/>
          <w:sz w:val="40"/>
          <w:szCs w:val="40"/>
        </w:rPr>
      </w:pPr>
    </w:p>
    <w:p w14:paraId="44FC1C90" w14:textId="77777777" w:rsidR="001A48FD" w:rsidRDefault="001A48FD" w:rsidP="001A48FD">
      <w:pPr>
        <w:pStyle w:val="Nessunaspaziatura"/>
        <w:ind w:left="720"/>
        <w:rPr>
          <w:b/>
          <w:bCs/>
          <w:color w:val="000000" w:themeColor="text1"/>
          <w:sz w:val="40"/>
          <w:szCs w:val="40"/>
        </w:rPr>
      </w:pPr>
    </w:p>
    <w:p w14:paraId="40A665ED" w14:textId="77777777" w:rsidR="001A48FD" w:rsidRDefault="001A48FD" w:rsidP="001A48FD">
      <w:pPr>
        <w:pStyle w:val="Nessunaspaziatura"/>
        <w:ind w:left="720"/>
        <w:rPr>
          <w:b/>
          <w:bCs/>
          <w:color w:val="000000" w:themeColor="text1"/>
          <w:sz w:val="40"/>
          <w:szCs w:val="40"/>
        </w:rPr>
      </w:pPr>
    </w:p>
    <w:p w14:paraId="21E3468C" w14:textId="77777777" w:rsidR="001A48FD" w:rsidRDefault="001A48FD" w:rsidP="001A48FD">
      <w:pPr>
        <w:pStyle w:val="Nessunaspaziatura"/>
        <w:ind w:left="720"/>
        <w:rPr>
          <w:b/>
          <w:bCs/>
          <w:color w:val="000000" w:themeColor="text1"/>
          <w:sz w:val="40"/>
          <w:szCs w:val="40"/>
        </w:rPr>
      </w:pPr>
    </w:p>
    <w:p w14:paraId="1AD8EC69" w14:textId="77777777" w:rsidR="001A48FD" w:rsidRDefault="001A48FD" w:rsidP="001A48FD">
      <w:pPr>
        <w:pStyle w:val="Nessunaspaziatura"/>
        <w:ind w:left="720"/>
        <w:rPr>
          <w:b/>
          <w:bCs/>
          <w:color w:val="000000" w:themeColor="text1"/>
          <w:sz w:val="40"/>
          <w:szCs w:val="40"/>
        </w:rPr>
      </w:pPr>
    </w:p>
    <w:p w14:paraId="7DA82B99" w14:textId="77777777" w:rsidR="001A48FD" w:rsidRDefault="001A48FD" w:rsidP="001A48FD">
      <w:pPr>
        <w:pStyle w:val="Nessunaspaziatura"/>
        <w:ind w:left="720"/>
        <w:rPr>
          <w:b/>
          <w:bCs/>
          <w:color w:val="000000" w:themeColor="text1"/>
          <w:sz w:val="40"/>
          <w:szCs w:val="40"/>
        </w:rPr>
      </w:pPr>
    </w:p>
    <w:p w14:paraId="344574B6" w14:textId="77777777" w:rsidR="001A48FD" w:rsidRDefault="001A48FD" w:rsidP="001A48FD">
      <w:pPr>
        <w:pStyle w:val="Nessunaspaziatura"/>
        <w:ind w:left="720"/>
        <w:rPr>
          <w:b/>
          <w:bCs/>
          <w:color w:val="000000" w:themeColor="text1"/>
          <w:sz w:val="40"/>
          <w:szCs w:val="40"/>
        </w:rPr>
      </w:pPr>
    </w:p>
    <w:p w14:paraId="4BA1B321" w14:textId="77777777" w:rsidR="001A48FD" w:rsidRDefault="001A48FD" w:rsidP="001A48FD">
      <w:pPr>
        <w:pStyle w:val="Nessunaspaziatura"/>
        <w:ind w:left="720"/>
        <w:rPr>
          <w:b/>
          <w:bCs/>
          <w:color w:val="000000" w:themeColor="text1"/>
          <w:sz w:val="40"/>
          <w:szCs w:val="40"/>
        </w:rPr>
      </w:pPr>
    </w:p>
    <w:p w14:paraId="68265B0D" w14:textId="77777777" w:rsidR="001A48FD" w:rsidRDefault="001A48FD" w:rsidP="001A48FD">
      <w:pPr>
        <w:pStyle w:val="Nessunaspaziatura"/>
        <w:ind w:left="720"/>
        <w:rPr>
          <w:b/>
          <w:bCs/>
          <w:color w:val="000000" w:themeColor="text1"/>
          <w:sz w:val="40"/>
          <w:szCs w:val="40"/>
        </w:rPr>
      </w:pPr>
    </w:p>
    <w:p w14:paraId="403C83E7" w14:textId="77777777" w:rsidR="001A48FD" w:rsidRDefault="001A48FD" w:rsidP="001A48FD">
      <w:pPr>
        <w:pStyle w:val="Nessunaspaziatura"/>
        <w:ind w:left="720"/>
        <w:rPr>
          <w:b/>
          <w:bCs/>
          <w:color w:val="000000" w:themeColor="text1"/>
          <w:sz w:val="40"/>
          <w:szCs w:val="40"/>
        </w:rPr>
      </w:pPr>
    </w:p>
    <w:p w14:paraId="608E172C" w14:textId="77777777" w:rsidR="001A48FD" w:rsidRDefault="001A48FD" w:rsidP="001A48FD">
      <w:pPr>
        <w:pStyle w:val="Nessunaspaziatura"/>
        <w:ind w:left="720"/>
        <w:rPr>
          <w:b/>
          <w:bCs/>
          <w:color w:val="000000" w:themeColor="text1"/>
          <w:sz w:val="40"/>
          <w:szCs w:val="40"/>
        </w:rPr>
      </w:pPr>
    </w:p>
    <w:p w14:paraId="368A29ED" w14:textId="77777777" w:rsidR="001A48FD" w:rsidRDefault="001A48FD" w:rsidP="001A48FD">
      <w:pPr>
        <w:pStyle w:val="Nessunaspaziatura"/>
        <w:ind w:left="720"/>
        <w:rPr>
          <w:b/>
          <w:bCs/>
          <w:color w:val="000000" w:themeColor="text1"/>
          <w:sz w:val="40"/>
          <w:szCs w:val="40"/>
        </w:rPr>
      </w:pPr>
    </w:p>
    <w:p w14:paraId="0FF169A9" w14:textId="77777777" w:rsidR="001A48FD" w:rsidRDefault="001A48FD" w:rsidP="001A48FD">
      <w:pPr>
        <w:pStyle w:val="Nessunaspaziatura"/>
        <w:ind w:left="720"/>
        <w:rPr>
          <w:b/>
          <w:bCs/>
          <w:color w:val="000000" w:themeColor="text1"/>
          <w:sz w:val="40"/>
          <w:szCs w:val="40"/>
        </w:rPr>
      </w:pPr>
    </w:p>
    <w:p w14:paraId="3434CD33" w14:textId="77777777" w:rsidR="001A48FD" w:rsidRDefault="001A48FD" w:rsidP="001A48FD">
      <w:pPr>
        <w:pStyle w:val="Nessunaspaziatura"/>
        <w:ind w:left="720"/>
        <w:rPr>
          <w:b/>
          <w:bCs/>
          <w:color w:val="000000" w:themeColor="text1"/>
          <w:sz w:val="40"/>
          <w:szCs w:val="40"/>
        </w:rPr>
      </w:pPr>
    </w:p>
    <w:p w14:paraId="67CF65AA" w14:textId="77777777" w:rsidR="001A48FD" w:rsidRDefault="001A48FD" w:rsidP="001A48FD">
      <w:pPr>
        <w:pStyle w:val="Nessunaspaziatura"/>
        <w:ind w:left="720"/>
        <w:rPr>
          <w:b/>
          <w:bCs/>
          <w:color w:val="000000" w:themeColor="text1"/>
          <w:sz w:val="40"/>
          <w:szCs w:val="40"/>
        </w:rPr>
      </w:pPr>
    </w:p>
    <w:p w14:paraId="24CE9BFA" w14:textId="77777777" w:rsidR="001A48FD" w:rsidRDefault="001A48FD" w:rsidP="001A48FD">
      <w:pPr>
        <w:pStyle w:val="Nessunaspaziatura"/>
        <w:ind w:left="720"/>
        <w:rPr>
          <w:b/>
          <w:bCs/>
          <w:color w:val="000000" w:themeColor="text1"/>
          <w:sz w:val="40"/>
          <w:szCs w:val="40"/>
        </w:rPr>
      </w:pPr>
    </w:p>
    <w:p w14:paraId="05F43F17" w14:textId="77777777" w:rsidR="001A48FD" w:rsidRDefault="001A48FD" w:rsidP="001A48FD">
      <w:pPr>
        <w:pStyle w:val="Nessunaspaziatura"/>
        <w:ind w:left="720"/>
        <w:rPr>
          <w:b/>
          <w:bCs/>
          <w:color w:val="000000" w:themeColor="text1"/>
          <w:sz w:val="40"/>
          <w:szCs w:val="40"/>
        </w:rPr>
      </w:pPr>
    </w:p>
    <w:p w14:paraId="56719DCF" w14:textId="77777777" w:rsidR="001A48FD" w:rsidRDefault="001A48FD" w:rsidP="001A48FD">
      <w:pPr>
        <w:pStyle w:val="Nessunaspaziatura"/>
        <w:ind w:left="720"/>
        <w:rPr>
          <w:b/>
          <w:bCs/>
          <w:color w:val="000000" w:themeColor="text1"/>
          <w:sz w:val="40"/>
          <w:szCs w:val="40"/>
        </w:rPr>
      </w:pPr>
    </w:p>
    <w:p w14:paraId="600D5B1D" w14:textId="77777777" w:rsidR="001A48FD" w:rsidRDefault="001A48FD" w:rsidP="001A48FD">
      <w:pPr>
        <w:pStyle w:val="Nessunaspaziatura"/>
        <w:ind w:left="720"/>
        <w:rPr>
          <w:b/>
          <w:bCs/>
          <w:color w:val="000000" w:themeColor="text1"/>
          <w:sz w:val="40"/>
          <w:szCs w:val="40"/>
        </w:rPr>
      </w:pPr>
    </w:p>
    <w:p w14:paraId="2C4630F5" w14:textId="77777777" w:rsidR="001A48FD" w:rsidRDefault="001A48FD" w:rsidP="001A48FD">
      <w:pPr>
        <w:pStyle w:val="Nessunaspaziatura"/>
        <w:ind w:left="720"/>
        <w:rPr>
          <w:b/>
          <w:bCs/>
          <w:color w:val="000000" w:themeColor="text1"/>
          <w:sz w:val="40"/>
          <w:szCs w:val="40"/>
        </w:rPr>
      </w:pPr>
    </w:p>
    <w:p w14:paraId="3BA73550" w14:textId="77777777" w:rsidR="001A48FD" w:rsidRDefault="001A48FD" w:rsidP="001A48FD">
      <w:pPr>
        <w:pStyle w:val="Nessunaspaziatura"/>
        <w:ind w:left="720"/>
        <w:rPr>
          <w:b/>
          <w:bCs/>
          <w:color w:val="000000" w:themeColor="text1"/>
          <w:sz w:val="40"/>
          <w:szCs w:val="40"/>
        </w:rPr>
      </w:pPr>
    </w:p>
    <w:p w14:paraId="780677B5" w14:textId="77777777" w:rsidR="001A48FD" w:rsidRDefault="001A48FD" w:rsidP="001A48FD">
      <w:pPr>
        <w:pStyle w:val="Nessunaspaziatura"/>
        <w:ind w:left="720"/>
        <w:rPr>
          <w:b/>
          <w:bCs/>
          <w:color w:val="000000" w:themeColor="text1"/>
          <w:sz w:val="40"/>
          <w:szCs w:val="40"/>
        </w:rPr>
      </w:pPr>
    </w:p>
    <w:p w14:paraId="354DE8CB" w14:textId="77777777" w:rsidR="001A48FD" w:rsidRDefault="001A48FD" w:rsidP="001A48FD">
      <w:pPr>
        <w:pStyle w:val="Nessunaspaziatura"/>
        <w:ind w:left="720"/>
        <w:rPr>
          <w:b/>
          <w:bCs/>
          <w:color w:val="000000" w:themeColor="text1"/>
          <w:sz w:val="40"/>
          <w:szCs w:val="40"/>
        </w:rPr>
      </w:pPr>
    </w:p>
    <w:p w14:paraId="592B4C17" w14:textId="77777777" w:rsidR="001A48FD" w:rsidRDefault="001A48FD" w:rsidP="001A48FD">
      <w:pPr>
        <w:pStyle w:val="Nessunaspaziatura"/>
        <w:ind w:left="720"/>
        <w:rPr>
          <w:b/>
          <w:bCs/>
          <w:color w:val="000000" w:themeColor="text1"/>
          <w:sz w:val="40"/>
          <w:szCs w:val="40"/>
        </w:rPr>
      </w:pPr>
    </w:p>
    <w:p w14:paraId="0B3CE280" w14:textId="77777777" w:rsidR="001A48FD" w:rsidRDefault="001A48FD" w:rsidP="001A48FD">
      <w:pPr>
        <w:pStyle w:val="Nessunaspaziatura"/>
        <w:ind w:left="720"/>
        <w:rPr>
          <w:b/>
          <w:bCs/>
          <w:color w:val="000000" w:themeColor="text1"/>
          <w:sz w:val="40"/>
          <w:szCs w:val="40"/>
        </w:rPr>
      </w:pPr>
    </w:p>
    <w:p w14:paraId="165B65E8" w14:textId="77777777" w:rsidR="001A48FD" w:rsidRDefault="001A48FD" w:rsidP="001A48FD">
      <w:pPr>
        <w:pStyle w:val="Nessunaspaziatura"/>
        <w:ind w:left="720"/>
        <w:rPr>
          <w:b/>
          <w:bCs/>
          <w:color w:val="000000" w:themeColor="text1"/>
          <w:sz w:val="40"/>
          <w:szCs w:val="40"/>
        </w:rPr>
      </w:pPr>
    </w:p>
    <w:p w14:paraId="6B93130F" w14:textId="77777777" w:rsidR="001A48FD" w:rsidRDefault="001A48FD" w:rsidP="001A48FD">
      <w:pPr>
        <w:pStyle w:val="Nessunaspaziatura"/>
        <w:ind w:left="720"/>
        <w:rPr>
          <w:b/>
          <w:bCs/>
          <w:color w:val="000000" w:themeColor="text1"/>
          <w:sz w:val="40"/>
          <w:szCs w:val="40"/>
        </w:rPr>
      </w:pPr>
    </w:p>
    <w:p w14:paraId="66A55ECC" w14:textId="77777777" w:rsidR="001A48FD" w:rsidRDefault="001A48FD" w:rsidP="001A48FD">
      <w:pPr>
        <w:pStyle w:val="Nessunaspaziatura"/>
        <w:ind w:left="720"/>
        <w:rPr>
          <w:b/>
          <w:bCs/>
          <w:color w:val="000000" w:themeColor="text1"/>
          <w:sz w:val="40"/>
          <w:szCs w:val="40"/>
        </w:rPr>
      </w:pPr>
    </w:p>
    <w:p w14:paraId="41DE4659" w14:textId="77777777" w:rsidR="001A48FD" w:rsidRDefault="001A48FD" w:rsidP="001A48FD">
      <w:pPr>
        <w:pStyle w:val="Nessunaspaziatura"/>
        <w:ind w:left="720"/>
        <w:rPr>
          <w:b/>
          <w:bCs/>
          <w:color w:val="000000" w:themeColor="text1"/>
          <w:sz w:val="40"/>
          <w:szCs w:val="40"/>
        </w:rPr>
      </w:pPr>
    </w:p>
    <w:p w14:paraId="600125A4" w14:textId="77777777" w:rsidR="001A48FD" w:rsidRDefault="001A48FD" w:rsidP="001A48FD">
      <w:pPr>
        <w:pStyle w:val="Nessunaspaziatura"/>
        <w:ind w:left="720"/>
        <w:rPr>
          <w:b/>
          <w:bCs/>
          <w:color w:val="000000" w:themeColor="text1"/>
          <w:sz w:val="40"/>
          <w:szCs w:val="40"/>
        </w:rPr>
      </w:pPr>
    </w:p>
    <w:p w14:paraId="5B8A6FFD" w14:textId="77777777" w:rsidR="001A48FD" w:rsidRDefault="001A48FD" w:rsidP="001A48FD">
      <w:pPr>
        <w:pStyle w:val="Nessunaspaziatura"/>
        <w:ind w:left="720"/>
        <w:rPr>
          <w:b/>
          <w:bCs/>
          <w:color w:val="000000" w:themeColor="text1"/>
          <w:sz w:val="40"/>
          <w:szCs w:val="40"/>
        </w:rPr>
      </w:pPr>
    </w:p>
    <w:p w14:paraId="6B8F45A4" w14:textId="77777777" w:rsidR="001A48FD" w:rsidRDefault="001A48FD" w:rsidP="001A48FD">
      <w:pPr>
        <w:pStyle w:val="Nessunaspaziatura"/>
        <w:ind w:left="720"/>
        <w:rPr>
          <w:b/>
          <w:bCs/>
          <w:color w:val="000000" w:themeColor="text1"/>
          <w:sz w:val="40"/>
          <w:szCs w:val="40"/>
        </w:rPr>
      </w:pPr>
    </w:p>
    <w:p w14:paraId="3F64E62A" w14:textId="77777777" w:rsidR="001A48FD" w:rsidRDefault="001A48FD" w:rsidP="001A48FD">
      <w:pPr>
        <w:pStyle w:val="Nessunaspaziatura"/>
        <w:ind w:left="720"/>
        <w:rPr>
          <w:b/>
          <w:bCs/>
          <w:color w:val="000000" w:themeColor="text1"/>
          <w:sz w:val="40"/>
          <w:szCs w:val="40"/>
        </w:rPr>
      </w:pPr>
    </w:p>
    <w:p w14:paraId="2456311B" w14:textId="77777777" w:rsidR="001A48FD" w:rsidRDefault="001A48FD" w:rsidP="001A48FD">
      <w:pPr>
        <w:pStyle w:val="Nessunaspaziatura"/>
        <w:ind w:left="720"/>
        <w:rPr>
          <w:b/>
          <w:bCs/>
          <w:color w:val="000000" w:themeColor="text1"/>
          <w:sz w:val="40"/>
          <w:szCs w:val="40"/>
        </w:rPr>
      </w:pPr>
    </w:p>
    <w:p w14:paraId="259FDB59" w14:textId="77777777" w:rsidR="001A48FD" w:rsidRDefault="001A48FD" w:rsidP="001A48FD">
      <w:pPr>
        <w:pStyle w:val="Nessunaspaziatura"/>
        <w:ind w:left="720"/>
        <w:rPr>
          <w:b/>
          <w:bCs/>
          <w:color w:val="000000" w:themeColor="text1"/>
          <w:sz w:val="40"/>
          <w:szCs w:val="40"/>
        </w:rPr>
      </w:pPr>
    </w:p>
    <w:p w14:paraId="48C0E57D" w14:textId="77777777" w:rsidR="001A48FD" w:rsidRDefault="001A48FD" w:rsidP="001A48FD">
      <w:pPr>
        <w:pStyle w:val="Nessunaspaziatura"/>
        <w:ind w:left="720"/>
        <w:rPr>
          <w:b/>
          <w:bCs/>
          <w:color w:val="000000" w:themeColor="text1"/>
          <w:sz w:val="40"/>
          <w:szCs w:val="40"/>
        </w:rPr>
      </w:pPr>
    </w:p>
    <w:p w14:paraId="3884EB2B" w14:textId="2B30B76B" w:rsidR="001A48FD" w:rsidRDefault="001A48FD" w:rsidP="001A48FD">
      <w:pPr>
        <w:pStyle w:val="Nessunaspaziatura"/>
        <w:ind w:left="720"/>
        <w:rPr>
          <w:b/>
          <w:bCs/>
          <w:color w:val="000000" w:themeColor="text1"/>
          <w:sz w:val="40"/>
          <w:szCs w:val="40"/>
        </w:rPr>
      </w:pPr>
      <w:r w:rsidRPr="00C80152">
        <w:rPr>
          <w:b/>
          <w:bCs/>
          <w:color w:val="000000" w:themeColor="text1"/>
          <w:sz w:val="40"/>
          <w:szCs w:val="40"/>
        </w:rPr>
        <w:lastRenderedPageBreak/>
        <w:t>Visualizzazione Libri</w:t>
      </w:r>
    </w:p>
    <w:p w14:paraId="5E3EADC1" w14:textId="77777777" w:rsidR="001A48FD" w:rsidRPr="00C80152" w:rsidRDefault="001A48FD" w:rsidP="001A48FD"/>
    <w:p w14:paraId="259CBCDA" w14:textId="77777777" w:rsidR="001A48FD" w:rsidRPr="00FC32D2" w:rsidRDefault="001A48FD" w:rsidP="001A48FD">
      <w:pPr>
        <w:pStyle w:val="Nessunaspaziatura"/>
        <w:ind w:left="720"/>
        <w:rPr>
          <w:b/>
          <w:bCs/>
          <w:color w:val="000000" w:themeColor="text1"/>
        </w:rPr>
      </w:pPr>
      <w:r>
        <w:rPr>
          <w:noProof/>
        </w:rPr>
        <w:drawing>
          <wp:inline distT="0" distB="0" distL="0" distR="0" wp14:anchorId="2FB66A0E" wp14:editId="040F589B">
            <wp:extent cx="6324600" cy="8086725"/>
            <wp:effectExtent l="0" t="0" r="0" b="9525"/>
            <wp:docPr id="1958972275" name="Immagine 19"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72275" name="Immagine 19" descr="Immagine che contiene testo, schermata, Carattere, numero&#10;&#10;Il contenuto generato dall'IA potrebbe non essere corret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24600" cy="8086725"/>
                    </a:xfrm>
                    <a:prstGeom prst="rect">
                      <a:avLst/>
                    </a:prstGeom>
                    <a:noFill/>
                    <a:ln>
                      <a:noFill/>
                    </a:ln>
                  </pic:spPr>
                </pic:pic>
              </a:graphicData>
            </a:graphic>
          </wp:inline>
        </w:drawing>
      </w:r>
      <w:r w:rsidRPr="00C80152">
        <w:rPr>
          <w:b/>
          <w:bCs/>
          <w:color w:val="000000" w:themeColor="text1"/>
        </w:rPr>
        <w:t> </w:t>
      </w:r>
      <w:r w:rsidRPr="00FC32D2">
        <w:rPr>
          <w:b/>
          <w:bCs/>
          <w:color w:val="000000" w:themeColor="text1"/>
        </w:rPr>
        <w:t>In questo flusso viene mostrato come il personale può cambiare il modo in cui viene visualizzata la lista dei libri, scegliendo l’ordinamento che gli è più comodo.</w:t>
      </w:r>
    </w:p>
    <w:p w14:paraId="0905B4B7" w14:textId="77777777" w:rsidR="001A48FD" w:rsidRPr="00FC32D2" w:rsidRDefault="001A48FD" w:rsidP="001A48FD">
      <w:pPr>
        <w:pStyle w:val="Nessunaspaziatura"/>
        <w:ind w:left="720"/>
        <w:rPr>
          <w:b/>
          <w:bCs/>
          <w:color w:val="000000" w:themeColor="text1"/>
        </w:rPr>
      </w:pPr>
      <w:r w:rsidRPr="00FC32D2">
        <w:rPr>
          <w:b/>
          <w:bCs/>
          <w:color w:val="000000" w:themeColor="text1"/>
        </w:rPr>
        <w:lastRenderedPageBreak/>
        <w:t>Tutto parte dal Personale, che dall’interfaccia seleziona un criterio nel menù a tendina: può chiedere di vedere i libri ordinati per ISBN, per titolo oppure per autore. La scelta viene intercettata dal controller della schermata, che inoltra la richiesta alla classe Biblioteca usando il metodo di ordinamento corrispondente (ordinaLibriISBN, ordinaLibriTitolo o ordinaLibriAutore).</w:t>
      </w:r>
    </w:p>
    <w:p w14:paraId="3AF288D4" w14:textId="77777777" w:rsidR="001A48FD" w:rsidRPr="00FC32D2" w:rsidRDefault="001A48FD" w:rsidP="001A48FD">
      <w:pPr>
        <w:pStyle w:val="Nessunaspaziatura"/>
        <w:ind w:left="720"/>
        <w:rPr>
          <w:b/>
          <w:bCs/>
          <w:color w:val="000000" w:themeColor="text1"/>
        </w:rPr>
      </w:pPr>
      <w:r w:rsidRPr="00FC32D2">
        <w:rPr>
          <w:b/>
          <w:bCs/>
          <w:color w:val="000000" w:themeColor="text1"/>
        </w:rPr>
        <w:t>La Biblioteca non modifica la lista originale, ma crea una nuova lista ordinata secondo il criterio selezionato. Questa lista ordinata viene rispedita al controller, che la imposta come sorgente dati della tabella. A questo punto l’operatore vede immediatamente la tabella riordinata: per ISBN se vuole un ordine “da catalogo”, per titolo se gli interessa una visione alfabetica dei libri, oppure per autore se deve lavorare su tutte le opere di una stessa persona.</w:t>
      </w:r>
    </w:p>
    <w:p w14:paraId="0577F746" w14:textId="77777777" w:rsidR="001A48FD" w:rsidRPr="00C80152" w:rsidRDefault="001A48FD" w:rsidP="001A48FD">
      <w:pPr>
        <w:pStyle w:val="Nessunaspaziatura"/>
        <w:ind w:left="720"/>
        <w:rPr>
          <w:b/>
          <w:bCs/>
          <w:color w:val="000000" w:themeColor="text1"/>
        </w:rPr>
      </w:pPr>
    </w:p>
    <w:p w14:paraId="68C5DCCB" w14:textId="77777777" w:rsidR="001A48FD" w:rsidRDefault="001A48FD" w:rsidP="001A48FD">
      <w:pPr>
        <w:pStyle w:val="Nessunaspaziatura"/>
        <w:ind w:left="720"/>
        <w:rPr>
          <w:b/>
          <w:bCs/>
          <w:color w:val="000000" w:themeColor="text1"/>
        </w:rPr>
      </w:pPr>
      <w:r w:rsidRPr="00C80152">
        <w:rPr>
          <w:b/>
          <w:bCs/>
          <w:color w:val="000000" w:themeColor="text1"/>
        </w:rPr>
        <w:t> </w:t>
      </w:r>
    </w:p>
    <w:p w14:paraId="664E5A91" w14:textId="77777777" w:rsidR="001A48FD" w:rsidRDefault="001A48FD" w:rsidP="001A48FD">
      <w:pPr>
        <w:pStyle w:val="Nessunaspaziatura"/>
        <w:ind w:left="720"/>
        <w:rPr>
          <w:b/>
          <w:bCs/>
          <w:color w:val="000000" w:themeColor="text1"/>
        </w:rPr>
      </w:pPr>
    </w:p>
    <w:p w14:paraId="705905AB" w14:textId="77777777" w:rsidR="001A48FD" w:rsidRDefault="001A48FD" w:rsidP="001A48FD">
      <w:pPr>
        <w:pStyle w:val="Nessunaspaziatura"/>
        <w:ind w:left="720"/>
        <w:rPr>
          <w:b/>
          <w:bCs/>
          <w:color w:val="000000" w:themeColor="text1"/>
        </w:rPr>
      </w:pPr>
    </w:p>
    <w:p w14:paraId="58E283AA" w14:textId="77777777" w:rsidR="001A48FD" w:rsidRDefault="001A48FD" w:rsidP="001A48FD">
      <w:pPr>
        <w:pStyle w:val="Nessunaspaziatura"/>
        <w:ind w:left="720"/>
        <w:rPr>
          <w:b/>
          <w:bCs/>
          <w:color w:val="000000" w:themeColor="text1"/>
        </w:rPr>
      </w:pPr>
    </w:p>
    <w:p w14:paraId="69EEE162" w14:textId="77777777" w:rsidR="001A48FD" w:rsidRDefault="001A48FD" w:rsidP="001A48FD">
      <w:pPr>
        <w:pStyle w:val="Nessunaspaziatura"/>
        <w:ind w:left="720"/>
        <w:rPr>
          <w:b/>
          <w:bCs/>
          <w:color w:val="000000" w:themeColor="text1"/>
        </w:rPr>
      </w:pPr>
    </w:p>
    <w:p w14:paraId="72AD0862" w14:textId="77777777" w:rsidR="001A48FD" w:rsidRDefault="001A48FD" w:rsidP="001A48FD">
      <w:pPr>
        <w:pStyle w:val="Nessunaspaziatura"/>
        <w:ind w:left="720"/>
        <w:rPr>
          <w:b/>
          <w:bCs/>
          <w:color w:val="000000" w:themeColor="text1"/>
        </w:rPr>
      </w:pPr>
    </w:p>
    <w:p w14:paraId="4F623DE4" w14:textId="77777777" w:rsidR="001A48FD" w:rsidRDefault="001A48FD" w:rsidP="001A48FD">
      <w:pPr>
        <w:pStyle w:val="Nessunaspaziatura"/>
        <w:ind w:left="720"/>
        <w:rPr>
          <w:b/>
          <w:bCs/>
          <w:color w:val="000000" w:themeColor="text1"/>
        </w:rPr>
      </w:pPr>
    </w:p>
    <w:p w14:paraId="56DDA9AF" w14:textId="77777777" w:rsidR="001A48FD" w:rsidRDefault="001A48FD" w:rsidP="001A48FD">
      <w:pPr>
        <w:pStyle w:val="Nessunaspaziatura"/>
        <w:ind w:left="720"/>
        <w:rPr>
          <w:b/>
          <w:bCs/>
          <w:color w:val="000000" w:themeColor="text1"/>
        </w:rPr>
      </w:pPr>
    </w:p>
    <w:p w14:paraId="38BDEBD9" w14:textId="77777777" w:rsidR="001A48FD" w:rsidRDefault="001A48FD" w:rsidP="001A48FD">
      <w:pPr>
        <w:pStyle w:val="Nessunaspaziatura"/>
        <w:ind w:left="720"/>
        <w:rPr>
          <w:b/>
          <w:bCs/>
          <w:color w:val="000000" w:themeColor="text1"/>
        </w:rPr>
      </w:pPr>
    </w:p>
    <w:p w14:paraId="4FF5B85D" w14:textId="77777777" w:rsidR="001A48FD" w:rsidRDefault="001A48FD" w:rsidP="001A48FD">
      <w:pPr>
        <w:pStyle w:val="Nessunaspaziatura"/>
        <w:ind w:left="720"/>
        <w:rPr>
          <w:b/>
          <w:bCs/>
          <w:color w:val="000000" w:themeColor="text1"/>
        </w:rPr>
      </w:pPr>
    </w:p>
    <w:p w14:paraId="64A99DBF" w14:textId="77777777" w:rsidR="001A48FD" w:rsidRDefault="001A48FD" w:rsidP="001A48FD">
      <w:pPr>
        <w:pStyle w:val="Nessunaspaziatura"/>
        <w:ind w:left="720"/>
        <w:rPr>
          <w:b/>
          <w:bCs/>
          <w:color w:val="000000" w:themeColor="text1"/>
        </w:rPr>
      </w:pPr>
    </w:p>
    <w:p w14:paraId="0870A2E1" w14:textId="77777777" w:rsidR="001A48FD" w:rsidRDefault="001A48FD" w:rsidP="001A48FD">
      <w:pPr>
        <w:pStyle w:val="Nessunaspaziatura"/>
        <w:ind w:left="720"/>
        <w:rPr>
          <w:b/>
          <w:bCs/>
          <w:color w:val="000000" w:themeColor="text1"/>
        </w:rPr>
      </w:pPr>
    </w:p>
    <w:p w14:paraId="07C2BF4A" w14:textId="77777777" w:rsidR="001A48FD" w:rsidRDefault="001A48FD" w:rsidP="001A48FD">
      <w:pPr>
        <w:pStyle w:val="Nessunaspaziatura"/>
        <w:ind w:left="720"/>
        <w:rPr>
          <w:b/>
          <w:bCs/>
          <w:color w:val="000000" w:themeColor="text1"/>
        </w:rPr>
      </w:pPr>
    </w:p>
    <w:p w14:paraId="5C3861FD" w14:textId="77777777" w:rsidR="001A48FD" w:rsidRDefault="001A48FD" w:rsidP="001A48FD">
      <w:pPr>
        <w:pStyle w:val="Nessunaspaziatura"/>
        <w:ind w:left="720"/>
        <w:rPr>
          <w:b/>
          <w:bCs/>
          <w:color w:val="000000" w:themeColor="text1"/>
        </w:rPr>
      </w:pPr>
    </w:p>
    <w:p w14:paraId="6C22DAC8" w14:textId="77777777" w:rsidR="001A48FD" w:rsidRDefault="001A48FD" w:rsidP="001A48FD">
      <w:pPr>
        <w:pStyle w:val="Nessunaspaziatura"/>
        <w:ind w:left="720"/>
        <w:rPr>
          <w:b/>
          <w:bCs/>
          <w:color w:val="000000" w:themeColor="text1"/>
        </w:rPr>
      </w:pPr>
    </w:p>
    <w:p w14:paraId="21A71A28" w14:textId="77777777" w:rsidR="001A48FD" w:rsidRDefault="001A48FD" w:rsidP="001A48FD">
      <w:pPr>
        <w:pStyle w:val="Nessunaspaziatura"/>
        <w:ind w:left="720"/>
        <w:rPr>
          <w:b/>
          <w:bCs/>
          <w:color w:val="000000" w:themeColor="text1"/>
        </w:rPr>
      </w:pPr>
    </w:p>
    <w:p w14:paraId="68D14513" w14:textId="77777777" w:rsidR="001A48FD" w:rsidRDefault="001A48FD" w:rsidP="001A48FD">
      <w:pPr>
        <w:pStyle w:val="Nessunaspaziatura"/>
        <w:ind w:left="720"/>
        <w:rPr>
          <w:b/>
          <w:bCs/>
          <w:color w:val="000000" w:themeColor="text1"/>
        </w:rPr>
      </w:pPr>
    </w:p>
    <w:p w14:paraId="10D8C487" w14:textId="77777777" w:rsidR="001A48FD" w:rsidRDefault="001A48FD" w:rsidP="001A48FD">
      <w:pPr>
        <w:pStyle w:val="Nessunaspaziatura"/>
        <w:ind w:left="720"/>
        <w:rPr>
          <w:b/>
          <w:bCs/>
          <w:color w:val="000000" w:themeColor="text1"/>
        </w:rPr>
      </w:pPr>
    </w:p>
    <w:p w14:paraId="5956AE38" w14:textId="77777777" w:rsidR="001A48FD" w:rsidRDefault="001A48FD" w:rsidP="001A48FD">
      <w:pPr>
        <w:pStyle w:val="Nessunaspaziatura"/>
        <w:ind w:left="720"/>
        <w:rPr>
          <w:b/>
          <w:bCs/>
          <w:color w:val="000000" w:themeColor="text1"/>
        </w:rPr>
      </w:pPr>
    </w:p>
    <w:p w14:paraId="0FBD52A7" w14:textId="77777777" w:rsidR="001A48FD" w:rsidRDefault="001A48FD" w:rsidP="001A48FD">
      <w:pPr>
        <w:pStyle w:val="Nessunaspaziatura"/>
        <w:ind w:left="720"/>
        <w:rPr>
          <w:b/>
          <w:bCs/>
          <w:color w:val="000000" w:themeColor="text1"/>
        </w:rPr>
      </w:pPr>
    </w:p>
    <w:p w14:paraId="62303E7D" w14:textId="77777777" w:rsidR="001A48FD" w:rsidRDefault="001A48FD" w:rsidP="001A48FD">
      <w:pPr>
        <w:pStyle w:val="Nessunaspaziatura"/>
        <w:ind w:left="720"/>
        <w:rPr>
          <w:b/>
          <w:bCs/>
          <w:color w:val="000000" w:themeColor="text1"/>
        </w:rPr>
      </w:pPr>
    </w:p>
    <w:p w14:paraId="20569544" w14:textId="77777777" w:rsidR="001A48FD" w:rsidRDefault="001A48FD" w:rsidP="001A48FD">
      <w:pPr>
        <w:pStyle w:val="Nessunaspaziatura"/>
        <w:ind w:left="720"/>
        <w:rPr>
          <w:b/>
          <w:bCs/>
          <w:color w:val="000000" w:themeColor="text1"/>
        </w:rPr>
      </w:pPr>
    </w:p>
    <w:p w14:paraId="546379EF" w14:textId="77777777" w:rsidR="001A48FD" w:rsidRDefault="001A48FD" w:rsidP="001A48FD">
      <w:pPr>
        <w:pStyle w:val="Nessunaspaziatura"/>
        <w:ind w:left="720"/>
        <w:rPr>
          <w:b/>
          <w:bCs/>
          <w:color w:val="000000" w:themeColor="text1"/>
        </w:rPr>
      </w:pPr>
    </w:p>
    <w:p w14:paraId="2D70DA96" w14:textId="77777777" w:rsidR="001A48FD" w:rsidRDefault="001A48FD" w:rsidP="001A48FD">
      <w:pPr>
        <w:pStyle w:val="Nessunaspaziatura"/>
        <w:ind w:left="720"/>
        <w:rPr>
          <w:b/>
          <w:bCs/>
          <w:color w:val="000000" w:themeColor="text1"/>
        </w:rPr>
      </w:pPr>
    </w:p>
    <w:p w14:paraId="5A72B6DC" w14:textId="77777777" w:rsidR="001A48FD" w:rsidRDefault="001A48FD" w:rsidP="001A48FD">
      <w:pPr>
        <w:pStyle w:val="Nessunaspaziatura"/>
        <w:ind w:left="720"/>
        <w:rPr>
          <w:b/>
          <w:bCs/>
          <w:color w:val="000000" w:themeColor="text1"/>
        </w:rPr>
      </w:pPr>
    </w:p>
    <w:p w14:paraId="47C50C2F" w14:textId="77777777" w:rsidR="001A48FD" w:rsidRDefault="001A48FD" w:rsidP="001A48FD">
      <w:pPr>
        <w:pStyle w:val="Nessunaspaziatura"/>
        <w:ind w:left="720"/>
        <w:rPr>
          <w:b/>
          <w:bCs/>
          <w:color w:val="000000" w:themeColor="text1"/>
        </w:rPr>
      </w:pPr>
    </w:p>
    <w:p w14:paraId="2A7E3D95" w14:textId="77777777" w:rsidR="001A48FD" w:rsidRDefault="001A48FD" w:rsidP="001A48FD">
      <w:pPr>
        <w:pStyle w:val="Nessunaspaziatura"/>
        <w:ind w:left="720"/>
        <w:rPr>
          <w:b/>
          <w:bCs/>
          <w:color w:val="000000" w:themeColor="text1"/>
        </w:rPr>
      </w:pPr>
    </w:p>
    <w:p w14:paraId="3EFCE5BD" w14:textId="77777777" w:rsidR="001A48FD" w:rsidRDefault="001A48FD" w:rsidP="001A48FD">
      <w:pPr>
        <w:pStyle w:val="Nessunaspaziatura"/>
        <w:ind w:left="720"/>
        <w:rPr>
          <w:b/>
          <w:bCs/>
          <w:color w:val="000000" w:themeColor="text1"/>
        </w:rPr>
      </w:pPr>
    </w:p>
    <w:p w14:paraId="176F2982" w14:textId="77777777" w:rsidR="001A48FD" w:rsidRDefault="001A48FD" w:rsidP="001A48FD">
      <w:pPr>
        <w:pStyle w:val="Nessunaspaziatura"/>
        <w:ind w:left="720"/>
        <w:rPr>
          <w:b/>
          <w:bCs/>
          <w:color w:val="000000" w:themeColor="text1"/>
        </w:rPr>
      </w:pPr>
    </w:p>
    <w:p w14:paraId="4A52BC69" w14:textId="77777777" w:rsidR="001A48FD" w:rsidRDefault="001A48FD" w:rsidP="001A48FD">
      <w:pPr>
        <w:pStyle w:val="Nessunaspaziatura"/>
        <w:ind w:left="720"/>
        <w:rPr>
          <w:b/>
          <w:bCs/>
          <w:color w:val="000000" w:themeColor="text1"/>
        </w:rPr>
      </w:pPr>
    </w:p>
    <w:p w14:paraId="640D2DE4" w14:textId="77777777" w:rsidR="001A48FD" w:rsidRDefault="001A48FD" w:rsidP="001A48FD">
      <w:pPr>
        <w:pStyle w:val="Nessunaspaziatura"/>
        <w:ind w:left="720"/>
        <w:rPr>
          <w:b/>
          <w:bCs/>
          <w:color w:val="000000" w:themeColor="text1"/>
        </w:rPr>
      </w:pPr>
    </w:p>
    <w:p w14:paraId="57017A21" w14:textId="77777777" w:rsidR="001A48FD" w:rsidRDefault="001A48FD" w:rsidP="001A48FD">
      <w:pPr>
        <w:pStyle w:val="Nessunaspaziatura"/>
        <w:ind w:left="720"/>
        <w:rPr>
          <w:b/>
          <w:bCs/>
          <w:color w:val="000000" w:themeColor="text1"/>
        </w:rPr>
      </w:pPr>
    </w:p>
    <w:p w14:paraId="03984D54" w14:textId="77777777" w:rsidR="001A48FD" w:rsidRDefault="001A48FD" w:rsidP="001A48FD">
      <w:pPr>
        <w:pStyle w:val="Nessunaspaziatura"/>
        <w:ind w:left="720"/>
        <w:rPr>
          <w:b/>
          <w:bCs/>
          <w:color w:val="000000" w:themeColor="text1"/>
        </w:rPr>
      </w:pPr>
    </w:p>
    <w:p w14:paraId="691EED88" w14:textId="77777777" w:rsidR="001A48FD" w:rsidRDefault="001A48FD" w:rsidP="001A48FD">
      <w:pPr>
        <w:pStyle w:val="Nessunaspaziatura"/>
        <w:ind w:left="720"/>
        <w:rPr>
          <w:b/>
          <w:bCs/>
          <w:color w:val="000000" w:themeColor="text1"/>
        </w:rPr>
      </w:pPr>
    </w:p>
    <w:p w14:paraId="199B5EFD" w14:textId="77777777" w:rsidR="001A48FD" w:rsidRDefault="001A48FD" w:rsidP="001A48FD">
      <w:pPr>
        <w:pStyle w:val="Nessunaspaziatura"/>
        <w:ind w:left="720"/>
        <w:rPr>
          <w:b/>
          <w:bCs/>
          <w:color w:val="000000" w:themeColor="text1"/>
        </w:rPr>
      </w:pPr>
    </w:p>
    <w:p w14:paraId="71DBF6E0" w14:textId="77777777" w:rsidR="001A48FD" w:rsidRDefault="001A48FD" w:rsidP="001A48FD">
      <w:pPr>
        <w:pStyle w:val="Nessunaspaziatura"/>
        <w:ind w:left="720"/>
        <w:rPr>
          <w:b/>
          <w:bCs/>
          <w:color w:val="000000" w:themeColor="text1"/>
        </w:rPr>
      </w:pPr>
    </w:p>
    <w:p w14:paraId="364AF084" w14:textId="77777777" w:rsidR="001A48FD" w:rsidRDefault="001A48FD" w:rsidP="001A48FD">
      <w:pPr>
        <w:pStyle w:val="Nessunaspaziatura"/>
        <w:ind w:left="720"/>
        <w:rPr>
          <w:b/>
          <w:bCs/>
          <w:color w:val="000000" w:themeColor="text1"/>
        </w:rPr>
      </w:pPr>
    </w:p>
    <w:p w14:paraId="52794457" w14:textId="77777777" w:rsidR="001A48FD" w:rsidRDefault="001A48FD" w:rsidP="001A48FD">
      <w:pPr>
        <w:pStyle w:val="Nessunaspaziatura"/>
        <w:ind w:left="720"/>
        <w:rPr>
          <w:b/>
          <w:bCs/>
          <w:color w:val="000000" w:themeColor="text1"/>
        </w:rPr>
      </w:pPr>
    </w:p>
    <w:p w14:paraId="4F4B85F7" w14:textId="77777777" w:rsidR="001A48FD" w:rsidRDefault="001A48FD" w:rsidP="001A48FD">
      <w:pPr>
        <w:pStyle w:val="Nessunaspaziatura"/>
        <w:ind w:left="720"/>
        <w:rPr>
          <w:b/>
          <w:bCs/>
          <w:color w:val="000000" w:themeColor="text1"/>
        </w:rPr>
      </w:pPr>
    </w:p>
    <w:p w14:paraId="22C0DABF" w14:textId="77777777" w:rsidR="001A48FD" w:rsidRDefault="001A48FD" w:rsidP="001A48FD">
      <w:pPr>
        <w:pStyle w:val="Nessunaspaziatura"/>
        <w:ind w:left="720"/>
        <w:rPr>
          <w:b/>
          <w:bCs/>
          <w:color w:val="000000" w:themeColor="text1"/>
        </w:rPr>
      </w:pPr>
    </w:p>
    <w:p w14:paraId="6DF30A59" w14:textId="77777777" w:rsidR="001A48FD" w:rsidRDefault="001A48FD" w:rsidP="001A48FD">
      <w:pPr>
        <w:pStyle w:val="Nessunaspaziatura"/>
        <w:ind w:left="720"/>
        <w:rPr>
          <w:b/>
          <w:bCs/>
          <w:color w:val="000000" w:themeColor="text1"/>
        </w:rPr>
      </w:pPr>
    </w:p>
    <w:p w14:paraId="130D8424" w14:textId="77777777" w:rsidR="001A48FD" w:rsidRDefault="001A48FD" w:rsidP="001A48FD">
      <w:pPr>
        <w:pStyle w:val="Nessunaspaziatura"/>
        <w:ind w:left="720"/>
        <w:rPr>
          <w:b/>
          <w:bCs/>
          <w:color w:val="000000" w:themeColor="text1"/>
        </w:rPr>
      </w:pPr>
    </w:p>
    <w:p w14:paraId="10016AF9" w14:textId="77777777" w:rsidR="001A48FD" w:rsidRDefault="001A48FD" w:rsidP="001A48FD">
      <w:pPr>
        <w:pStyle w:val="Nessunaspaziatura"/>
        <w:ind w:left="720"/>
        <w:rPr>
          <w:b/>
          <w:bCs/>
          <w:color w:val="000000" w:themeColor="text1"/>
        </w:rPr>
      </w:pPr>
    </w:p>
    <w:p w14:paraId="1A5FDCAE" w14:textId="77777777" w:rsidR="001A48FD" w:rsidRDefault="001A48FD" w:rsidP="001A48FD">
      <w:pPr>
        <w:pStyle w:val="Nessunaspaziatura"/>
        <w:ind w:left="720"/>
        <w:rPr>
          <w:b/>
          <w:bCs/>
          <w:color w:val="000000" w:themeColor="text1"/>
        </w:rPr>
      </w:pPr>
    </w:p>
    <w:p w14:paraId="5BDA52DF" w14:textId="77777777" w:rsidR="001A48FD" w:rsidRDefault="001A48FD" w:rsidP="001A48FD">
      <w:pPr>
        <w:pStyle w:val="Nessunaspaziatura"/>
        <w:ind w:left="720"/>
        <w:rPr>
          <w:b/>
          <w:bCs/>
          <w:color w:val="000000" w:themeColor="text1"/>
        </w:rPr>
      </w:pPr>
    </w:p>
    <w:p w14:paraId="54E5E8E8" w14:textId="77777777" w:rsidR="001A48FD" w:rsidRDefault="001A48FD" w:rsidP="001A48FD">
      <w:pPr>
        <w:pStyle w:val="Nessunaspaziatura"/>
        <w:ind w:left="720"/>
        <w:rPr>
          <w:b/>
          <w:bCs/>
          <w:color w:val="000000" w:themeColor="text1"/>
        </w:rPr>
      </w:pPr>
    </w:p>
    <w:p w14:paraId="0DBBF579" w14:textId="77777777" w:rsidR="001A48FD" w:rsidRDefault="001A48FD" w:rsidP="001A48FD">
      <w:pPr>
        <w:pStyle w:val="Nessunaspaziatura"/>
        <w:ind w:left="720"/>
        <w:rPr>
          <w:b/>
          <w:bCs/>
          <w:color w:val="000000" w:themeColor="text1"/>
        </w:rPr>
      </w:pPr>
    </w:p>
    <w:p w14:paraId="63A1EC9E" w14:textId="77777777" w:rsidR="001A48FD" w:rsidRDefault="001A48FD" w:rsidP="001A48FD">
      <w:pPr>
        <w:pStyle w:val="Nessunaspaziatura"/>
        <w:ind w:left="720"/>
        <w:rPr>
          <w:b/>
          <w:bCs/>
          <w:color w:val="000000" w:themeColor="text1"/>
        </w:rPr>
      </w:pPr>
    </w:p>
    <w:p w14:paraId="42328E3D" w14:textId="77777777" w:rsidR="001A48FD" w:rsidRDefault="001A48FD" w:rsidP="001A48FD">
      <w:pPr>
        <w:pStyle w:val="Nessunaspaziatura"/>
        <w:ind w:left="720"/>
        <w:rPr>
          <w:b/>
          <w:bCs/>
          <w:color w:val="000000" w:themeColor="text1"/>
        </w:rPr>
      </w:pPr>
    </w:p>
    <w:p w14:paraId="17844B0B" w14:textId="55FF6780" w:rsidR="001A48FD" w:rsidRPr="001A48FD" w:rsidRDefault="001A48FD" w:rsidP="001A48FD">
      <w:pPr>
        <w:pStyle w:val="Nessunaspaziatura"/>
        <w:ind w:left="720"/>
        <w:rPr>
          <w:b/>
          <w:bCs/>
          <w:color w:val="000000" w:themeColor="text1"/>
        </w:rPr>
      </w:pPr>
      <w:r w:rsidRPr="00C80152">
        <w:rPr>
          <w:b/>
          <w:bCs/>
          <w:color w:val="000000" w:themeColor="text1"/>
          <w:sz w:val="40"/>
          <w:szCs w:val="40"/>
        </w:rPr>
        <w:lastRenderedPageBreak/>
        <w:t>Registrazione Prestito </w:t>
      </w:r>
    </w:p>
    <w:p w14:paraId="493F9300" w14:textId="77777777" w:rsidR="001A48FD" w:rsidRPr="00C80152" w:rsidRDefault="001A48FD" w:rsidP="001A48FD">
      <w:pPr>
        <w:pStyle w:val="Nessunaspaziatura"/>
        <w:ind w:left="720"/>
        <w:rPr>
          <w:b/>
          <w:bCs/>
          <w:color w:val="000000" w:themeColor="text1"/>
        </w:rPr>
      </w:pPr>
      <w:r>
        <w:rPr>
          <w:noProof/>
        </w:rPr>
        <w:drawing>
          <wp:inline distT="0" distB="0" distL="0" distR="0" wp14:anchorId="5BC6EAA7" wp14:editId="7924F948">
            <wp:extent cx="6408420" cy="8348345"/>
            <wp:effectExtent l="0" t="0" r="0" b="0"/>
            <wp:docPr id="1573334402" name="Immagine 20" descr="Immagine che contiene testo, diagramma, Parallelo,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34402" name="Immagine 20" descr="Immagine che contiene testo, diagramma, Parallelo, schermata&#10;&#10;Il contenuto generato dall'IA potrebbe non essere corrett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08420" cy="8348345"/>
                    </a:xfrm>
                    <a:prstGeom prst="rect">
                      <a:avLst/>
                    </a:prstGeom>
                    <a:noFill/>
                    <a:ln>
                      <a:noFill/>
                    </a:ln>
                  </pic:spPr>
                </pic:pic>
              </a:graphicData>
            </a:graphic>
          </wp:inline>
        </w:drawing>
      </w:r>
      <w:r w:rsidRPr="00C80152">
        <w:rPr>
          <w:b/>
          <w:bCs/>
          <w:color w:val="000000" w:themeColor="text1"/>
        </w:rPr>
        <w:t> </w:t>
      </w:r>
    </w:p>
    <w:p w14:paraId="26F75512" w14:textId="77777777" w:rsidR="001A48FD" w:rsidRPr="00C80152" w:rsidRDefault="001A48FD" w:rsidP="001A48FD">
      <w:pPr>
        <w:pStyle w:val="Nessunaspaziatura"/>
        <w:ind w:left="720"/>
        <w:rPr>
          <w:b/>
          <w:bCs/>
          <w:color w:val="000000" w:themeColor="text1"/>
        </w:rPr>
      </w:pPr>
      <w:r w:rsidRPr="00C80152">
        <w:rPr>
          <w:b/>
          <w:bCs/>
          <w:color w:val="000000" w:themeColor="text1"/>
        </w:rPr>
        <w:t> </w:t>
      </w:r>
    </w:p>
    <w:p w14:paraId="798766DB" w14:textId="77777777" w:rsidR="001A48FD" w:rsidRPr="00FC32D2" w:rsidRDefault="001A48FD" w:rsidP="001A48FD">
      <w:pPr>
        <w:pStyle w:val="Nessunaspaziatura"/>
        <w:ind w:left="720"/>
        <w:rPr>
          <w:b/>
          <w:bCs/>
          <w:color w:val="000000" w:themeColor="text1"/>
        </w:rPr>
      </w:pPr>
      <w:r w:rsidRPr="00FC32D2">
        <w:rPr>
          <w:b/>
          <w:bCs/>
          <w:color w:val="000000" w:themeColor="text1"/>
        </w:rPr>
        <w:t xml:space="preserve">Il flusso di registrazione di un prestito inizia quando il Personale compila i campi di matricola, ISBN e date nell’interfaccia e preme il pulsante “Aggiungi”. Il controller prima di tutto controlla le basi: verifica che entrambe </w:t>
      </w:r>
      <w:r w:rsidRPr="00FC32D2">
        <w:rPr>
          <w:b/>
          <w:bCs/>
          <w:color w:val="000000" w:themeColor="text1"/>
        </w:rPr>
        <w:lastRenderedPageBreak/>
        <w:t>le date siano selezionate e che la data di inizio non sia successiva a quella di restituzione; se qualcosa non torna, mostra un messaggio di errore e interrompe l’operazione. Subito dopo prova a trovare il libro partendo dall’ISBN e l’utente partendo dalla matricola; se uno dei due non esiste in archivio, viene mostrato un avviso e il prestito non viene creato.</w:t>
      </w:r>
    </w:p>
    <w:p w14:paraId="5A81DF29" w14:textId="77777777" w:rsidR="001A48FD" w:rsidRPr="00FC32D2" w:rsidRDefault="001A48FD" w:rsidP="001A48FD">
      <w:pPr>
        <w:pStyle w:val="Nessunaspaziatura"/>
        <w:ind w:left="720"/>
        <w:rPr>
          <w:b/>
          <w:bCs/>
          <w:color w:val="000000" w:themeColor="text1"/>
        </w:rPr>
      </w:pPr>
      <w:r w:rsidRPr="00FC32D2">
        <w:rPr>
          <w:b/>
          <w:bCs/>
          <w:color w:val="000000" w:themeColor="text1"/>
        </w:rPr>
        <w:t>Quando il libro e l’utente sono stati trovati, partono i controlli sui vincoli del prestito. Per prima cosa si chiede al libro se ha ancora copie disponibili: se tutte le copie sono già in prestito, il sistema avvisa che non è possibile procedere. Poi si passa all’utente, verificando che non abbia già raggiunto il numero massimo di prestiti attivi e che non sia sospeso; in entrambi i casi, se la condizione non è rispettata, viene mostrato un messaggio chiaro e la registrazione viene bloccata. In questo modo, prima di toccare i dati, il sistema si assicura che sia il libro sia l’utente siano “in regola” per un nuovo prestito.</w:t>
      </w:r>
    </w:p>
    <w:p w14:paraId="435B0E9F" w14:textId="77777777" w:rsidR="001A48FD" w:rsidRPr="00FC32D2" w:rsidRDefault="001A48FD" w:rsidP="001A48FD">
      <w:pPr>
        <w:pStyle w:val="Nessunaspaziatura"/>
        <w:ind w:left="720"/>
        <w:rPr>
          <w:b/>
          <w:bCs/>
          <w:color w:val="000000" w:themeColor="text1"/>
        </w:rPr>
      </w:pPr>
      <w:r w:rsidRPr="00FC32D2">
        <w:rPr>
          <w:b/>
          <w:bCs/>
          <w:color w:val="000000" w:themeColor="text1"/>
        </w:rPr>
        <w:t>Se tutti i controlli vanno a buon fine, viene creato un nuovo oggetto Prestito che collega libro, utente e date inserite. Questo oggetto viene passato alla classe Biblioteca, che lo aggiunge alla propria lista di prestiti attivi. Nello stesso momento la Biblioteca decrementa il numero di copie disponibili del libro e chiede all’Archivio di salvare su file sia l’elenco aggiornato dei libri sia quello dei prestiti, così le modifiche diventano permanenti.</w:t>
      </w:r>
    </w:p>
    <w:p w14:paraId="174CC4BA" w14:textId="77777777" w:rsidR="001A48FD" w:rsidRPr="00FC32D2" w:rsidRDefault="001A48FD" w:rsidP="001A48FD">
      <w:pPr>
        <w:pStyle w:val="Nessunaspaziatura"/>
        <w:ind w:left="720"/>
        <w:rPr>
          <w:b/>
          <w:bCs/>
          <w:color w:val="000000" w:themeColor="text1"/>
        </w:rPr>
      </w:pPr>
      <w:r w:rsidRPr="00FC32D2">
        <w:rPr>
          <w:b/>
          <w:bCs/>
          <w:color w:val="000000" w:themeColor="text1"/>
        </w:rPr>
        <w:t>Poiché dal controller la registrazione viene richiesta con l’opzione di inviare l’email, la Biblioteca compila anche un piccolo set di dati (titolo del libro, date, identificativo del prestito) e utilizza il modulo Email per mandare all’utente un messaggio di conferma del prestito. Una volta concluse queste operazioni, il controller ricarica la lista dei prestiti nella tabella dell’interfaccia e pulisce i campi di input. Il personale vede immediatamente il nuovo prestito comparire a schermo e sa che la procedura è stata completata correttamente.</w:t>
      </w:r>
    </w:p>
    <w:p w14:paraId="7723DAAD" w14:textId="77777777" w:rsidR="001A48FD" w:rsidRPr="00C80152" w:rsidRDefault="001A48FD" w:rsidP="001A48FD">
      <w:pPr>
        <w:pStyle w:val="Nessunaspaziatura"/>
        <w:ind w:left="720"/>
        <w:rPr>
          <w:b/>
          <w:bCs/>
          <w:color w:val="000000" w:themeColor="text1"/>
        </w:rPr>
      </w:pPr>
      <w:r w:rsidRPr="00C80152">
        <w:rPr>
          <w:b/>
          <w:bCs/>
          <w:color w:val="000000" w:themeColor="text1"/>
        </w:rPr>
        <w:t> </w:t>
      </w:r>
    </w:p>
    <w:p w14:paraId="743FD5ED" w14:textId="77777777" w:rsidR="001A48FD" w:rsidRDefault="001A48FD" w:rsidP="001A48FD">
      <w:pPr>
        <w:pStyle w:val="Nessunaspaziatura"/>
        <w:ind w:left="720"/>
        <w:rPr>
          <w:b/>
          <w:bCs/>
          <w:color w:val="000000" w:themeColor="text1"/>
          <w:sz w:val="40"/>
          <w:szCs w:val="40"/>
        </w:rPr>
      </w:pPr>
    </w:p>
    <w:p w14:paraId="01DA7F46" w14:textId="77777777" w:rsidR="001A48FD" w:rsidRDefault="001A48FD" w:rsidP="001A48FD">
      <w:pPr>
        <w:pStyle w:val="Nessunaspaziatura"/>
        <w:ind w:left="720"/>
        <w:rPr>
          <w:b/>
          <w:bCs/>
          <w:color w:val="000000" w:themeColor="text1"/>
          <w:sz w:val="40"/>
          <w:szCs w:val="40"/>
        </w:rPr>
      </w:pPr>
    </w:p>
    <w:p w14:paraId="6909DD15" w14:textId="77777777" w:rsidR="001A48FD" w:rsidRDefault="001A48FD" w:rsidP="001A48FD">
      <w:pPr>
        <w:pStyle w:val="Nessunaspaziatura"/>
        <w:ind w:left="720"/>
        <w:rPr>
          <w:b/>
          <w:bCs/>
          <w:color w:val="000000" w:themeColor="text1"/>
          <w:sz w:val="40"/>
          <w:szCs w:val="40"/>
        </w:rPr>
      </w:pPr>
    </w:p>
    <w:p w14:paraId="77AF4739" w14:textId="77777777" w:rsidR="001A48FD" w:rsidRDefault="001A48FD" w:rsidP="001A48FD">
      <w:pPr>
        <w:pStyle w:val="Nessunaspaziatura"/>
        <w:ind w:left="720"/>
        <w:rPr>
          <w:b/>
          <w:bCs/>
          <w:color w:val="000000" w:themeColor="text1"/>
          <w:sz w:val="40"/>
          <w:szCs w:val="40"/>
        </w:rPr>
      </w:pPr>
    </w:p>
    <w:p w14:paraId="7C12EE33" w14:textId="77777777" w:rsidR="001A48FD" w:rsidRDefault="001A48FD" w:rsidP="001A48FD">
      <w:pPr>
        <w:pStyle w:val="Nessunaspaziatura"/>
        <w:ind w:left="720"/>
        <w:rPr>
          <w:b/>
          <w:bCs/>
          <w:color w:val="000000" w:themeColor="text1"/>
          <w:sz w:val="40"/>
          <w:szCs w:val="40"/>
        </w:rPr>
      </w:pPr>
    </w:p>
    <w:p w14:paraId="7959A0AE" w14:textId="77777777" w:rsidR="001A48FD" w:rsidRDefault="001A48FD" w:rsidP="001A48FD">
      <w:pPr>
        <w:pStyle w:val="Nessunaspaziatura"/>
        <w:ind w:left="720"/>
        <w:rPr>
          <w:b/>
          <w:bCs/>
          <w:color w:val="000000" w:themeColor="text1"/>
          <w:sz w:val="40"/>
          <w:szCs w:val="40"/>
        </w:rPr>
      </w:pPr>
    </w:p>
    <w:p w14:paraId="15325731" w14:textId="77777777" w:rsidR="001A48FD" w:rsidRDefault="001A48FD" w:rsidP="001A48FD">
      <w:pPr>
        <w:pStyle w:val="Nessunaspaziatura"/>
        <w:ind w:left="720"/>
        <w:rPr>
          <w:b/>
          <w:bCs/>
          <w:color w:val="000000" w:themeColor="text1"/>
          <w:sz w:val="40"/>
          <w:szCs w:val="40"/>
        </w:rPr>
      </w:pPr>
    </w:p>
    <w:p w14:paraId="24EAAAA3" w14:textId="77777777" w:rsidR="001A48FD" w:rsidRDefault="001A48FD" w:rsidP="001A48FD">
      <w:pPr>
        <w:pStyle w:val="Nessunaspaziatura"/>
        <w:ind w:left="720"/>
        <w:rPr>
          <w:b/>
          <w:bCs/>
          <w:color w:val="000000" w:themeColor="text1"/>
          <w:sz w:val="40"/>
          <w:szCs w:val="40"/>
        </w:rPr>
      </w:pPr>
    </w:p>
    <w:p w14:paraId="0E3C19EC" w14:textId="77777777" w:rsidR="001A48FD" w:rsidRDefault="001A48FD" w:rsidP="001A48FD">
      <w:pPr>
        <w:pStyle w:val="Nessunaspaziatura"/>
        <w:ind w:left="720"/>
        <w:rPr>
          <w:b/>
          <w:bCs/>
          <w:color w:val="000000" w:themeColor="text1"/>
          <w:sz w:val="40"/>
          <w:szCs w:val="40"/>
        </w:rPr>
      </w:pPr>
    </w:p>
    <w:p w14:paraId="50C136C5" w14:textId="77777777" w:rsidR="001A48FD" w:rsidRDefault="001A48FD" w:rsidP="001A48FD">
      <w:pPr>
        <w:pStyle w:val="Nessunaspaziatura"/>
        <w:ind w:left="720"/>
        <w:rPr>
          <w:b/>
          <w:bCs/>
          <w:color w:val="000000" w:themeColor="text1"/>
          <w:sz w:val="40"/>
          <w:szCs w:val="40"/>
        </w:rPr>
      </w:pPr>
    </w:p>
    <w:p w14:paraId="1D626B78" w14:textId="77777777" w:rsidR="001A48FD" w:rsidRDefault="001A48FD" w:rsidP="001A48FD">
      <w:pPr>
        <w:pStyle w:val="Nessunaspaziatura"/>
        <w:ind w:left="720"/>
        <w:rPr>
          <w:b/>
          <w:bCs/>
          <w:color w:val="000000" w:themeColor="text1"/>
          <w:sz w:val="40"/>
          <w:szCs w:val="40"/>
        </w:rPr>
      </w:pPr>
    </w:p>
    <w:p w14:paraId="14FB08A0" w14:textId="77777777" w:rsidR="001A48FD" w:rsidRDefault="001A48FD" w:rsidP="001A48FD">
      <w:pPr>
        <w:pStyle w:val="Nessunaspaziatura"/>
        <w:ind w:left="720"/>
        <w:rPr>
          <w:b/>
          <w:bCs/>
          <w:color w:val="000000" w:themeColor="text1"/>
          <w:sz w:val="40"/>
          <w:szCs w:val="40"/>
        </w:rPr>
      </w:pPr>
    </w:p>
    <w:p w14:paraId="3153AD87" w14:textId="77777777" w:rsidR="001A48FD" w:rsidRDefault="001A48FD" w:rsidP="001A48FD">
      <w:pPr>
        <w:pStyle w:val="Nessunaspaziatura"/>
        <w:ind w:left="720"/>
        <w:rPr>
          <w:b/>
          <w:bCs/>
          <w:color w:val="000000" w:themeColor="text1"/>
          <w:sz w:val="40"/>
          <w:szCs w:val="40"/>
        </w:rPr>
      </w:pPr>
    </w:p>
    <w:p w14:paraId="74713EF1" w14:textId="77777777" w:rsidR="001A48FD" w:rsidRDefault="001A48FD" w:rsidP="001A48FD">
      <w:pPr>
        <w:pStyle w:val="Nessunaspaziatura"/>
        <w:ind w:left="720"/>
        <w:rPr>
          <w:b/>
          <w:bCs/>
          <w:color w:val="000000" w:themeColor="text1"/>
          <w:sz w:val="40"/>
          <w:szCs w:val="40"/>
        </w:rPr>
      </w:pPr>
    </w:p>
    <w:p w14:paraId="0F02003E" w14:textId="77777777" w:rsidR="001A48FD" w:rsidRDefault="001A48FD" w:rsidP="001A48FD">
      <w:pPr>
        <w:pStyle w:val="Nessunaspaziatura"/>
        <w:ind w:left="720"/>
        <w:rPr>
          <w:b/>
          <w:bCs/>
          <w:color w:val="000000" w:themeColor="text1"/>
          <w:sz w:val="40"/>
          <w:szCs w:val="40"/>
        </w:rPr>
      </w:pPr>
    </w:p>
    <w:p w14:paraId="7BE50E6A" w14:textId="77777777" w:rsidR="001A48FD" w:rsidRDefault="001A48FD" w:rsidP="001A48FD">
      <w:pPr>
        <w:pStyle w:val="Nessunaspaziatura"/>
        <w:ind w:left="720"/>
        <w:rPr>
          <w:b/>
          <w:bCs/>
          <w:color w:val="000000" w:themeColor="text1"/>
          <w:sz w:val="40"/>
          <w:szCs w:val="40"/>
        </w:rPr>
      </w:pPr>
    </w:p>
    <w:p w14:paraId="10C52249" w14:textId="77777777" w:rsidR="001A48FD" w:rsidRDefault="001A48FD" w:rsidP="001A48FD">
      <w:pPr>
        <w:pStyle w:val="Nessunaspaziatura"/>
        <w:ind w:left="720"/>
        <w:rPr>
          <w:b/>
          <w:bCs/>
          <w:color w:val="000000" w:themeColor="text1"/>
          <w:sz w:val="40"/>
          <w:szCs w:val="40"/>
        </w:rPr>
      </w:pPr>
    </w:p>
    <w:p w14:paraId="09DF7A2A" w14:textId="77777777" w:rsidR="001A48FD" w:rsidRDefault="001A48FD" w:rsidP="001A48FD">
      <w:pPr>
        <w:pStyle w:val="Nessunaspaziatura"/>
        <w:ind w:left="720"/>
        <w:rPr>
          <w:b/>
          <w:bCs/>
          <w:color w:val="000000" w:themeColor="text1"/>
          <w:sz w:val="40"/>
          <w:szCs w:val="40"/>
        </w:rPr>
      </w:pPr>
    </w:p>
    <w:p w14:paraId="04ED5DC0" w14:textId="77777777" w:rsidR="001A48FD" w:rsidRDefault="001A48FD" w:rsidP="001A48FD">
      <w:pPr>
        <w:pStyle w:val="Nessunaspaziatura"/>
        <w:ind w:left="720"/>
        <w:rPr>
          <w:b/>
          <w:bCs/>
          <w:color w:val="000000" w:themeColor="text1"/>
          <w:sz w:val="40"/>
          <w:szCs w:val="40"/>
        </w:rPr>
      </w:pPr>
    </w:p>
    <w:p w14:paraId="20AD7689" w14:textId="77777777" w:rsidR="001A48FD" w:rsidRDefault="001A48FD" w:rsidP="001A48FD">
      <w:pPr>
        <w:pStyle w:val="Nessunaspaziatura"/>
        <w:ind w:left="720"/>
        <w:rPr>
          <w:b/>
          <w:bCs/>
          <w:color w:val="000000" w:themeColor="text1"/>
          <w:sz w:val="40"/>
          <w:szCs w:val="40"/>
        </w:rPr>
      </w:pPr>
    </w:p>
    <w:p w14:paraId="2C02E078" w14:textId="77777777" w:rsidR="001A48FD" w:rsidRDefault="001A48FD" w:rsidP="001A48FD">
      <w:pPr>
        <w:pStyle w:val="Nessunaspaziatura"/>
        <w:ind w:left="720"/>
        <w:rPr>
          <w:b/>
          <w:bCs/>
          <w:color w:val="000000" w:themeColor="text1"/>
          <w:sz w:val="40"/>
          <w:szCs w:val="40"/>
        </w:rPr>
      </w:pPr>
    </w:p>
    <w:p w14:paraId="35890726" w14:textId="39A9392A" w:rsidR="001A48FD" w:rsidRPr="00C80152" w:rsidRDefault="001A48FD" w:rsidP="001A48FD">
      <w:pPr>
        <w:pStyle w:val="Nessunaspaziatura"/>
        <w:ind w:left="720"/>
        <w:rPr>
          <w:b/>
          <w:bCs/>
          <w:color w:val="000000" w:themeColor="text1"/>
          <w:sz w:val="40"/>
          <w:szCs w:val="40"/>
        </w:rPr>
      </w:pPr>
      <w:r w:rsidRPr="00C80152">
        <w:rPr>
          <w:b/>
          <w:bCs/>
          <w:color w:val="000000" w:themeColor="text1"/>
          <w:sz w:val="40"/>
          <w:szCs w:val="40"/>
        </w:rPr>
        <w:t>Registrazione Restituzione </w:t>
      </w:r>
    </w:p>
    <w:p w14:paraId="64E410A6" w14:textId="77777777" w:rsidR="001A48FD" w:rsidRPr="00C80152" w:rsidRDefault="001A48FD" w:rsidP="001A48FD">
      <w:pPr>
        <w:pStyle w:val="Nessunaspaziatura"/>
        <w:ind w:left="720"/>
        <w:rPr>
          <w:b/>
          <w:bCs/>
          <w:color w:val="000000" w:themeColor="text1"/>
        </w:rPr>
      </w:pPr>
      <w:r>
        <w:rPr>
          <w:noProof/>
        </w:rPr>
        <w:drawing>
          <wp:inline distT="0" distB="0" distL="0" distR="0" wp14:anchorId="1A7C3F96" wp14:editId="3799D5B2">
            <wp:extent cx="4329973" cy="6838950"/>
            <wp:effectExtent l="0" t="0" r="0" b="0"/>
            <wp:docPr id="169089909" name="Immagine 21" descr="Immagine che contiene testo, Parallelo, diagramm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9909" name="Immagine 21" descr="Immagine che contiene testo, Parallelo, diagramma, schermata&#10;&#10;Il contenuto generato dall'IA potrebbe non essere corret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40464" cy="6855520"/>
                    </a:xfrm>
                    <a:prstGeom prst="rect">
                      <a:avLst/>
                    </a:prstGeom>
                    <a:noFill/>
                    <a:ln>
                      <a:noFill/>
                    </a:ln>
                  </pic:spPr>
                </pic:pic>
              </a:graphicData>
            </a:graphic>
          </wp:inline>
        </w:drawing>
      </w:r>
      <w:r w:rsidRPr="00C80152">
        <w:rPr>
          <w:b/>
          <w:bCs/>
          <w:color w:val="000000" w:themeColor="text1"/>
        </w:rPr>
        <w:t> </w:t>
      </w:r>
    </w:p>
    <w:p w14:paraId="1C5F93F6" w14:textId="77777777" w:rsidR="001A48FD" w:rsidRPr="00C80152" w:rsidRDefault="001A48FD" w:rsidP="001A48FD">
      <w:pPr>
        <w:pStyle w:val="Nessunaspaziatura"/>
        <w:ind w:left="720"/>
        <w:rPr>
          <w:b/>
          <w:bCs/>
          <w:color w:val="000000" w:themeColor="text1"/>
        </w:rPr>
      </w:pPr>
      <w:r w:rsidRPr="00C80152">
        <w:rPr>
          <w:b/>
          <w:bCs/>
          <w:color w:val="000000" w:themeColor="text1"/>
        </w:rPr>
        <w:t> </w:t>
      </w:r>
    </w:p>
    <w:p w14:paraId="19BC0E2D" w14:textId="77777777" w:rsidR="001A48FD" w:rsidRPr="00FC32D2" w:rsidRDefault="001A48FD" w:rsidP="001A48FD">
      <w:pPr>
        <w:pStyle w:val="Nessunaspaziatura"/>
        <w:rPr>
          <w:b/>
          <w:bCs/>
          <w:color w:val="000000" w:themeColor="text1"/>
        </w:rPr>
      </w:pPr>
      <w:r w:rsidRPr="00FC32D2">
        <w:rPr>
          <w:b/>
          <w:bCs/>
          <w:color w:val="000000" w:themeColor="text1"/>
        </w:rPr>
        <w:t>La registrazione della restituzione parte quando il Personale seleziona un prestito nella tabella e preme il pulsante “Restituisci”. Il controller controlla subito che un prestito sia davvero selezionato; se non lo è, mostra un messaggio di errore e non procede oltre. Quando invece c’è un prestito valido, il sistema recupera l’oggetto corrispondente e passa alla fase più delicata: la gestione del ritardo.</w:t>
      </w:r>
    </w:p>
    <w:p w14:paraId="5E78849A" w14:textId="77777777" w:rsidR="001A48FD" w:rsidRPr="00FC32D2" w:rsidRDefault="001A48FD" w:rsidP="001A48FD">
      <w:pPr>
        <w:pStyle w:val="Nessunaspaziatura"/>
        <w:rPr>
          <w:b/>
          <w:bCs/>
          <w:color w:val="000000" w:themeColor="text1"/>
        </w:rPr>
      </w:pPr>
      <w:r w:rsidRPr="00FC32D2">
        <w:rPr>
          <w:b/>
          <w:bCs/>
          <w:color w:val="000000" w:themeColor="text1"/>
        </w:rPr>
        <w:t>Per prima cosa viene verificato se la restituzione supera la soglia configurata per la sospensione automatica (RITARDO_SOSPENSIONE_AUTOMATICA). Se il ritardo è considerato “grave”, il controller prende l’utente collegato al prestito e invoca su di lui il metodo di sospensione, usando il numero di giorni previsto dalla configurazione (GIORNI_SOSPENSIONE) e, se impostato, anche con invio di mail. Se invece il ritardo non è così elevato, viene controllata una seconda soglia, quella della semplice segnalazione (RITARDO_SEGNALAZIONE): in questo caso l’operatore viene informato con un messaggio, il contatore di segnalazioni dell’utente viene incrementato e si verifica se, superato un certo numero di segnalazioni (MASSIME_SEGNALAZIONI), l’utente debba comunque essere sospeso per qualche giorno.</w:t>
      </w:r>
    </w:p>
    <w:p w14:paraId="5083E0E2" w14:textId="77777777" w:rsidR="001A48FD" w:rsidRPr="00FC32D2" w:rsidRDefault="001A48FD" w:rsidP="001A48FD">
      <w:pPr>
        <w:pStyle w:val="Nessunaspaziatura"/>
        <w:rPr>
          <w:b/>
          <w:bCs/>
          <w:color w:val="000000" w:themeColor="text1"/>
        </w:rPr>
      </w:pPr>
      <w:r w:rsidRPr="00FC32D2">
        <w:rPr>
          <w:b/>
          <w:bCs/>
          <w:color w:val="000000" w:themeColor="text1"/>
        </w:rPr>
        <w:lastRenderedPageBreak/>
        <w:t>Una volta gestite eventuali sanzioni, il flusso passa alla chiusura vera e propria del prestito. Il controller chiede alla Biblioteca di rimuoverlo: la Biblioteca recupera il libro associato, incrementa il numero di copie disponibili (perché il volume è tornato in biblioteca) e salva su file sia la lista aggiornata dei libri sia quella dei prestiti tramite l’Archivio. Terminato il salvataggio, il controller aggiorna la tabella dei prestiti a schermo con la lista aggiornata e il prestito scompare dall’elenco. Il personale ha così la conferma visiva che la restituzione è stata registrata correttamente e che, se necessario, all’utente sono state applicate le opportune conseguenze per il ritardo.</w:t>
      </w:r>
    </w:p>
    <w:p w14:paraId="6E572F3E" w14:textId="77777777" w:rsidR="001A48FD" w:rsidRPr="00C80152" w:rsidRDefault="001A48FD" w:rsidP="001A48FD">
      <w:pPr>
        <w:pStyle w:val="Nessunaspaziatura"/>
        <w:rPr>
          <w:b/>
          <w:bCs/>
          <w:color w:val="000000" w:themeColor="text1"/>
        </w:rPr>
      </w:pPr>
      <w:r w:rsidRPr="00C80152">
        <w:rPr>
          <w:b/>
          <w:bCs/>
          <w:color w:val="000000" w:themeColor="text1"/>
        </w:rPr>
        <w:t> </w:t>
      </w:r>
    </w:p>
    <w:p w14:paraId="21BC4201" w14:textId="77777777" w:rsidR="001A48FD" w:rsidRPr="00C80152" w:rsidRDefault="001A48FD" w:rsidP="001A48FD">
      <w:pPr>
        <w:pStyle w:val="Nessunaspaziatura"/>
        <w:rPr>
          <w:b/>
          <w:bCs/>
          <w:color w:val="000000" w:themeColor="text1"/>
        </w:rPr>
      </w:pPr>
      <w:r w:rsidRPr="00C80152">
        <w:rPr>
          <w:b/>
          <w:bCs/>
          <w:color w:val="000000" w:themeColor="text1"/>
        </w:rPr>
        <w:t> </w:t>
      </w:r>
    </w:p>
    <w:p w14:paraId="4E3CEA2B" w14:textId="77777777" w:rsidR="001A48FD" w:rsidRPr="00C80152" w:rsidRDefault="001A48FD" w:rsidP="001A48FD">
      <w:pPr>
        <w:pStyle w:val="Nessunaspaziatura"/>
        <w:rPr>
          <w:b/>
          <w:bCs/>
          <w:color w:val="000000" w:themeColor="text1"/>
        </w:rPr>
      </w:pPr>
      <w:r w:rsidRPr="00C80152">
        <w:rPr>
          <w:b/>
          <w:bCs/>
          <w:color w:val="000000" w:themeColor="text1"/>
        </w:rPr>
        <w:t> </w:t>
      </w:r>
    </w:p>
    <w:p w14:paraId="11F04A3E" w14:textId="77777777" w:rsidR="001A48FD" w:rsidRPr="00C80152" w:rsidRDefault="001A48FD" w:rsidP="001A48FD">
      <w:pPr>
        <w:pStyle w:val="Nessunaspaziatura"/>
        <w:rPr>
          <w:b/>
          <w:bCs/>
          <w:color w:val="000000" w:themeColor="text1"/>
        </w:rPr>
      </w:pPr>
      <w:r w:rsidRPr="00C80152">
        <w:rPr>
          <w:b/>
          <w:bCs/>
          <w:color w:val="000000" w:themeColor="text1"/>
        </w:rPr>
        <w:t> </w:t>
      </w:r>
    </w:p>
    <w:p w14:paraId="4A5CDF1A" w14:textId="77777777" w:rsidR="001A48FD" w:rsidRPr="00C80152" w:rsidRDefault="001A48FD" w:rsidP="001A48FD">
      <w:pPr>
        <w:pStyle w:val="Nessunaspaziatura"/>
        <w:rPr>
          <w:b/>
          <w:bCs/>
          <w:color w:val="000000" w:themeColor="text1"/>
        </w:rPr>
      </w:pPr>
      <w:r w:rsidRPr="00C80152">
        <w:rPr>
          <w:b/>
          <w:bCs/>
          <w:color w:val="000000" w:themeColor="text1"/>
        </w:rPr>
        <w:t> </w:t>
      </w:r>
    </w:p>
    <w:p w14:paraId="67E7B339" w14:textId="77777777" w:rsidR="001A48FD" w:rsidRPr="00C80152" w:rsidRDefault="001A48FD" w:rsidP="001A48FD">
      <w:pPr>
        <w:pStyle w:val="Nessunaspaziatura"/>
        <w:rPr>
          <w:b/>
          <w:bCs/>
          <w:color w:val="000000" w:themeColor="text1"/>
          <w:sz w:val="40"/>
          <w:szCs w:val="40"/>
        </w:rPr>
      </w:pPr>
      <w:r w:rsidRPr="00C80152">
        <w:rPr>
          <w:b/>
          <w:bCs/>
          <w:color w:val="000000" w:themeColor="text1"/>
          <w:sz w:val="40"/>
          <w:szCs w:val="40"/>
        </w:rPr>
        <w:t>Visualizzazione Lista Prestiti </w:t>
      </w:r>
    </w:p>
    <w:p w14:paraId="3ED37630" w14:textId="77777777" w:rsidR="001A48FD" w:rsidRPr="00C80152" w:rsidRDefault="001A48FD" w:rsidP="001A48FD">
      <w:pPr>
        <w:pStyle w:val="Nessunaspaziatura"/>
        <w:ind w:left="720"/>
        <w:rPr>
          <w:b/>
          <w:bCs/>
          <w:color w:val="000000" w:themeColor="text1"/>
        </w:rPr>
      </w:pPr>
      <w:r>
        <w:rPr>
          <w:noProof/>
        </w:rPr>
        <w:drawing>
          <wp:inline distT="0" distB="0" distL="0" distR="0" wp14:anchorId="38A63586" wp14:editId="5B601CC9">
            <wp:extent cx="6408420" cy="5881370"/>
            <wp:effectExtent l="0" t="0" r="0" b="5080"/>
            <wp:docPr id="897035791" name="Immagine 22"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035791" name="Immagine 22" descr="Immagine che contiene testo, schermata, Carattere, numero&#10;&#10;Il contenuto generato dall'IA potrebbe non essere corrett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08420" cy="5881370"/>
                    </a:xfrm>
                    <a:prstGeom prst="rect">
                      <a:avLst/>
                    </a:prstGeom>
                    <a:noFill/>
                    <a:ln>
                      <a:noFill/>
                    </a:ln>
                  </pic:spPr>
                </pic:pic>
              </a:graphicData>
            </a:graphic>
          </wp:inline>
        </w:drawing>
      </w:r>
      <w:r w:rsidRPr="00C80152">
        <w:rPr>
          <w:b/>
          <w:bCs/>
          <w:color w:val="000000" w:themeColor="text1"/>
        </w:rPr>
        <w:t> </w:t>
      </w:r>
    </w:p>
    <w:p w14:paraId="5169D92B" w14:textId="77777777" w:rsidR="001A48FD" w:rsidRPr="00610795" w:rsidRDefault="001A48FD" w:rsidP="001A48FD">
      <w:pPr>
        <w:pStyle w:val="Nessunaspaziatura"/>
        <w:rPr>
          <w:b/>
          <w:bCs/>
          <w:color w:val="000000" w:themeColor="text1"/>
        </w:rPr>
      </w:pPr>
      <w:r w:rsidRPr="00610795">
        <w:rPr>
          <w:b/>
          <w:bCs/>
          <w:color w:val="000000" w:themeColor="text1"/>
        </w:rPr>
        <w:t>In questo flusso viene mostrato come il personale può cambiare rapidamente il modo in cui sono ordinati i prestiti attivi nella tabella.</w:t>
      </w:r>
    </w:p>
    <w:p w14:paraId="64BD1645" w14:textId="77777777" w:rsidR="001A48FD" w:rsidRPr="00610795" w:rsidRDefault="001A48FD" w:rsidP="001A48FD">
      <w:pPr>
        <w:pStyle w:val="Nessunaspaziatura"/>
        <w:rPr>
          <w:b/>
          <w:bCs/>
          <w:color w:val="000000" w:themeColor="text1"/>
        </w:rPr>
      </w:pPr>
      <w:r w:rsidRPr="00610795">
        <w:rPr>
          <w:b/>
          <w:bCs/>
          <w:color w:val="000000" w:themeColor="text1"/>
        </w:rPr>
        <w:t>Tutto parte dal Personale, che dal menù a tendina dell’interfaccia sceglie il criterio di visualizzazione: può chiedere di vedere i prestiti ordinati per data di inizio oppure per data di restituzione prevista. Il controller intercetta questa scelta e, in base all’opzione selezionata, chiama il metodo corrispondente della classe Biblioteca: ordinaPrestitiDataInizio per l’ordine cronologico di partenza del prestito, oppure ordinaPrestitiDataRestituzionePrevista per l’ordine di scadenza.</w:t>
      </w:r>
    </w:p>
    <w:p w14:paraId="450C3221" w14:textId="77777777" w:rsidR="001A48FD" w:rsidRPr="00610795" w:rsidRDefault="001A48FD" w:rsidP="001A48FD">
      <w:pPr>
        <w:pStyle w:val="Nessunaspaziatura"/>
        <w:rPr>
          <w:b/>
          <w:bCs/>
          <w:color w:val="000000" w:themeColor="text1"/>
        </w:rPr>
      </w:pPr>
      <w:r w:rsidRPr="00610795">
        <w:rPr>
          <w:b/>
          <w:bCs/>
          <w:color w:val="000000" w:themeColor="text1"/>
        </w:rPr>
        <w:t xml:space="preserve">La Biblioteca non altera direttamente la lista originale, ma crea una nuova ObservableList&lt;Prestito&gt; ordinata secondo il criterio richiesto e la restituisce al controller. Quest’ultimo imposta la tabella dell’interfaccia su questa lista ordinata, così </w:t>
      </w:r>
      <w:r w:rsidRPr="00610795">
        <w:rPr>
          <w:b/>
          <w:bCs/>
          <w:color w:val="000000" w:themeColor="text1"/>
        </w:rPr>
        <w:lastRenderedPageBreak/>
        <w:t>il personale vede immediatamente i prestiti riordinati: o partendo da quelli più vecchi (data di inizio) o partendo da quelli che scadono prima (data di restituzione prevista), a seconda di ciò che è più utile in quel momento.</w:t>
      </w:r>
    </w:p>
    <w:p w14:paraId="7FEBE663" w14:textId="77777777" w:rsidR="001A48FD" w:rsidRPr="00C80152" w:rsidRDefault="001A48FD" w:rsidP="001A48FD">
      <w:pPr>
        <w:pStyle w:val="Nessunaspaziatura"/>
        <w:rPr>
          <w:b/>
          <w:bCs/>
          <w:color w:val="000000" w:themeColor="text1"/>
        </w:rPr>
      </w:pPr>
      <w:r w:rsidRPr="00C80152">
        <w:rPr>
          <w:b/>
          <w:bCs/>
          <w:color w:val="000000" w:themeColor="text1"/>
        </w:rPr>
        <w:t> </w:t>
      </w:r>
    </w:p>
    <w:p w14:paraId="17F27255" w14:textId="77777777" w:rsidR="001A48FD" w:rsidRPr="00C80152" w:rsidRDefault="001A48FD" w:rsidP="001A48FD">
      <w:pPr>
        <w:pStyle w:val="Nessunaspaziatura"/>
        <w:rPr>
          <w:b/>
          <w:bCs/>
          <w:color w:val="000000" w:themeColor="text1"/>
        </w:rPr>
      </w:pPr>
      <w:r w:rsidRPr="00C80152">
        <w:rPr>
          <w:b/>
          <w:bCs/>
          <w:color w:val="000000" w:themeColor="text1"/>
        </w:rPr>
        <w:t> </w:t>
      </w:r>
    </w:p>
    <w:p w14:paraId="4B18DEDA" w14:textId="77777777" w:rsidR="001A48FD" w:rsidRPr="00C80152" w:rsidRDefault="001A48FD" w:rsidP="001A48FD">
      <w:pPr>
        <w:pStyle w:val="Nessunaspaziatura"/>
        <w:rPr>
          <w:b/>
          <w:bCs/>
          <w:color w:val="000000" w:themeColor="text1"/>
        </w:rPr>
      </w:pPr>
      <w:r w:rsidRPr="00C80152">
        <w:rPr>
          <w:b/>
          <w:bCs/>
          <w:color w:val="000000" w:themeColor="text1"/>
        </w:rPr>
        <w:t> </w:t>
      </w:r>
    </w:p>
    <w:p w14:paraId="142A1EF9" w14:textId="77777777" w:rsidR="001A48FD" w:rsidRPr="00C80152" w:rsidRDefault="001A48FD" w:rsidP="001A48FD">
      <w:pPr>
        <w:pStyle w:val="Nessunaspaziatura"/>
        <w:rPr>
          <w:b/>
          <w:bCs/>
          <w:color w:val="000000" w:themeColor="text1"/>
        </w:rPr>
      </w:pPr>
      <w:r w:rsidRPr="00C80152">
        <w:rPr>
          <w:b/>
          <w:bCs/>
          <w:color w:val="000000" w:themeColor="text1"/>
        </w:rPr>
        <w:t> </w:t>
      </w:r>
    </w:p>
    <w:p w14:paraId="2EF2FEC4" w14:textId="77777777" w:rsidR="001A48FD" w:rsidRPr="00C80152" w:rsidRDefault="001A48FD" w:rsidP="001A48FD">
      <w:pPr>
        <w:pStyle w:val="Nessunaspaziatura"/>
        <w:rPr>
          <w:b/>
          <w:bCs/>
          <w:color w:val="000000" w:themeColor="text1"/>
        </w:rPr>
      </w:pPr>
      <w:r w:rsidRPr="00C80152">
        <w:rPr>
          <w:b/>
          <w:bCs/>
          <w:color w:val="000000" w:themeColor="text1"/>
        </w:rPr>
        <w:t> </w:t>
      </w:r>
    </w:p>
    <w:p w14:paraId="3B24638B" w14:textId="77777777" w:rsidR="001A48FD" w:rsidRPr="00C80152" w:rsidRDefault="001A48FD" w:rsidP="001A48FD">
      <w:pPr>
        <w:pStyle w:val="Nessunaspaziatura"/>
        <w:rPr>
          <w:b/>
          <w:bCs/>
          <w:color w:val="000000" w:themeColor="text1"/>
        </w:rPr>
      </w:pPr>
      <w:r w:rsidRPr="00C80152">
        <w:rPr>
          <w:b/>
          <w:bCs/>
          <w:color w:val="000000" w:themeColor="text1"/>
        </w:rPr>
        <w:t> </w:t>
      </w:r>
    </w:p>
    <w:p w14:paraId="7E0BAA21" w14:textId="77777777" w:rsidR="001A48FD" w:rsidRPr="00C80152" w:rsidRDefault="001A48FD" w:rsidP="001A48FD">
      <w:pPr>
        <w:pStyle w:val="Nessunaspaziatura"/>
        <w:rPr>
          <w:b/>
          <w:bCs/>
          <w:color w:val="000000" w:themeColor="text1"/>
        </w:rPr>
      </w:pPr>
      <w:r w:rsidRPr="00C80152">
        <w:rPr>
          <w:b/>
          <w:bCs/>
          <w:color w:val="000000" w:themeColor="text1"/>
        </w:rPr>
        <w:t> </w:t>
      </w:r>
    </w:p>
    <w:p w14:paraId="449FAA3F" w14:textId="1EAE9718" w:rsidR="001A48FD" w:rsidRPr="001A48FD" w:rsidRDefault="001A48FD" w:rsidP="001A48FD">
      <w:pPr>
        <w:pStyle w:val="Nessunaspaziatura"/>
        <w:rPr>
          <w:b/>
          <w:bCs/>
          <w:color w:val="000000" w:themeColor="text1"/>
        </w:rPr>
      </w:pPr>
      <w:r w:rsidRPr="00C80152">
        <w:rPr>
          <w:b/>
          <w:bCs/>
          <w:color w:val="000000" w:themeColor="text1"/>
        </w:rPr>
        <w:t> </w:t>
      </w:r>
      <w:r w:rsidRPr="00C80152">
        <w:rPr>
          <w:b/>
          <w:bCs/>
          <w:color w:val="000000" w:themeColor="text1"/>
          <w:sz w:val="40"/>
          <w:szCs w:val="40"/>
        </w:rPr>
        <w:t>Inserimento Utente </w:t>
      </w:r>
    </w:p>
    <w:p w14:paraId="3C52FC2B" w14:textId="77777777" w:rsidR="001A48FD" w:rsidRPr="00C80152" w:rsidRDefault="001A48FD" w:rsidP="001A48FD">
      <w:pPr>
        <w:pStyle w:val="Nessunaspaziatura"/>
        <w:rPr>
          <w:b/>
          <w:bCs/>
          <w:color w:val="000000" w:themeColor="text1"/>
        </w:rPr>
      </w:pPr>
      <w:r>
        <w:rPr>
          <w:noProof/>
        </w:rPr>
        <w:drawing>
          <wp:inline distT="0" distB="0" distL="0" distR="0" wp14:anchorId="113D3353" wp14:editId="73E6A4A2">
            <wp:extent cx="6408420" cy="5250180"/>
            <wp:effectExtent l="0" t="0" r="0" b="7620"/>
            <wp:docPr id="1937312442" name="Immagine 23" descr="Immagine che contiene testo, schermata, numer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12442" name="Immagine 23" descr="Immagine che contiene testo, schermata, numero, Carattere&#10;&#10;Il contenuto generato dall'IA potrebbe non essere corrett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08420" cy="5250180"/>
                    </a:xfrm>
                    <a:prstGeom prst="rect">
                      <a:avLst/>
                    </a:prstGeom>
                    <a:noFill/>
                    <a:ln>
                      <a:noFill/>
                    </a:ln>
                  </pic:spPr>
                </pic:pic>
              </a:graphicData>
            </a:graphic>
          </wp:inline>
        </w:drawing>
      </w:r>
      <w:r w:rsidRPr="00C80152">
        <w:rPr>
          <w:b/>
          <w:bCs/>
          <w:color w:val="000000" w:themeColor="text1"/>
        </w:rPr>
        <w:t> </w:t>
      </w:r>
    </w:p>
    <w:p w14:paraId="56A0C9D2" w14:textId="77777777" w:rsidR="001A48FD" w:rsidRPr="00610795" w:rsidRDefault="001A48FD" w:rsidP="001A48FD">
      <w:pPr>
        <w:pStyle w:val="Nessunaspaziatura"/>
        <w:ind w:left="720"/>
        <w:rPr>
          <w:b/>
          <w:bCs/>
          <w:color w:val="000000" w:themeColor="text1"/>
        </w:rPr>
      </w:pPr>
      <w:r w:rsidRPr="00610795">
        <w:rPr>
          <w:b/>
          <w:bCs/>
          <w:color w:val="000000" w:themeColor="text1"/>
        </w:rPr>
        <w:t>Il flusso parte dal Personale che preme il pulsante “Aggiungi” dopo aver compilato nome, cognome, matricola ed email. Il controller GestioneUtentiController controlla subito se qualche campo obbligatorio è vuoto: se ne trova uno, non prova nemmeno a toccare il modello ma mostra un semplice Alert di errore e l’operazione finisce lì, senza cambiare nulla in archivio.​</w:t>
      </w:r>
    </w:p>
    <w:p w14:paraId="716B7313" w14:textId="77777777" w:rsidR="001A48FD" w:rsidRPr="00610795" w:rsidRDefault="001A48FD" w:rsidP="001A48FD">
      <w:pPr>
        <w:pStyle w:val="Nessunaspaziatura"/>
        <w:ind w:left="720"/>
        <w:rPr>
          <w:b/>
          <w:bCs/>
          <w:color w:val="000000" w:themeColor="text1"/>
        </w:rPr>
      </w:pPr>
      <w:r w:rsidRPr="00610795">
        <w:rPr>
          <w:b/>
          <w:bCs/>
          <w:color w:val="000000" w:themeColor="text1"/>
        </w:rPr>
        <w:t>Quando invece tutti i campi sono pieni, il controller costruisce un oggetto Utente e chiama Biblioteca.aggiungiUtente(utente). Dentro Biblioteca vengono fatti i controlli “più seri”: verifica che non esista già un utente con la stessa matricola o la stessa email; se c’è un conflitto, viene lanciata una UtenteGiaEsistenteException o una IllegalArgumentException, che il controller intercetta per mostrare un Alert con il messaggio di errore all’operatore.​</w:t>
      </w:r>
    </w:p>
    <w:p w14:paraId="422A8E6C" w14:textId="77777777" w:rsidR="001A48FD" w:rsidRPr="00610795" w:rsidRDefault="001A48FD" w:rsidP="001A48FD">
      <w:pPr>
        <w:pStyle w:val="Nessunaspaziatura"/>
        <w:ind w:left="720"/>
        <w:rPr>
          <w:b/>
          <w:bCs/>
          <w:color w:val="000000" w:themeColor="text1"/>
        </w:rPr>
      </w:pPr>
      <w:r w:rsidRPr="00610795">
        <w:rPr>
          <w:b/>
          <w:bCs/>
          <w:color w:val="000000" w:themeColor="text1"/>
        </w:rPr>
        <w:t>Se l’utente è valido e non ci sono duplicati, Biblioteca aggiunge l’oggetto alla listaUtenti, avvia l’invio dell’email di benvenuto e poi chiede ad Archivio.scrivi(listaUtenti, fileUtenti) di salvare la lista aggiornata su file. Solo dopo il salvataggio la risposta (un boolean di successo) torna al controller, che ricarica la tabella con Biblioteca.getListaUtenti() e comunica implicitamente al personale che “l’utente è stato inserito”, svuotando anche i campi di input per preparare il prossimo inserimento.</w:t>
      </w:r>
    </w:p>
    <w:p w14:paraId="75A69C13" w14:textId="77777777" w:rsidR="001A48FD" w:rsidRPr="00C80152" w:rsidRDefault="001A48FD" w:rsidP="001A48FD">
      <w:pPr>
        <w:pStyle w:val="Nessunaspaziatura"/>
        <w:ind w:left="720"/>
        <w:rPr>
          <w:b/>
          <w:bCs/>
          <w:color w:val="000000" w:themeColor="text1"/>
        </w:rPr>
      </w:pPr>
      <w:r w:rsidRPr="00C80152">
        <w:rPr>
          <w:b/>
          <w:bCs/>
          <w:color w:val="000000" w:themeColor="text1"/>
        </w:rPr>
        <w:lastRenderedPageBreak/>
        <w:t> </w:t>
      </w:r>
    </w:p>
    <w:p w14:paraId="13BE72C0" w14:textId="77777777" w:rsidR="001A48FD" w:rsidRPr="00C80152" w:rsidRDefault="001A48FD" w:rsidP="001A48FD">
      <w:pPr>
        <w:pStyle w:val="Nessunaspaziatura"/>
        <w:ind w:left="720"/>
        <w:rPr>
          <w:b/>
          <w:bCs/>
          <w:color w:val="000000" w:themeColor="text1"/>
        </w:rPr>
      </w:pPr>
      <w:r w:rsidRPr="00C80152">
        <w:rPr>
          <w:b/>
          <w:bCs/>
          <w:color w:val="000000" w:themeColor="text1"/>
        </w:rPr>
        <w:t> </w:t>
      </w:r>
    </w:p>
    <w:p w14:paraId="0C44EE52" w14:textId="77777777" w:rsidR="001A48FD" w:rsidRPr="00C80152" w:rsidRDefault="001A48FD" w:rsidP="001A48FD">
      <w:pPr>
        <w:pStyle w:val="Nessunaspaziatura"/>
        <w:ind w:left="720"/>
        <w:rPr>
          <w:b/>
          <w:bCs/>
          <w:color w:val="000000" w:themeColor="text1"/>
        </w:rPr>
      </w:pPr>
      <w:r w:rsidRPr="00C80152">
        <w:rPr>
          <w:b/>
          <w:bCs/>
          <w:color w:val="000000" w:themeColor="text1"/>
        </w:rPr>
        <w:t> </w:t>
      </w:r>
    </w:p>
    <w:p w14:paraId="5FF575FA" w14:textId="5434F48D" w:rsidR="001A48FD" w:rsidRPr="001A48FD" w:rsidRDefault="001A48FD" w:rsidP="001A48FD">
      <w:pPr>
        <w:pStyle w:val="Nessunaspaziatura"/>
        <w:ind w:left="720"/>
        <w:rPr>
          <w:b/>
          <w:bCs/>
          <w:color w:val="000000" w:themeColor="text1"/>
        </w:rPr>
      </w:pPr>
      <w:r w:rsidRPr="00C80152">
        <w:rPr>
          <w:b/>
          <w:bCs/>
          <w:color w:val="000000" w:themeColor="text1"/>
          <w:sz w:val="40"/>
          <w:szCs w:val="40"/>
        </w:rPr>
        <w:t>Modifica Utente </w:t>
      </w:r>
    </w:p>
    <w:p w14:paraId="66BBEE5B" w14:textId="77777777" w:rsidR="001A48FD" w:rsidRPr="00C80152" w:rsidRDefault="001A48FD" w:rsidP="001A48FD">
      <w:pPr>
        <w:pStyle w:val="Nessunaspaziatura"/>
        <w:ind w:left="720"/>
        <w:rPr>
          <w:b/>
          <w:bCs/>
          <w:color w:val="000000" w:themeColor="text1"/>
        </w:rPr>
      </w:pPr>
      <w:r>
        <w:rPr>
          <w:noProof/>
        </w:rPr>
        <w:drawing>
          <wp:inline distT="0" distB="0" distL="0" distR="0" wp14:anchorId="7246BE81" wp14:editId="1F074B2F">
            <wp:extent cx="6408420" cy="8020685"/>
            <wp:effectExtent l="0" t="0" r="0" b="0"/>
            <wp:docPr id="48717277" name="Immagine 24" descr="Immagine che contiene testo, schermata, diagramma, Paralle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7277" name="Immagine 24" descr="Immagine che contiene testo, schermata, diagramma, Parallelo&#10;&#10;Il contenuto generato dall'IA potrebbe non essere corrett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08420" cy="8020685"/>
                    </a:xfrm>
                    <a:prstGeom prst="rect">
                      <a:avLst/>
                    </a:prstGeom>
                    <a:noFill/>
                    <a:ln>
                      <a:noFill/>
                    </a:ln>
                  </pic:spPr>
                </pic:pic>
              </a:graphicData>
            </a:graphic>
          </wp:inline>
        </w:drawing>
      </w:r>
      <w:r w:rsidRPr="00C80152">
        <w:rPr>
          <w:b/>
          <w:bCs/>
          <w:color w:val="000000" w:themeColor="text1"/>
        </w:rPr>
        <w:t> </w:t>
      </w:r>
    </w:p>
    <w:p w14:paraId="52B40089" w14:textId="77777777" w:rsidR="001A48FD" w:rsidRPr="00C80152" w:rsidRDefault="001A48FD" w:rsidP="001A48FD">
      <w:pPr>
        <w:pStyle w:val="Nessunaspaziatura"/>
        <w:ind w:left="720"/>
        <w:rPr>
          <w:b/>
          <w:bCs/>
          <w:color w:val="000000" w:themeColor="text1"/>
        </w:rPr>
      </w:pPr>
      <w:r w:rsidRPr="00C80152">
        <w:rPr>
          <w:b/>
          <w:bCs/>
          <w:color w:val="000000" w:themeColor="text1"/>
        </w:rPr>
        <w:t> </w:t>
      </w:r>
    </w:p>
    <w:p w14:paraId="5E855BB0" w14:textId="77777777" w:rsidR="001A48FD" w:rsidRPr="002F2571" w:rsidRDefault="001A48FD" w:rsidP="001A48FD">
      <w:pPr>
        <w:pStyle w:val="Nessunaspaziatura"/>
        <w:ind w:left="720"/>
        <w:rPr>
          <w:b/>
          <w:bCs/>
          <w:color w:val="000000" w:themeColor="text1"/>
        </w:rPr>
      </w:pPr>
      <w:r w:rsidRPr="002F2571">
        <w:rPr>
          <w:b/>
          <w:bCs/>
          <w:color w:val="000000" w:themeColor="text1"/>
        </w:rPr>
        <w:lastRenderedPageBreak/>
        <w:t>Il personale fa doppio clic su una cella dell’utente che vuole aggiornare (nome, cognome, matricola, email o numero di segnalazioni) e inserisce il nuovo valore. Il controller GestioneUtentiController intercetta la modifica e, a seconda del campo, decide come gestirla: se cambia la matricola, controlla prima che non esista già un’altra riga con la stessa matricola; se la trova, mostra un messaggio di errore e annulla il cambiamento, altrimenti aggiorna l’oggetto Utente e salva subito sia la lista utenti sia l’elenco dei prestiti collegati.</w:t>
      </w:r>
    </w:p>
    <w:p w14:paraId="3D1B5990" w14:textId="77777777" w:rsidR="001A48FD" w:rsidRPr="002F2571" w:rsidRDefault="001A48FD" w:rsidP="001A48FD">
      <w:pPr>
        <w:pStyle w:val="Nessunaspaziatura"/>
        <w:ind w:left="720"/>
        <w:rPr>
          <w:b/>
          <w:bCs/>
          <w:color w:val="000000" w:themeColor="text1"/>
        </w:rPr>
      </w:pPr>
      <w:r w:rsidRPr="002F2571">
        <w:rPr>
          <w:b/>
          <w:bCs/>
          <w:color w:val="000000" w:themeColor="text1"/>
        </w:rPr>
        <w:t>Per l’email il controller prova a impostare il nuovo indirizzo e lascia che sia il modello a validarlo; se il formato non è corretto viene mostrato un alert e la tabella viene ricaricata con il valore precedente, se invece è valido si procede semplicemente al salvataggio. Per campi come nome, cognome o numero di segnalazioni, l’aggiornamento è diretto: si modifica l’attributo, si riscrivono i dati su file e la tabella viene ricaricata. In questo modo ciò che il personale vede a schermo coincide sempre con lo stato effettivo degli archivi della biblioteca.</w:t>
      </w:r>
    </w:p>
    <w:p w14:paraId="5D47AEFF" w14:textId="77777777" w:rsidR="001A48FD" w:rsidRPr="00C80152" w:rsidRDefault="001A48FD" w:rsidP="001A48FD">
      <w:pPr>
        <w:pStyle w:val="Nessunaspaziatura"/>
        <w:ind w:left="720"/>
        <w:rPr>
          <w:b/>
          <w:bCs/>
          <w:color w:val="000000" w:themeColor="text1"/>
        </w:rPr>
      </w:pPr>
      <w:r w:rsidRPr="00C80152">
        <w:rPr>
          <w:b/>
          <w:bCs/>
          <w:color w:val="000000" w:themeColor="text1"/>
        </w:rPr>
        <w:t> </w:t>
      </w:r>
    </w:p>
    <w:p w14:paraId="221143A1" w14:textId="77777777" w:rsidR="001A48FD" w:rsidRPr="00C80152" w:rsidRDefault="001A48FD" w:rsidP="001A48FD">
      <w:pPr>
        <w:pStyle w:val="Nessunaspaziatura"/>
        <w:ind w:left="720"/>
        <w:rPr>
          <w:b/>
          <w:bCs/>
          <w:color w:val="000000" w:themeColor="text1"/>
        </w:rPr>
      </w:pPr>
      <w:r w:rsidRPr="00C80152">
        <w:rPr>
          <w:b/>
          <w:bCs/>
          <w:color w:val="000000" w:themeColor="text1"/>
        </w:rPr>
        <w:t> </w:t>
      </w:r>
    </w:p>
    <w:p w14:paraId="0B5C4CE9" w14:textId="77777777" w:rsidR="001A48FD" w:rsidRPr="00C80152" w:rsidRDefault="001A48FD" w:rsidP="001A48FD">
      <w:pPr>
        <w:pStyle w:val="Nessunaspaziatura"/>
        <w:ind w:left="720"/>
        <w:rPr>
          <w:b/>
          <w:bCs/>
          <w:color w:val="000000" w:themeColor="text1"/>
        </w:rPr>
      </w:pPr>
      <w:r w:rsidRPr="00C80152">
        <w:rPr>
          <w:b/>
          <w:bCs/>
          <w:color w:val="000000" w:themeColor="text1"/>
        </w:rPr>
        <w:t> </w:t>
      </w:r>
    </w:p>
    <w:p w14:paraId="6EFF3CD1" w14:textId="77777777" w:rsidR="001A48FD" w:rsidRPr="00C80152" w:rsidRDefault="001A48FD" w:rsidP="001A48FD">
      <w:pPr>
        <w:pStyle w:val="Nessunaspaziatura"/>
        <w:ind w:left="720"/>
        <w:rPr>
          <w:b/>
          <w:bCs/>
          <w:color w:val="000000" w:themeColor="text1"/>
        </w:rPr>
      </w:pPr>
      <w:r w:rsidRPr="00C80152">
        <w:rPr>
          <w:b/>
          <w:bCs/>
          <w:color w:val="000000" w:themeColor="text1"/>
        </w:rPr>
        <w:t> </w:t>
      </w:r>
    </w:p>
    <w:p w14:paraId="50CD0447" w14:textId="77777777" w:rsidR="001A48FD" w:rsidRPr="00C80152" w:rsidRDefault="001A48FD" w:rsidP="001A48FD">
      <w:pPr>
        <w:pStyle w:val="Nessunaspaziatura"/>
        <w:ind w:left="720"/>
        <w:rPr>
          <w:b/>
          <w:bCs/>
          <w:color w:val="000000" w:themeColor="text1"/>
        </w:rPr>
      </w:pPr>
      <w:r w:rsidRPr="00C80152">
        <w:rPr>
          <w:b/>
          <w:bCs/>
          <w:color w:val="000000" w:themeColor="text1"/>
        </w:rPr>
        <w:t> </w:t>
      </w:r>
    </w:p>
    <w:p w14:paraId="6429F66D" w14:textId="77777777" w:rsidR="001A48FD" w:rsidRPr="00C80152" w:rsidRDefault="001A48FD" w:rsidP="001A48FD">
      <w:pPr>
        <w:pStyle w:val="Nessunaspaziatura"/>
        <w:ind w:left="720"/>
        <w:rPr>
          <w:b/>
          <w:bCs/>
          <w:color w:val="000000" w:themeColor="text1"/>
        </w:rPr>
      </w:pPr>
      <w:r w:rsidRPr="00C80152">
        <w:rPr>
          <w:b/>
          <w:bCs/>
          <w:color w:val="000000" w:themeColor="text1"/>
        </w:rPr>
        <w:t> </w:t>
      </w:r>
    </w:p>
    <w:p w14:paraId="38DF9D3F" w14:textId="77777777" w:rsidR="001A48FD" w:rsidRPr="00C80152" w:rsidRDefault="001A48FD" w:rsidP="001A48FD">
      <w:pPr>
        <w:pStyle w:val="Nessunaspaziatura"/>
        <w:ind w:left="720"/>
        <w:rPr>
          <w:b/>
          <w:bCs/>
          <w:color w:val="000000" w:themeColor="text1"/>
        </w:rPr>
      </w:pPr>
      <w:r w:rsidRPr="00C80152">
        <w:rPr>
          <w:b/>
          <w:bCs/>
          <w:color w:val="000000" w:themeColor="text1"/>
        </w:rPr>
        <w:t> </w:t>
      </w:r>
    </w:p>
    <w:p w14:paraId="75A05812" w14:textId="77777777" w:rsidR="001A48FD" w:rsidRPr="00C80152" w:rsidRDefault="001A48FD" w:rsidP="001A48FD">
      <w:pPr>
        <w:pStyle w:val="Nessunaspaziatura"/>
        <w:ind w:left="720"/>
        <w:rPr>
          <w:b/>
          <w:bCs/>
          <w:color w:val="000000" w:themeColor="text1"/>
        </w:rPr>
      </w:pPr>
      <w:r w:rsidRPr="00C80152">
        <w:rPr>
          <w:b/>
          <w:bCs/>
          <w:color w:val="000000" w:themeColor="text1"/>
        </w:rPr>
        <w:t> </w:t>
      </w:r>
    </w:p>
    <w:p w14:paraId="235F90BE" w14:textId="77777777" w:rsidR="001A48FD" w:rsidRPr="00C80152" w:rsidRDefault="001A48FD" w:rsidP="001A48FD">
      <w:pPr>
        <w:pStyle w:val="Nessunaspaziatura"/>
        <w:ind w:left="720"/>
        <w:rPr>
          <w:b/>
          <w:bCs/>
          <w:color w:val="000000" w:themeColor="text1"/>
        </w:rPr>
      </w:pPr>
      <w:r w:rsidRPr="00C80152">
        <w:rPr>
          <w:b/>
          <w:bCs/>
          <w:color w:val="000000" w:themeColor="text1"/>
        </w:rPr>
        <w:t> </w:t>
      </w:r>
    </w:p>
    <w:p w14:paraId="24409993" w14:textId="77777777" w:rsidR="001A48FD" w:rsidRPr="00C80152" w:rsidRDefault="001A48FD" w:rsidP="001A48FD">
      <w:pPr>
        <w:pStyle w:val="Nessunaspaziatura"/>
        <w:ind w:left="720"/>
        <w:rPr>
          <w:b/>
          <w:bCs/>
          <w:color w:val="000000" w:themeColor="text1"/>
          <w:sz w:val="40"/>
          <w:szCs w:val="40"/>
        </w:rPr>
      </w:pPr>
      <w:r w:rsidRPr="00C80152">
        <w:rPr>
          <w:b/>
          <w:bCs/>
          <w:color w:val="000000" w:themeColor="text1"/>
          <w:sz w:val="40"/>
          <w:szCs w:val="40"/>
        </w:rPr>
        <w:t>Rimozione Utente </w:t>
      </w:r>
    </w:p>
    <w:p w14:paraId="5D5059FE" w14:textId="77777777" w:rsidR="001A48FD" w:rsidRPr="00C80152" w:rsidRDefault="001A48FD" w:rsidP="001A48FD">
      <w:pPr>
        <w:pStyle w:val="Nessunaspaziatura"/>
        <w:ind w:left="720"/>
        <w:rPr>
          <w:b/>
          <w:bCs/>
          <w:color w:val="000000" w:themeColor="text1"/>
        </w:rPr>
      </w:pPr>
      <w:r>
        <w:rPr>
          <w:noProof/>
        </w:rPr>
        <w:drawing>
          <wp:inline distT="0" distB="0" distL="0" distR="0" wp14:anchorId="75DC0856" wp14:editId="1538C946">
            <wp:extent cx="6408420" cy="5198110"/>
            <wp:effectExtent l="0" t="0" r="0" b="2540"/>
            <wp:docPr id="1825378696" name="Immagine 25" descr="Immagine che contiene testo, schermata, diagramma, Paralle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378696" name="Immagine 25" descr="Immagine che contiene testo, schermata, diagramma, Parallelo&#10;&#10;Il contenuto generato dall'IA potrebbe non essere corrett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08420" cy="5198110"/>
                    </a:xfrm>
                    <a:prstGeom prst="rect">
                      <a:avLst/>
                    </a:prstGeom>
                    <a:noFill/>
                    <a:ln>
                      <a:noFill/>
                    </a:ln>
                  </pic:spPr>
                </pic:pic>
              </a:graphicData>
            </a:graphic>
          </wp:inline>
        </w:drawing>
      </w:r>
      <w:r w:rsidRPr="00C80152">
        <w:rPr>
          <w:b/>
          <w:bCs/>
          <w:color w:val="000000" w:themeColor="text1"/>
        </w:rPr>
        <w:t> </w:t>
      </w:r>
    </w:p>
    <w:p w14:paraId="6E994AF3" w14:textId="77777777" w:rsidR="001A48FD" w:rsidRPr="004670E9" w:rsidRDefault="001A48FD" w:rsidP="001A48FD">
      <w:pPr>
        <w:pStyle w:val="Nessunaspaziatura"/>
        <w:ind w:left="720"/>
        <w:rPr>
          <w:b/>
          <w:bCs/>
          <w:color w:val="000000" w:themeColor="text1"/>
        </w:rPr>
      </w:pPr>
      <w:r w:rsidRPr="004670E9">
        <w:rPr>
          <w:b/>
          <w:bCs/>
          <w:color w:val="000000" w:themeColor="text1"/>
        </w:rPr>
        <w:t>Questo caso d’uso descrive cosa succede quando il personale decide di eliminare un utente dall’archivio.</w:t>
      </w:r>
    </w:p>
    <w:p w14:paraId="09DD38C7" w14:textId="77777777" w:rsidR="001A48FD" w:rsidRPr="004670E9" w:rsidRDefault="001A48FD" w:rsidP="001A48FD">
      <w:pPr>
        <w:pStyle w:val="Nessunaspaziatura"/>
        <w:ind w:left="720"/>
        <w:rPr>
          <w:b/>
          <w:bCs/>
          <w:color w:val="000000" w:themeColor="text1"/>
        </w:rPr>
      </w:pPr>
      <w:r w:rsidRPr="004670E9">
        <w:rPr>
          <w:b/>
          <w:bCs/>
          <w:color w:val="000000" w:themeColor="text1"/>
        </w:rPr>
        <w:t xml:space="preserve">Prima di tutto, l’operatore seleziona una riga nella tabella utenti e preme il pulsante “Rimuovi”. Il controller GestioneUtentiController verifica subito se una riga è effettivamente selezionata: se non c’è selezione, mostra un avviso che chiede di scegliere prima un utente, e l’operazione si ferma lì. Se invece un utente è </w:t>
      </w:r>
      <w:r w:rsidRPr="004670E9">
        <w:rPr>
          <w:b/>
          <w:bCs/>
          <w:color w:val="000000" w:themeColor="text1"/>
        </w:rPr>
        <w:lastRenderedPageBreak/>
        <w:t>selezionato, viene aperta una finestra di conferma (“Sei sicuro di voler rimuovere Nome Cognome?”) per evitare cancellazioni accidentali; se l’operatore annulla, non viene effettuata alcuna modifica.</w:t>
      </w:r>
    </w:p>
    <w:p w14:paraId="06D7DE5F" w14:textId="77777777" w:rsidR="001A48FD" w:rsidRPr="004670E9" w:rsidRDefault="001A48FD" w:rsidP="001A48FD">
      <w:pPr>
        <w:pStyle w:val="Nessunaspaziatura"/>
        <w:ind w:left="720"/>
        <w:rPr>
          <w:b/>
          <w:bCs/>
          <w:color w:val="000000" w:themeColor="text1"/>
        </w:rPr>
      </w:pPr>
      <w:r w:rsidRPr="004670E9">
        <w:rPr>
          <w:b/>
          <w:bCs/>
          <w:color w:val="000000" w:themeColor="text1"/>
        </w:rPr>
        <w:t>Solo quando la conferma è positiva il controller delega la richiesta al modello, chiamando Biblioteca.rimuoviUtente. All’interno di questo metodo viene controllato se l’utente ha ancora prestiti attivi: in caso affermativo viene sollevata un’eccezione specifica e il controller la traduce in un messaggio di errore, informando che l’utente non può essere rimosso perché ha ancora libri in prestito. Se invece non ci sono prestiti aperti, l’utente viene rimosso dalla lista in memoria, la nuova lista viene scritta su file tramite l’archivio, e infine la tabella dell’interfaccia viene aggiornata, così il record scompare anche dalla vista del personale.</w:t>
      </w:r>
    </w:p>
    <w:p w14:paraId="227A9F35" w14:textId="77777777" w:rsidR="001A48FD" w:rsidRPr="00C80152" w:rsidRDefault="001A48FD" w:rsidP="001A48FD">
      <w:pPr>
        <w:pStyle w:val="Nessunaspaziatura"/>
        <w:ind w:left="720"/>
        <w:rPr>
          <w:b/>
          <w:bCs/>
          <w:color w:val="000000" w:themeColor="text1"/>
        </w:rPr>
      </w:pPr>
      <w:r w:rsidRPr="00C80152">
        <w:rPr>
          <w:b/>
          <w:bCs/>
          <w:color w:val="000000" w:themeColor="text1"/>
        </w:rPr>
        <w:t> </w:t>
      </w:r>
    </w:p>
    <w:p w14:paraId="553A6CAD" w14:textId="77777777" w:rsidR="001A48FD" w:rsidRPr="00C80152" w:rsidRDefault="001A48FD" w:rsidP="001A48FD">
      <w:pPr>
        <w:pStyle w:val="Nessunaspaziatura"/>
        <w:ind w:left="720"/>
        <w:rPr>
          <w:b/>
          <w:bCs/>
          <w:color w:val="000000" w:themeColor="text1"/>
        </w:rPr>
      </w:pPr>
      <w:r w:rsidRPr="00C80152">
        <w:rPr>
          <w:b/>
          <w:bCs/>
          <w:color w:val="000000" w:themeColor="text1"/>
        </w:rPr>
        <w:t> </w:t>
      </w:r>
    </w:p>
    <w:p w14:paraId="3D67FA12" w14:textId="77777777" w:rsidR="001A48FD" w:rsidRPr="00C80152" w:rsidRDefault="001A48FD" w:rsidP="001A48FD">
      <w:pPr>
        <w:pStyle w:val="Nessunaspaziatura"/>
        <w:ind w:left="720"/>
        <w:rPr>
          <w:b/>
          <w:bCs/>
          <w:color w:val="000000" w:themeColor="text1"/>
        </w:rPr>
      </w:pPr>
      <w:r w:rsidRPr="00C80152">
        <w:rPr>
          <w:b/>
          <w:bCs/>
          <w:color w:val="000000" w:themeColor="text1"/>
        </w:rPr>
        <w:t> </w:t>
      </w:r>
    </w:p>
    <w:p w14:paraId="58F15A7B" w14:textId="77777777" w:rsidR="001A48FD" w:rsidRPr="00C80152" w:rsidRDefault="001A48FD" w:rsidP="001A48FD">
      <w:pPr>
        <w:pStyle w:val="Nessunaspaziatura"/>
        <w:ind w:left="720"/>
        <w:rPr>
          <w:b/>
          <w:bCs/>
          <w:color w:val="000000" w:themeColor="text1"/>
        </w:rPr>
      </w:pPr>
      <w:r w:rsidRPr="00C80152">
        <w:rPr>
          <w:b/>
          <w:bCs/>
          <w:color w:val="000000" w:themeColor="text1"/>
        </w:rPr>
        <w:t> </w:t>
      </w:r>
    </w:p>
    <w:p w14:paraId="3E2907A3" w14:textId="77777777" w:rsidR="001A48FD" w:rsidRPr="00C80152" w:rsidRDefault="001A48FD" w:rsidP="001A48FD">
      <w:pPr>
        <w:pStyle w:val="Nessunaspaziatura"/>
        <w:ind w:left="720"/>
        <w:rPr>
          <w:b/>
          <w:bCs/>
          <w:color w:val="000000" w:themeColor="text1"/>
        </w:rPr>
      </w:pPr>
      <w:r w:rsidRPr="00C80152">
        <w:rPr>
          <w:b/>
          <w:bCs/>
          <w:color w:val="000000" w:themeColor="text1"/>
        </w:rPr>
        <w:t> </w:t>
      </w:r>
    </w:p>
    <w:p w14:paraId="4716C1B8" w14:textId="77777777" w:rsidR="001A48FD" w:rsidRPr="00C80152" w:rsidRDefault="001A48FD" w:rsidP="001A48FD">
      <w:pPr>
        <w:pStyle w:val="Nessunaspaziatura"/>
        <w:ind w:left="720"/>
        <w:rPr>
          <w:b/>
          <w:bCs/>
          <w:color w:val="000000" w:themeColor="text1"/>
        </w:rPr>
      </w:pPr>
      <w:r w:rsidRPr="00C80152">
        <w:rPr>
          <w:b/>
          <w:bCs/>
          <w:color w:val="000000" w:themeColor="text1"/>
        </w:rPr>
        <w:t> </w:t>
      </w:r>
    </w:p>
    <w:p w14:paraId="4F1290F3" w14:textId="77777777" w:rsidR="001A48FD" w:rsidRPr="00C80152" w:rsidRDefault="001A48FD" w:rsidP="001A48FD">
      <w:pPr>
        <w:pStyle w:val="Nessunaspaziatura"/>
        <w:ind w:left="720"/>
        <w:rPr>
          <w:b/>
          <w:bCs/>
          <w:color w:val="000000" w:themeColor="text1"/>
          <w:sz w:val="40"/>
          <w:szCs w:val="40"/>
        </w:rPr>
      </w:pPr>
      <w:r w:rsidRPr="00C80152">
        <w:rPr>
          <w:b/>
          <w:bCs/>
          <w:color w:val="000000" w:themeColor="text1"/>
          <w:sz w:val="40"/>
          <w:szCs w:val="40"/>
        </w:rPr>
        <w:t>RICERCA UTENTI </w:t>
      </w:r>
    </w:p>
    <w:p w14:paraId="164FA3B4" w14:textId="77777777" w:rsidR="001A48FD" w:rsidRPr="00C80152" w:rsidRDefault="001A48FD" w:rsidP="001A48FD">
      <w:pPr>
        <w:pStyle w:val="Nessunaspaziatura"/>
        <w:ind w:left="720"/>
        <w:rPr>
          <w:b/>
          <w:bCs/>
          <w:color w:val="000000" w:themeColor="text1"/>
        </w:rPr>
      </w:pPr>
      <w:r>
        <w:rPr>
          <w:noProof/>
        </w:rPr>
        <w:drawing>
          <wp:inline distT="0" distB="0" distL="0" distR="0" wp14:anchorId="3E8E49FD" wp14:editId="73B9344A">
            <wp:extent cx="6408420" cy="6344285"/>
            <wp:effectExtent l="0" t="0" r="0" b="0"/>
            <wp:docPr id="2099798437" name="Immagine 26"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98437" name="Immagine 26" descr="Immagine che contiene testo, schermata, Carattere, numero&#10;&#10;Il contenuto generato dall'IA potrebbe non essere corretto."/>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408420" cy="6344285"/>
                    </a:xfrm>
                    <a:prstGeom prst="rect">
                      <a:avLst/>
                    </a:prstGeom>
                    <a:noFill/>
                    <a:ln>
                      <a:noFill/>
                    </a:ln>
                  </pic:spPr>
                </pic:pic>
              </a:graphicData>
            </a:graphic>
          </wp:inline>
        </w:drawing>
      </w:r>
      <w:r w:rsidRPr="00C80152">
        <w:rPr>
          <w:b/>
          <w:bCs/>
          <w:color w:val="000000" w:themeColor="text1"/>
        </w:rPr>
        <w:t> </w:t>
      </w:r>
    </w:p>
    <w:p w14:paraId="0847F9AD" w14:textId="77777777" w:rsidR="001A48FD" w:rsidRPr="002F2571" w:rsidRDefault="001A48FD" w:rsidP="001A48FD">
      <w:pPr>
        <w:pStyle w:val="Nessunaspaziatura"/>
        <w:ind w:left="720"/>
        <w:rPr>
          <w:b/>
          <w:bCs/>
          <w:color w:val="000000" w:themeColor="text1"/>
        </w:rPr>
      </w:pPr>
      <w:r w:rsidRPr="002F2571">
        <w:rPr>
          <w:b/>
          <w:bCs/>
          <w:color w:val="000000" w:themeColor="text1"/>
        </w:rPr>
        <w:lastRenderedPageBreak/>
        <w:t>In questo caso d’uso viene mostrato come il personale effettua una ricerca sugli utenti a partire dai campi presenti nell’interfaccia di Gestione Utenti.</w:t>
      </w:r>
    </w:p>
    <w:p w14:paraId="4C4207B0" w14:textId="77777777" w:rsidR="001A48FD" w:rsidRPr="002F2571" w:rsidRDefault="001A48FD" w:rsidP="001A48FD">
      <w:pPr>
        <w:pStyle w:val="Nessunaspaziatura"/>
        <w:ind w:left="720"/>
        <w:rPr>
          <w:b/>
          <w:bCs/>
          <w:color w:val="000000" w:themeColor="text1"/>
        </w:rPr>
      </w:pPr>
      <w:r w:rsidRPr="002F2571">
        <w:rPr>
          <w:b/>
          <w:bCs/>
          <w:color w:val="000000" w:themeColor="text1"/>
        </w:rPr>
        <w:t>Il personale inserisce uno o più criteri nei campi di testo (matricola, nome, cognome, email) e preme il pulsante “Ricerca”. Il controller legge i valori inseriti e costruisce un oggetto Utente “filtro”, dove i campi vuoti non vincolano la ricerca, mentre quelli compilati diventano criteri effettivi. Questo oggetto viene passato a Biblioteca.cercaUtente, che filtra la lista degli utenti confrontando ogni record con i valori del filtro in modo parziale e senza distinzione tra maiuscole e minuscole.</w:t>
      </w:r>
    </w:p>
    <w:p w14:paraId="1C2DBA5D" w14:textId="77777777" w:rsidR="001A48FD" w:rsidRPr="002F2571" w:rsidRDefault="001A48FD" w:rsidP="001A48FD">
      <w:pPr>
        <w:pStyle w:val="Nessunaspaziatura"/>
        <w:ind w:left="720"/>
        <w:rPr>
          <w:b/>
          <w:bCs/>
          <w:color w:val="000000" w:themeColor="text1"/>
        </w:rPr>
      </w:pPr>
      <w:r w:rsidRPr="002F2571">
        <w:rPr>
          <w:b/>
          <w:bCs/>
          <w:color w:val="000000" w:themeColor="text1"/>
        </w:rPr>
        <w:t>Quando Biblioteca restituisce la lista dei risultati, il controller gestisce due situazioni: se la lista è vuota, reimposta la tabella sulla lista completa degli utenti e mostra un messaggio informativo che segnala l’assenza di corrispondenze; se invece sono presenti risultati, la tabella viene popolata con l’elenco filtrato, permettendo al personale di visualizzare solo i profili che rispettano i criteri di ricerca impostati.</w:t>
      </w:r>
    </w:p>
    <w:p w14:paraId="215349F1" w14:textId="77777777" w:rsidR="001A48FD" w:rsidRDefault="001A48FD" w:rsidP="001A48FD">
      <w:pPr>
        <w:pStyle w:val="Nessunaspaziatura"/>
        <w:ind w:left="720"/>
        <w:rPr>
          <w:b/>
          <w:bCs/>
          <w:color w:val="000000" w:themeColor="text1"/>
        </w:rPr>
      </w:pPr>
    </w:p>
    <w:p w14:paraId="13487952" w14:textId="77777777" w:rsidR="001A48FD" w:rsidRDefault="001A48FD" w:rsidP="001A48FD">
      <w:pPr>
        <w:pStyle w:val="Nessunaspaziatura"/>
        <w:ind w:left="720"/>
        <w:rPr>
          <w:b/>
          <w:bCs/>
          <w:color w:val="000000" w:themeColor="text1"/>
        </w:rPr>
      </w:pPr>
    </w:p>
    <w:p w14:paraId="5E62FF4D" w14:textId="77777777" w:rsidR="001A48FD" w:rsidRDefault="001A48FD" w:rsidP="001A48FD">
      <w:pPr>
        <w:pStyle w:val="Nessunaspaziatura"/>
        <w:ind w:left="720"/>
        <w:rPr>
          <w:b/>
          <w:bCs/>
          <w:color w:val="000000" w:themeColor="text1"/>
          <w:sz w:val="36"/>
          <w:szCs w:val="36"/>
        </w:rPr>
      </w:pPr>
      <w:r>
        <w:rPr>
          <w:b/>
          <w:bCs/>
          <w:color w:val="000000" w:themeColor="text1"/>
          <w:sz w:val="36"/>
          <w:szCs w:val="36"/>
        </w:rPr>
        <w:t>SOSPENSIONE/REVOCA SOSPENSIONE UTENTE</w:t>
      </w:r>
    </w:p>
    <w:p w14:paraId="16E915E0" w14:textId="77777777" w:rsidR="001A48FD" w:rsidRDefault="001A48FD" w:rsidP="001A48FD">
      <w:pPr>
        <w:pStyle w:val="Nessunaspaziatura"/>
        <w:ind w:left="720"/>
        <w:rPr>
          <w:b/>
          <w:bCs/>
          <w:color w:val="000000" w:themeColor="text1"/>
        </w:rPr>
      </w:pPr>
      <w:r w:rsidRPr="00C80152">
        <w:rPr>
          <w:b/>
          <w:bCs/>
          <w:color w:val="000000" w:themeColor="text1"/>
        </w:rPr>
        <w:t> </w:t>
      </w:r>
      <w:r>
        <w:rPr>
          <w:noProof/>
        </w:rPr>
        <w:drawing>
          <wp:inline distT="0" distB="0" distL="0" distR="0" wp14:anchorId="231802BB" wp14:editId="31145C32">
            <wp:extent cx="6408420" cy="5962015"/>
            <wp:effectExtent l="0" t="0" r="0" b="635"/>
            <wp:docPr id="1881720618" name="Immagine 28" descr="Immagine che contiene testo, schermata, numero, Paralle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720618" name="Immagine 28" descr="Immagine che contiene testo, schermata, numero, Parallelo&#10;&#10;Il contenuto generato dall'IA potrebbe non essere corret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408420" cy="5962015"/>
                    </a:xfrm>
                    <a:prstGeom prst="rect">
                      <a:avLst/>
                    </a:prstGeom>
                    <a:noFill/>
                    <a:ln>
                      <a:noFill/>
                    </a:ln>
                  </pic:spPr>
                </pic:pic>
              </a:graphicData>
            </a:graphic>
          </wp:inline>
        </w:drawing>
      </w:r>
    </w:p>
    <w:p w14:paraId="06F8F13E" w14:textId="77777777" w:rsidR="001A48FD" w:rsidRPr="002F2571" w:rsidRDefault="001A48FD" w:rsidP="001A48FD">
      <w:pPr>
        <w:pStyle w:val="Nessunaspaziatura"/>
        <w:ind w:left="720"/>
        <w:rPr>
          <w:b/>
          <w:bCs/>
          <w:color w:val="000000" w:themeColor="text1"/>
        </w:rPr>
      </w:pPr>
      <w:r w:rsidRPr="002F2571">
        <w:rPr>
          <w:b/>
          <w:bCs/>
          <w:color w:val="000000" w:themeColor="text1"/>
        </w:rPr>
        <w:t>Questo caso d’uso descrive cosa succede quando il personale decide di sospendere temporaneamente un utente o di revocare una sospensione già attiva.</w:t>
      </w:r>
    </w:p>
    <w:p w14:paraId="174B9A36" w14:textId="77777777" w:rsidR="001A48FD" w:rsidRPr="002F2571" w:rsidRDefault="001A48FD" w:rsidP="001A48FD">
      <w:pPr>
        <w:pStyle w:val="Nessunaspaziatura"/>
        <w:ind w:left="720"/>
        <w:rPr>
          <w:b/>
          <w:bCs/>
          <w:color w:val="000000" w:themeColor="text1"/>
        </w:rPr>
      </w:pPr>
      <w:r w:rsidRPr="002F2571">
        <w:rPr>
          <w:b/>
          <w:bCs/>
          <w:color w:val="000000" w:themeColor="text1"/>
        </w:rPr>
        <w:t>Per prima cosa il personale seleziona un utente nella tabella e preme il pulsante “SOSPENDI” (o “SBLOCCA”, se l’utente risulta già sospeso). Il controller controlla se una riga è stata selezionata; se non lo è, mostra un messaggio che chiede di selezionare prima un utente. In caso contrario apre una finestra di conferma, così l’operazione non può essere eseguita per errore: se la conferma viene negata non viene modificato nulla.</w:t>
      </w:r>
    </w:p>
    <w:p w14:paraId="4A67D66B" w14:textId="77777777" w:rsidR="001A48FD" w:rsidRPr="002F2571" w:rsidRDefault="001A48FD" w:rsidP="001A48FD">
      <w:pPr>
        <w:pStyle w:val="Nessunaspaziatura"/>
        <w:ind w:left="720"/>
        <w:rPr>
          <w:b/>
          <w:bCs/>
          <w:color w:val="000000" w:themeColor="text1"/>
        </w:rPr>
      </w:pPr>
      <w:r w:rsidRPr="002F2571">
        <w:rPr>
          <w:b/>
          <w:bCs/>
          <w:color w:val="000000" w:themeColor="text1"/>
        </w:rPr>
        <w:lastRenderedPageBreak/>
        <w:t>Quando il personale conferma, il controller guarda lo stato corrente dell’utente. Se l’utente è già sospeso, chiama il metodo di revoca (revocaSospensione), aggiorna l’oggetto in memoria, scrive la nuova lista utenti su file e imposta il testo del pulsante a “SOSPENDI”, ricaricando la tabella. Se invece l’utente non è sospeso, legge dal sistema di configurazione il numero di giorni di sospensione, invoca sul modello il metodo sospendi con quei parametri, salva di nuovo la lista utenti su disco e aggiorna l’interfaccia impostando il pulsante su “SBLOCCA”, ricaricando la tabella. In entrambe le direzioni, il personale vede subito lo stato aggiornato dell’utente e ha la garanzia che la modifica sia stata registrata anche negli archivi.</w:t>
      </w:r>
    </w:p>
    <w:p w14:paraId="0C99A7AF" w14:textId="77777777" w:rsidR="001A48FD" w:rsidRDefault="001A48FD" w:rsidP="001A48FD">
      <w:pPr>
        <w:pStyle w:val="Nessunaspaziatura"/>
        <w:ind w:left="720"/>
        <w:rPr>
          <w:b/>
          <w:bCs/>
          <w:color w:val="000000" w:themeColor="text1"/>
          <w:sz w:val="40"/>
          <w:szCs w:val="40"/>
        </w:rPr>
      </w:pPr>
    </w:p>
    <w:p w14:paraId="7DC28BC2" w14:textId="77777777" w:rsidR="001A48FD" w:rsidRDefault="001A48FD" w:rsidP="001A48FD">
      <w:pPr>
        <w:pStyle w:val="Nessunaspaziatura"/>
        <w:ind w:left="720"/>
        <w:rPr>
          <w:b/>
          <w:bCs/>
          <w:color w:val="000000" w:themeColor="text1"/>
          <w:sz w:val="40"/>
          <w:szCs w:val="40"/>
        </w:rPr>
      </w:pPr>
    </w:p>
    <w:p w14:paraId="2B78919B" w14:textId="77777777" w:rsidR="001A48FD" w:rsidRPr="00C80152" w:rsidRDefault="001A48FD" w:rsidP="001A48FD">
      <w:pPr>
        <w:pStyle w:val="Nessunaspaziatura"/>
        <w:ind w:left="720"/>
        <w:rPr>
          <w:b/>
          <w:bCs/>
          <w:color w:val="000000" w:themeColor="text1"/>
          <w:sz w:val="40"/>
          <w:szCs w:val="40"/>
        </w:rPr>
      </w:pPr>
      <w:r w:rsidRPr="00C80152">
        <w:rPr>
          <w:b/>
          <w:bCs/>
          <w:color w:val="000000" w:themeColor="text1"/>
          <w:sz w:val="40"/>
          <w:szCs w:val="40"/>
        </w:rPr>
        <w:t>VISUALIZZAZIONE UTENTI </w:t>
      </w:r>
    </w:p>
    <w:p w14:paraId="4B76B229" w14:textId="77777777" w:rsidR="001A48FD" w:rsidRPr="00C80152" w:rsidRDefault="001A48FD" w:rsidP="001A48FD">
      <w:pPr>
        <w:pStyle w:val="Nessunaspaziatura"/>
        <w:ind w:left="720"/>
        <w:rPr>
          <w:b/>
          <w:bCs/>
          <w:color w:val="000000" w:themeColor="text1"/>
        </w:rPr>
      </w:pPr>
      <w:r>
        <w:rPr>
          <w:noProof/>
        </w:rPr>
        <w:drawing>
          <wp:inline distT="0" distB="0" distL="0" distR="0" wp14:anchorId="4B82FFDD" wp14:editId="7B9EB199">
            <wp:extent cx="6408420" cy="5586095"/>
            <wp:effectExtent l="0" t="0" r="0" b="0"/>
            <wp:docPr id="948643521" name="Immagine 29"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43521" name="Immagine 29" descr="Immagine che contiene testo, schermata, Carattere, numero&#10;&#10;Il contenuto generato dall'IA potrebbe non essere corretto."/>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408420" cy="5586095"/>
                    </a:xfrm>
                    <a:prstGeom prst="rect">
                      <a:avLst/>
                    </a:prstGeom>
                    <a:noFill/>
                    <a:ln>
                      <a:noFill/>
                    </a:ln>
                  </pic:spPr>
                </pic:pic>
              </a:graphicData>
            </a:graphic>
          </wp:inline>
        </w:drawing>
      </w:r>
      <w:r w:rsidRPr="00C80152">
        <w:rPr>
          <w:b/>
          <w:bCs/>
          <w:color w:val="000000" w:themeColor="text1"/>
        </w:rPr>
        <w:t> </w:t>
      </w:r>
    </w:p>
    <w:p w14:paraId="239DBA58" w14:textId="77777777" w:rsidR="001A48FD" w:rsidRPr="0019609B" w:rsidRDefault="001A48FD" w:rsidP="001A48FD">
      <w:pPr>
        <w:pStyle w:val="Nessunaspaziatura"/>
        <w:ind w:left="720"/>
        <w:rPr>
          <w:b/>
          <w:bCs/>
          <w:color w:val="000000" w:themeColor="text1"/>
        </w:rPr>
      </w:pPr>
      <w:r w:rsidRPr="0019609B">
        <w:rPr>
          <w:b/>
          <w:bCs/>
          <w:color w:val="000000" w:themeColor="text1"/>
        </w:rPr>
        <w:t>Il personale apre il menù di ordinamento della tabella e seleziona il criterio desiderato: per cognome, per nome oppure per matricola. Il controller GestioneUtentiController intercetta la scelta e richiama il metodo corrispondente di Biblioteca, passando l’elenco attualmente visualizzato nella tabella; Biblioteca crea una nuova lista ordinata secondo il criterio richiesto (cognome+nome, nome+cognome o matricola) e la restituisce al controller.</w:t>
      </w:r>
    </w:p>
    <w:p w14:paraId="75028793" w14:textId="77777777" w:rsidR="001A48FD" w:rsidRDefault="001A48FD" w:rsidP="001A48FD">
      <w:pPr>
        <w:pStyle w:val="Nessunaspaziatura"/>
        <w:ind w:left="720"/>
        <w:rPr>
          <w:b/>
          <w:bCs/>
          <w:color w:val="000000" w:themeColor="text1"/>
        </w:rPr>
      </w:pPr>
      <w:r w:rsidRPr="0019609B">
        <w:rPr>
          <w:b/>
          <w:bCs/>
          <w:color w:val="000000" w:themeColor="text1"/>
        </w:rPr>
        <w:t>Una volta ottenuta la lista ordinata, il controller imposta la tabella sugli elementi ricevuti. Dal punto di vista del personale, la lista si “riorganizza” immediatamente secondo il criterio scelto, rendendo più semplice individuare l’utente cercato in base al tipo di ordinamento più comodo in quel momento.</w:t>
      </w:r>
    </w:p>
    <w:p w14:paraId="7D1808C9" w14:textId="77777777" w:rsidR="001A48FD" w:rsidRPr="0019609B" w:rsidRDefault="001A48FD" w:rsidP="001A48FD">
      <w:pPr>
        <w:pStyle w:val="Nessunaspaziatura"/>
        <w:ind w:left="720"/>
        <w:rPr>
          <w:b/>
          <w:bCs/>
          <w:color w:val="000000" w:themeColor="text1"/>
        </w:rPr>
      </w:pPr>
    </w:p>
    <w:p w14:paraId="1E1606ED" w14:textId="77777777" w:rsidR="001A48FD" w:rsidRPr="00C80152" w:rsidRDefault="001A48FD" w:rsidP="001A48FD">
      <w:pPr>
        <w:pStyle w:val="Nessunaspaziatura"/>
        <w:ind w:left="720"/>
        <w:rPr>
          <w:b/>
          <w:bCs/>
          <w:color w:val="000000" w:themeColor="text1"/>
        </w:rPr>
      </w:pPr>
      <w:r w:rsidRPr="00C80152">
        <w:rPr>
          <w:b/>
          <w:bCs/>
          <w:color w:val="000000" w:themeColor="text1"/>
        </w:rPr>
        <w:t>Documentazione: </w:t>
      </w:r>
      <w:hyperlink r:id="rId32" w:tgtFrame="_blank" w:history="1">
        <w:r w:rsidRPr="00C80152">
          <w:rPr>
            <w:rStyle w:val="Collegamentoipertestuale"/>
            <w:b/>
            <w:bCs/>
          </w:rPr>
          <w:t>https://mastrogiacomofrancescopio.github.io/BibliotecaUniversitaria_gruppo24/</w:t>
        </w:r>
      </w:hyperlink>
      <w:r w:rsidRPr="00C80152">
        <w:rPr>
          <w:b/>
          <w:bCs/>
          <w:color w:val="000000" w:themeColor="text1"/>
        </w:rPr>
        <w:t> </w:t>
      </w:r>
    </w:p>
    <w:p w14:paraId="1E014F7E" w14:textId="77777777" w:rsidR="00C80152" w:rsidRPr="00C80152" w:rsidRDefault="00C80152" w:rsidP="00C80152"/>
    <w:p w14:paraId="79459067" w14:textId="4EC7C362" w:rsidR="001273C1" w:rsidRDefault="00C80152" w:rsidP="00C92CA9">
      <w:pPr>
        <w:pStyle w:val="Titolo1"/>
      </w:pPr>
      <w:r w:rsidRPr="00C80152">
        <w:t>INTERFACCE UTENTE </w:t>
      </w:r>
    </w:p>
    <w:p w14:paraId="40CD1553" w14:textId="77777777" w:rsidR="00C92CA9" w:rsidRPr="00C92CA9" w:rsidRDefault="00C92CA9" w:rsidP="00C92CA9">
      <w:pPr>
        <w:pStyle w:val="Nessunaspaziatura"/>
        <w:ind w:left="720"/>
        <w:rPr>
          <w:color w:val="0070C0"/>
        </w:rPr>
      </w:pPr>
    </w:p>
    <w:p w14:paraId="274C14A1" w14:textId="77777777" w:rsidR="00C92CA9" w:rsidRPr="00C92CA9" w:rsidRDefault="00C92CA9" w:rsidP="00C92CA9">
      <w:pPr>
        <w:pStyle w:val="Nessunaspaziatura"/>
        <w:ind w:left="720"/>
        <w:rPr>
          <w:color w:val="0070C0"/>
        </w:rPr>
      </w:pPr>
    </w:p>
    <w:p w14:paraId="407E0CEC" w14:textId="77777777" w:rsidR="00E826A4" w:rsidRPr="00E826A4" w:rsidRDefault="00E826A4" w:rsidP="00E826A4">
      <w:pPr>
        <w:pStyle w:val="Nessunaspaziatura"/>
        <w:rPr>
          <w:b/>
          <w:color w:val="000000" w:themeColor="text1"/>
          <w:sz w:val="40"/>
          <w:szCs w:val="40"/>
        </w:rPr>
      </w:pPr>
      <w:r w:rsidRPr="00E826A4">
        <w:rPr>
          <w:b/>
          <w:color w:val="000000" w:themeColor="text1"/>
          <w:sz w:val="40"/>
          <w:szCs w:val="40"/>
        </w:rPr>
        <w:t xml:space="preserve">In questa sezione presenteremo un mock-up delle varie interfacce con annessa descrizione delle funzionalità. Oltre alle interfacce il sistema permette la visualizzazione di due tipi di Alert </w:t>
      </w:r>
    </w:p>
    <w:p w14:paraId="473C7B2B" w14:textId="77777777" w:rsidR="00E826A4" w:rsidRPr="00E826A4" w:rsidRDefault="00E826A4" w:rsidP="00E826A4">
      <w:pPr>
        <w:pStyle w:val="Nessunaspaziatura"/>
        <w:rPr>
          <w:b/>
          <w:color w:val="000000" w:themeColor="text1"/>
        </w:rPr>
      </w:pPr>
    </w:p>
    <w:p w14:paraId="3EC28A95" w14:textId="77777777" w:rsidR="00E826A4" w:rsidRPr="00E826A4" w:rsidRDefault="00E826A4" w:rsidP="00E826A4">
      <w:pPr>
        <w:pStyle w:val="Nessunaspaziatura"/>
        <w:rPr>
          <w:bCs/>
          <w:color w:val="000000" w:themeColor="text1"/>
          <w:sz w:val="36"/>
          <w:szCs w:val="36"/>
        </w:rPr>
      </w:pPr>
      <w:r w:rsidRPr="00E826A4">
        <w:rPr>
          <w:bCs/>
          <w:color w:val="000000" w:themeColor="text1"/>
          <w:sz w:val="36"/>
          <w:szCs w:val="36"/>
        </w:rPr>
        <w:t>ERROR</w:t>
      </w:r>
    </w:p>
    <w:p w14:paraId="484B4F98" w14:textId="50EAEED6" w:rsidR="00E826A4" w:rsidRPr="00E826A4" w:rsidRDefault="00E826A4" w:rsidP="00E826A4">
      <w:pPr>
        <w:pStyle w:val="Nessunaspaziatura"/>
        <w:rPr>
          <w:bCs/>
          <w:color w:val="000000" w:themeColor="text1"/>
        </w:rPr>
      </w:pPr>
      <w:r w:rsidRPr="00E826A4">
        <w:rPr>
          <w:bCs/>
          <w:color w:val="000000" w:themeColor="text1"/>
        </w:rPr>
        <w:drawing>
          <wp:inline distT="0" distB="0" distL="0" distR="0" wp14:anchorId="645EA0CC" wp14:editId="24B50E1B">
            <wp:extent cx="3381375" cy="1657350"/>
            <wp:effectExtent l="0" t="0" r="9525" b="0"/>
            <wp:docPr id="1362621496" name="Immagine 32"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7" descr="Immagine che contiene testo, schermata, Carattere&#10;&#10;Il contenuto generato dall'IA potrebbe non essere corretto."/>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81375" cy="1657350"/>
                    </a:xfrm>
                    <a:prstGeom prst="rect">
                      <a:avLst/>
                    </a:prstGeom>
                    <a:noFill/>
                    <a:ln>
                      <a:noFill/>
                    </a:ln>
                  </pic:spPr>
                </pic:pic>
              </a:graphicData>
            </a:graphic>
          </wp:inline>
        </w:drawing>
      </w:r>
    </w:p>
    <w:p w14:paraId="0C394F6A" w14:textId="77777777" w:rsidR="00E826A4" w:rsidRPr="00E826A4" w:rsidRDefault="00E826A4" w:rsidP="00E826A4">
      <w:pPr>
        <w:pStyle w:val="Nessunaspaziatura"/>
        <w:rPr>
          <w:bCs/>
          <w:color w:val="000000" w:themeColor="text1"/>
        </w:rPr>
      </w:pPr>
    </w:p>
    <w:p w14:paraId="0DA85D25" w14:textId="77777777" w:rsidR="00E826A4" w:rsidRPr="00E826A4" w:rsidRDefault="00E826A4" w:rsidP="00E826A4">
      <w:pPr>
        <w:pStyle w:val="Nessunaspaziatura"/>
        <w:rPr>
          <w:bCs/>
          <w:color w:val="000000" w:themeColor="text1"/>
          <w:sz w:val="36"/>
          <w:szCs w:val="36"/>
        </w:rPr>
      </w:pPr>
      <w:r w:rsidRPr="00E826A4">
        <w:rPr>
          <w:bCs/>
          <w:color w:val="000000" w:themeColor="text1"/>
          <w:sz w:val="36"/>
          <w:szCs w:val="36"/>
        </w:rPr>
        <w:t>CONFERMA</w:t>
      </w:r>
    </w:p>
    <w:p w14:paraId="0F09FA6F" w14:textId="0853A221" w:rsidR="00E826A4" w:rsidRPr="00E826A4" w:rsidRDefault="00E826A4" w:rsidP="00E826A4">
      <w:pPr>
        <w:pStyle w:val="Nessunaspaziatura"/>
        <w:rPr>
          <w:bCs/>
          <w:color w:val="000000" w:themeColor="text1"/>
        </w:rPr>
      </w:pPr>
      <w:r w:rsidRPr="00E826A4">
        <w:rPr>
          <w:bCs/>
          <w:color w:val="000000" w:themeColor="text1"/>
        </w:rPr>
        <w:drawing>
          <wp:inline distT="0" distB="0" distL="0" distR="0" wp14:anchorId="1D4BAE6B" wp14:editId="494F754B">
            <wp:extent cx="3409950" cy="1628775"/>
            <wp:effectExtent l="0" t="0" r="0" b="9525"/>
            <wp:docPr id="1951467299" name="Immagine 3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descr="Immagine che contiene testo, schermata, Carattere, numero&#10;&#10;Il contenuto generato dall'IA potrebbe non essere corrett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409950" cy="1628775"/>
                    </a:xfrm>
                    <a:prstGeom prst="rect">
                      <a:avLst/>
                    </a:prstGeom>
                    <a:noFill/>
                    <a:ln>
                      <a:noFill/>
                    </a:ln>
                  </pic:spPr>
                </pic:pic>
              </a:graphicData>
            </a:graphic>
          </wp:inline>
        </w:drawing>
      </w:r>
    </w:p>
    <w:p w14:paraId="0CD92B53" w14:textId="77777777" w:rsidR="00E826A4" w:rsidRPr="00E826A4" w:rsidRDefault="00E826A4" w:rsidP="00E826A4">
      <w:pPr>
        <w:pStyle w:val="Nessunaspaziatura"/>
        <w:rPr>
          <w:bCs/>
          <w:color w:val="000000" w:themeColor="text1"/>
        </w:rPr>
      </w:pPr>
      <w:r w:rsidRPr="00E826A4">
        <w:rPr>
          <w:bCs/>
          <w:color w:val="000000" w:themeColor="text1"/>
        </w:rPr>
        <w:t> </w:t>
      </w:r>
    </w:p>
    <w:p w14:paraId="025FCF12" w14:textId="77777777" w:rsidR="00E826A4" w:rsidRPr="00E826A4" w:rsidRDefault="00E826A4" w:rsidP="00E826A4">
      <w:pPr>
        <w:pStyle w:val="Nessunaspaziatura"/>
        <w:numPr>
          <w:ilvl w:val="0"/>
          <w:numId w:val="124"/>
        </w:numPr>
        <w:rPr>
          <w:bCs/>
          <w:color w:val="000000" w:themeColor="text1"/>
          <w:sz w:val="40"/>
          <w:szCs w:val="40"/>
        </w:rPr>
      </w:pPr>
      <w:r w:rsidRPr="00E826A4">
        <w:rPr>
          <w:b/>
          <w:bCs/>
          <w:color w:val="000000" w:themeColor="text1"/>
          <w:sz w:val="40"/>
          <w:szCs w:val="40"/>
        </w:rPr>
        <w:t>SCHERMATA INIZIALE</w:t>
      </w:r>
      <w:r w:rsidRPr="00E826A4">
        <w:rPr>
          <w:bCs/>
          <w:color w:val="000000" w:themeColor="text1"/>
          <w:sz w:val="40"/>
          <w:szCs w:val="40"/>
        </w:rPr>
        <w:t> </w:t>
      </w:r>
    </w:p>
    <w:p w14:paraId="309796B1" w14:textId="77777777" w:rsidR="00E826A4" w:rsidRPr="00E826A4" w:rsidRDefault="00E826A4" w:rsidP="00E826A4">
      <w:pPr>
        <w:pStyle w:val="Nessunaspaziatura"/>
        <w:rPr>
          <w:bCs/>
          <w:color w:val="000000" w:themeColor="text1"/>
        </w:rPr>
      </w:pPr>
      <w:r w:rsidRPr="00E826A4">
        <w:rPr>
          <w:bCs/>
          <w:color w:val="000000" w:themeColor="text1"/>
        </w:rPr>
        <w:t>La “Schermata Iniziale” rappresenta la prima interazione tra il personale della biblioteca e il sistema. L’interfaccia si presenta in due varianti, a seconda che l’utente abbia già completato la procedura di registrazione o meno. </w:t>
      </w:r>
    </w:p>
    <w:p w14:paraId="427CE423" w14:textId="77777777" w:rsidR="00E826A4" w:rsidRPr="00E826A4" w:rsidRDefault="00E826A4" w:rsidP="00E826A4">
      <w:pPr>
        <w:pStyle w:val="Nessunaspaziatura"/>
        <w:rPr>
          <w:bCs/>
          <w:color w:val="000000" w:themeColor="text1"/>
        </w:rPr>
      </w:pPr>
      <w:r w:rsidRPr="00E826A4">
        <w:rPr>
          <w:bCs/>
          <w:color w:val="000000" w:themeColor="text1"/>
        </w:rPr>
        <w:t> </w:t>
      </w:r>
    </w:p>
    <w:p w14:paraId="4C48E968" w14:textId="77777777" w:rsidR="00E826A4" w:rsidRPr="00E826A4" w:rsidRDefault="00E826A4" w:rsidP="00E826A4">
      <w:pPr>
        <w:pStyle w:val="Nessunaspaziatura"/>
        <w:rPr>
          <w:bCs/>
          <w:color w:val="000000" w:themeColor="text1"/>
        </w:rPr>
      </w:pPr>
      <w:r w:rsidRPr="00E826A4">
        <w:rPr>
          <w:b/>
          <w:bCs/>
          <w:color w:val="000000" w:themeColor="text1"/>
        </w:rPr>
        <w:t>PERSONALE NON REGISTRATO:</w:t>
      </w:r>
      <w:r w:rsidRPr="00E826A4">
        <w:rPr>
          <w:bCs/>
          <w:color w:val="000000" w:themeColor="text1"/>
        </w:rPr>
        <w:t> </w:t>
      </w:r>
    </w:p>
    <w:p w14:paraId="242F1AB1" w14:textId="76CE7EB7" w:rsidR="00E826A4" w:rsidRPr="00E826A4" w:rsidRDefault="00E826A4" w:rsidP="00E826A4">
      <w:pPr>
        <w:pStyle w:val="Nessunaspaziatura"/>
        <w:rPr>
          <w:bCs/>
          <w:color w:val="000000" w:themeColor="text1"/>
        </w:rPr>
      </w:pPr>
      <w:r w:rsidRPr="00E826A4">
        <w:rPr>
          <w:bCs/>
          <w:color w:val="000000" w:themeColor="text1"/>
        </w:rPr>
        <w:drawing>
          <wp:inline distT="0" distB="0" distL="0" distR="0" wp14:anchorId="7B6EFF75" wp14:editId="490C4561">
            <wp:extent cx="5934075" cy="4676775"/>
            <wp:effectExtent l="0" t="0" r="9525" b="9525"/>
            <wp:docPr id="1888903517" name="Immagine 30" descr="Immagine che contiene testo, schermata, arredo,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53" descr="Immagine che contiene testo, schermata, arredo, design&#10;&#10;Il contenuto generato dall'IA potrebbe non essere corretto."/>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34075" cy="4676775"/>
                    </a:xfrm>
                    <a:prstGeom prst="rect">
                      <a:avLst/>
                    </a:prstGeom>
                    <a:noFill/>
                    <a:ln>
                      <a:noFill/>
                    </a:ln>
                  </pic:spPr>
                </pic:pic>
              </a:graphicData>
            </a:graphic>
          </wp:inline>
        </w:drawing>
      </w:r>
      <w:r w:rsidRPr="00E826A4">
        <w:rPr>
          <w:bCs/>
          <w:color w:val="000000" w:themeColor="text1"/>
        </w:rPr>
        <w:t> </w:t>
      </w:r>
    </w:p>
    <w:p w14:paraId="3E1FBEF5" w14:textId="77777777" w:rsidR="00E826A4" w:rsidRPr="00E826A4" w:rsidRDefault="00E826A4" w:rsidP="00E826A4">
      <w:pPr>
        <w:pStyle w:val="Nessunaspaziatura"/>
        <w:rPr>
          <w:bCs/>
          <w:color w:val="000000" w:themeColor="text1"/>
        </w:rPr>
      </w:pPr>
      <w:r w:rsidRPr="00E826A4">
        <w:rPr>
          <w:bCs/>
          <w:color w:val="000000" w:themeColor="text1"/>
        </w:rPr>
        <w:t> </w:t>
      </w:r>
    </w:p>
    <w:p w14:paraId="62EDA1DB" w14:textId="77777777" w:rsidR="00E826A4" w:rsidRPr="00E826A4" w:rsidRDefault="00E826A4" w:rsidP="00E826A4">
      <w:pPr>
        <w:pStyle w:val="Nessunaspaziatura"/>
        <w:rPr>
          <w:bCs/>
          <w:color w:val="000000" w:themeColor="text1"/>
        </w:rPr>
      </w:pPr>
      <w:r w:rsidRPr="00E826A4">
        <w:rPr>
          <w:bCs/>
          <w:color w:val="000000" w:themeColor="text1"/>
        </w:rPr>
        <w:t>Al click del tasto “Registrati” il sistema effettuerà un cambio di interfaccia ed il personale potrà interagire con la “Schermata Di Registrazione”, nella quale potrà svolgere la procedura di registrazione. </w:t>
      </w:r>
    </w:p>
    <w:p w14:paraId="51673B21" w14:textId="77777777" w:rsidR="00E826A4" w:rsidRPr="00E826A4" w:rsidRDefault="00E826A4" w:rsidP="00E826A4">
      <w:pPr>
        <w:pStyle w:val="Nessunaspaziatura"/>
        <w:rPr>
          <w:bCs/>
          <w:color w:val="000000" w:themeColor="text1"/>
        </w:rPr>
      </w:pPr>
      <w:r w:rsidRPr="00E826A4">
        <w:rPr>
          <w:bCs/>
          <w:color w:val="000000" w:themeColor="text1"/>
        </w:rPr>
        <w:t> </w:t>
      </w:r>
    </w:p>
    <w:p w14:paraId="00544266" w14:textId="77777777" w:rsidR="00E826A4" w:rsidRPr="00E826A4" w:rsidRDefault="00E826A4" w:rsidP="00E826A4">
      <w:pPr>
        <w:pStyle w:val="Nessunaspaziatura"/>
        <w:rPr>
          <w:bCs/>
          <w:color w:val="000000" w:themeColor="text1"/>
        </w:rPr>
      </w:pPr>
      <w:r w:rsidRPr="00E826A4">
        <w:rPr>
          <w:bCs/>
          <w:color w:val="000000" w:themeColor="text1"/>
        </w:rPr>
        <w:t> </w:t>
      </w:r>
    </w:p>
    <w:p w14:paraId="3B83FBA0" w14:textId="77777777" w:rsidR="00E826A4" w:rsidRPr="00E826A4" w:rsidRDefault="00E826A4" w:rsidP="00E826A4">
      <w:pPr>
        <w:pStyle w:val="Nessunaspaziatura"/>
        <w:rPr>
          <w:bCs/>
          <w:color w:val="000000" w:themeColor="text1"/>
        </w:rPr>
      </w:pPr>
      <w:r w:rsidRPr="00E826A4">
        <w:rPr>
          <w:bCs/>
          <w:color w:val="000000" w:themeColor="text1"/>
        </w:rPr>
        <w:t> </w:t>
      </w:r>
    </w:p>
    <w:p w14:paraId="51590849" w14:textId="77777777" w:rsidR="00E826A4" w:rsidRPr="00E826A4" w:rsidRDefault="00E826A4" w:rsidP="00E826A4">
      <w:pPr>
        <w:pStyle w:val="Nessunaspaziatura"/>
        <w:rPr>
          <w:bCs/>
          <w:color w:val="000000" w:themeColor="text1"/>
        </w:rPr>
      </w:pPr>
      <w:r w:rsidRPr="00E826A4">
        <w:rPr>
          <w:bCs/>
          <w:color w:val="000000" w:themeColor="text1"/>
        </w:rPr>
        <w:t> </w:t>
      </w:r>
    </w:p>
    <w:p w14:paraId="5F9FB49B" w14:textId="77777777" w:rsidR="00E826A4" w:rsidRPr="00E826A4" w:rsidRDefault="00E826A4" w:rsidP="00E826A4">
      <w:pPr>
        <w:pStyle w:val="Nessunaspaziatura"/>
        <w:rPr>
          <w:bCs/>
          <w:color w:val="000000" w:themeColor="text1"/>
        </w:rPr>
      </w:pPr>
      <w:r w:rsidRPr="00E826A4">
        <w:rPr>
          <w:bCs/>
          <w:color w:val="000000" w:themeColor="text1"/>
        </w:rPr>
        <w:t> </w:t>
      </w:r>
    </w:p>
    <w:p w14:paraId="0CE08138" w14:textId="77777777" w:rsidR="00E826A4" w:rsidRPr="00E826A4" w:rsidRDefault="00E826A4" w:rsidP="00E826A4">
      <w:pPr>
        <w:pStyle w:val="Nessunaspaziatura"/>
        <w:rPr>
          <w:bCs/>
          <w:color w:val="000000" w:themeColor="text1"/>
        </w:rPr>
      </w:pPr>
      <w:r w:rsidRPr="00E826A4">
        <w:rPr>
          <w:bCs/>
          <w:color w:val="000000" w:themeColor="text1"/>
        </w:rPr>
        <w:t> </w:t>
      </w:r>
    </w:p>
    <w:p w14:paraId="1BC9EBD5" w14:textId="77777777" w:rsidR="00E826A4" w:rsidRPr="00E826A4" w:rsidRDefault="00E826A4" w:rsidP="00E826A4">
      <w:pPr>
        <w:pStyle w:val="Nessunaspaziatura"/>
        <w:rPr>
          <w:bCs/>
          <w:color w:val="000000" w:themeColor="text1"/>
        </w:rPr>
      </w:pPr>
      <w:r w:rsidRPr="00E826A4">
        <w:rPr>
          <w:bCs/>
          <w:color w:val="000000" w:themeColor="text1"/>
        </w:rPr>
        <w:t> </w:t>
      </w:r>
    </w:p>
    <w:p w14:paraId="2C68FD7B" w14:textId="77777777" w:rsidR="00E826A4" w:rsidRPr="00E826A4" w:rsidRDefault="00E826A4" w:rsidP="00E826A4">
      <w:pPr>
        <w:pStyle w:val="Nessunaspaziatura"/>
        <w:rPr>
          <w:b/>
          <w:bCs/>
          <w:color w:val="000000" w:themeColor="text1"/>
        </w:rPr>
      </w:pPr>
    </w:p>
    <w:p w14:paraId="52D12CE0" w14:textId="77777777" w:rsidR="00E826A4" w:rsidRPr="00E826A4" w:rsidRDefault="00E826A4" w:rsidP="00E826A4">
      <w:pPr>
        <w:pStyle w:val="Nessunaspaziatura"/>
        <w:rPr>
          <w:b/>
          <w:bCs/>
          <w:color w:val="000000" w:themeColor="text1"/>
        </w:rPr>
      </w:pPr>
    </w:p>
    <w:p w14:paraId="3DB37B5F" w14:textId="77777777" w:rsidR="00E826A4" w:rsidRPr="00E826A4" w:rsidRDefault="00E826A4" w:rsidP="00E826A4">
      <w:pPr>
        <w:pStyle w:val="Nessunaspaziatura"/>
        <w:rPr>
          <w:b/>
          <w:bCs/>
          <w:color w:val="000000" w:themeColor="text1"/>
        </w:rPr>
      </w:pPr>
    </w:p>
    <w:p w14:paraId="2990B7DE" w14:textId="77777777" w:rsidR="00E826A4" w:rsidRPr="00E826A4" w:rsidRDefault="00E826A4" w:rsidP="00E826A4">
      <w:pPr>
        <w:pStyle w:val="Nessunaspaziatura"/>
        <w:rPr>
          <w:b/>
          <w:bCs/>
          <w:color w:val="000000" w:themeColor="text1"/>
        </w:rPr>
      </w:pPr>
    </w:p>
    <w:p w14:paraId="2FEA76A6" w14:textId="77777777" w:rsidR="00E826A4" w:rsidRPr="00E826A4" w:rsidRDefault="00E826A4" w:rsidP="00E826A4">
      <w:pPr>
        <w:pStyle w:val="Nessunaspaziatura"/>
        <w:rPr>
          <w:b/>
          <w:bCs/>
          <w:color w:val="000000" w:themeColor="text1"/>
        </w:rPr>
      </w:pPr>
    </w:p>
    <w:p w14:paraId="50D67E38" w14:textId="77777777" w:rsidR="00E826A4" w:rsidRPr="00E826A4" w:rsidRDefault="00E826A4" w:rsidP="00E826A4">
      <w:pPr>
        <w:pStyle w:val="Nessunaspaziatura"/>
        <w:rPr>
          <w:b/>
          <w:bCs/>
          <w:color w:val="000000" w:themeColor="text1"/>
        </w:rPr>
      </w:pPr>
    </w:p>
    <w:p w14:paraId="4FB501DC" w14:textId="77777777" w:rsidR="00E826A4" w:rsidRPr="00E826A4" w:rsidRDefault="00E826A4" w:rsidP="00E826A4">
      <w:pPr>
        <w:pStyle w:val="Nessunaspaziatura"/>
        <w:rPr>
          <w:b/>
          <w:bCs/>
          <w:color w:val="000000" w:themeColor="text1"/>
        </w:rPr>
      </w:pPr>
    </w:p>
    <w:p w14:paraId="6E1534C1" w14:textId="77777777" w:rsidR="00E826A4" w:rsidRPr="00E826A4" w:rsidRDefault="00E826A4" w:rsidP="00E826A4">
      <w:pPr>
        <w:pStyle w:val="Nessunaspaziatura"/>
        <w:rPr>
          <w:b/>
          <w:bCs/>
          <w:color w:val="000000" w:themeColor="text1"/>
        </w:rPr>
      </w:pPr>
    </w:p>
    <w:p w14:paraId="3E95B62B" w14:textId="77777777" w:rsidR="00E826A4" w:rsidRPr="00E826A4" w:rsidRDefault="00E826A4" w:rsidP="00E826A4">
      <w:pPr>
        <w:pStyle w:val="Nessunaspaziatura"/>
        <w:rPr>
          <w:b/>
          <w:bCs/>
          <w:color w:val="000000" w:themeColor="text1"/>
        </w:rPr>
      </w:pPr>
    </w:p>
    <w:p w14:paraId="107A5263" w14:textId="77777777" w:rsidR="00E826A4" w:rsidRPr="00E826A4" w:rsidRDefault="00E826A4" w:rsidP="00E826A4">
      <w:pPr>
        <w:pStyle w:val="Nessunaspaziatura"/>
        <w:rPr>
          <w:b/>
          <w:bCs/>
          <w:color w:val="000000" w:themeColor="text1"/>
        </w:rPr>
      </w:pPr>
    </w:p>
    <w:p w14:paraId="3FB74D5F" w14:textId="77777777" w:rsidR="00E826A4" w:rsidRPr="00E826A4" w:rsidRDefault="00E826A4" w:rsidP="00E826A4">
      <w:pPr>
        <w:pStyle w:val="Nessunaspaziatura"/>
        <w:rPr>
          <w:b/>
          <w:bCs/>
          <w:color w:val="000000" w:themeColor="text1"/>
        </w:rPr>
      </w:pPr>
    </w:p>
    <w:p w14:paraId="4766FC74" w14:textId="77777777" w:rsidR="00E826A4" w:rsidRPr="00E826A4" w:rsidRDefault="00E826A4" w:rsidP="00E826A4">
      <w:pPr>
        <w:pStyle w:val="Nessunaspaziatura"/>
        <w:rPr>
          <w:bCs/>
          <w:color w:val="000000" w:themeColor="text1"/>
          <w:sz w:val="36"/>
          <w:szCs w:val="36"/>
        </w:rPr>
      </w:pPr>
      <w:r w:rsidRPr="00E826A4">
        <w:rPr>
          <w:b/>
          <w:bCs/>
          <w:color w:val="000000" w:themeColor="text1"/>
          <w:sz w:val="36"/>
          <w:szCs w:val="36"/>
        </w:rPr>
        <w:t>PERSONALE GIÀ PRECEDENTEMENTE REGISTRATO:</w:t>
      </w:r>
      <w:r w:rsidRPr="00E826A4">
        <w:rPr>
          <w:bCs/>
          <w:color w:val="000000" w:themeColor="text1"/>
          <w:sz w:val="36"/>
          <w:szCs w:val="36"/>
        </w:rPr>
        <w:t> </w:t>
      </w:r>
    </w:p>
    <w:p w14:paraId="54EFC462" w14:textId="2A72E3A9" w:rsidR="00E826A4" w:rsidRPr="00E826A4" w:rsidRDefault="00E826A4" w:rsidP="00E826A4">
      <w:pPr>
        <w:pStyle w:val="Nessunaspaziatura"/>
        <w:rPr>
          <w:bCs/>
          <w:color w:val="000000" w:themeColor="text1"/>
        </w:rPr>
      </w:pPr>
      <w:r w:rsidRPr="00E826A4">
        <w:rPr>
          <w:bCs/>
          <w:color w:val="000000" w:themeColor="text1"/>
        </w:rPr>
        <w:drawing>
          <wp:inline distT="0" distB="0" distL="0" distR="0" wp14:anchorId="6C4B1B5F" wp14:editId="7B55ED05">
            <wp:extent cx="5934075" cy="4676775"/>
            <wp:effectExtent l="0" t="0" r="9525" b="9525"/>
            <wp:docPr id="272440247" name="Immagine 29" descr="Immagine che contiene testo, schermata, arredo,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52" descr="Immagine che contiene testo, schermata, arredo, design&#10;&#10;Il contenuto generato dall'IA potrebbe non essere corretto."/>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34075" cy="4676775"/>
                    </a:xfrm>
                    <a:prstGeom prst="rect">
                      <a:avLst/>
                    </a:prstGeom>
                    <a:noFill/>
                    <a:ln>
                      <a:noFill/>
                    </a:ln>
                  </pic:spPr>
                </pic:pic>
              </a:graphicData>
            </a:graphic>
          </wp:inline>
        </w:drawing>
      </w:r>
      <w:r w:rsidRPr="00E826A4">
        <w:rPr>
          <w:bCs/>
          <w:color w:val="000000" w:themeColor="text1"/>
        </w:rPr>
        <w:t> </w:t>
      </w:r>
    </w:p>
    <w:p w14:paraId="0D4DC011" w14:textId="77777777" w:rsidR="00E826A4" w:rsidRPr="00E826A4" w:rsidRDefault="00E826A4" w:rsidP="00E826A4">
      <w:pPr>
        <w:pStyle w:val="Nessunaspaziatura"/>
        <w:rPr>
          <w:bCs/>
          <w:color w:val="000000" w:themeColor="text1"/>
        </w:rPr>
      </w:pPr>
      <w:r w:rsidRPr="00E826A4">
        <w:rPr>
          <w:bCs/>
          <w:color w:val="000000" w:themeColor="text1"/>
        </w:rPr>
        <w:t> </w:t>
      </w:r>
    </w:p>
    <w:p w14:paraId="7ACE0531" w14:textId="77777777" w:rsidR="00E826A4" w:rsidRPr="00E826A4" w:rsidRDefault="00E826A4" w:rsidP="00E826A4">
      <w:pPr>
        <w:pStyle w:val="Nessunaspaziatura"/>
        <w:rPr>
          <w:bCs/>
          <w:color w:val="000000" w:themeColor="text1"/>
        </w:rPr>
      </w:pPr>
      <w:r w:rsidRPr="00E826A4">
        <w:rPr>
          <w:bCs/>
          <w:color w:val="000000" w:themeColor="text1"/>
        </w:rPr>
        <w:t>Al click del tasto “Login” il sistema effettuerà un cambio di interfaccia ed il personale potrà interagire con la “Schermata Di Login”, nella quale potrà svolgere la procedura di accesso. </w:t>
      </w:r>
    </w:p>
    <w:p w14:paraId="4CAA31C5" w14:textId="77777777" w:rsidR="00E826A4" w:rsidRPr="00E826A4" w:rsidRDefault="00E826A4" w:rsidP="00E826A4">
      <w:pPr>
        <w:pStyle w:val="Nessunaspaziatura"/>
        <w:rPr>
          <w:bCs/>
          <w:color w:val="000000" w:themeColor="text1"/>
        </w:rPr>
      </w:pPr>
      <w:r w:rsidRPr="00E826A4">
        <w:rPr>
          <w:bCs/>
          <w:color w:val="000000" w:themeColor="text1"/>
        </w:rPr>
        <w:t> </w:t>
      </w:r>
    </w:p>
    <w:p w14:paraId="38442DE8" w14:textId="77777777" w:rsidR="00E826A4" w:rsidRPr="00E826A4" w:rsidRDefault="00E826A4" w:rsidP="00E826A4">
      <w:pPr>
        <w:pStyle w:val="Nessunaspaziatura"/>
        <w:rPr>
          <w:bCs/>
          <w:color w:val="000000" w:themeColor="text1"/>
        </w:rPr>
      </w:pPr>
      <w:r w:rsidRPr="00E826A4">
        <w:rPr>
          <w:bCs/>
          <w:color w:val="000000" w:themeColor="text1"/>
        </w:rPr>
        <w:t> </w:t>
      </w:r>
    </w:p>
    <w:p w14:paraId="2AA1E0DE" w14:textId="77777777" w:rsidR="00E826A4" w:rsidRPr="00E826A4" w:rsidRDefault="00E826A4" w:rsidP="00E826A4">
      <w:pPr>
        <w:pStyle w:val="Nessunaspaziatura"/>
        <w:rPr>
          <w:bCs/>
          <w:color w:val="000000" w:themeColor="text1"/>
        </w:rPr>
      </w:pPr>
      <w:r w:rsidRPr="00E826A4">
        <w:rPr>
          <w:bCs/>
          <w:color w:val="000000" w:themeColor="text1"/>
        </w:rPr>
        <w:t> </w:t>
      </w:r>
    </w:p>
    <w:p w14:paraId="1F3C7858" w14:textId="77777777" w:rsidR="00E826A4" w:rsidRPr="00E826A4" w:rsidRDefault="00E826A4" w:rsidP="00E826A4">
      <w:pPr>
        <w:pStyle w:val="Nessunaspaziatura"/>
        <w:rPr>
          <w:bCs/>
          <w:color w:val="000000" w:themeColor="text1"/>
        </w:rPr>
      </w:pPr>
      <w:r w:rsidRPr="00E826A4">
        <w:rPr>
          <w:bCs/>
          <w:color w:val="000000" w:themeColor="text1"/>
        </w:rPr>
        <w:t> </w:t>
      </w:r>
    </w:p>
    <w:p w14:paraId="6DE19DAF" w14:textId="77777777" w:rsidR="00E826A4" w:rsidRPr="00E826A4" w:rsidRDefault="00E826A4" w:rsidP="00E826A4">
      <w:pPr>
        <w:pStyle w:val="Nessunaspaziatura"/>
        <w:rPr>
          <w:bCs/>
          <w:color w:val="000000" w:themeColor="text1"/>
        </w:rPr>
      </w:pPr>
      <w:r w:rsidRPr="00E826A4">
        <w:rPr>
          <w:bCs/>
          <w:color w:val="000000" w:themeColor="text1"/>
        </w:rPr>
        <w:t> </w:t>
      </w:r>
    </w:p>
    <w:p w14:paraId="036B3AFD" w14:textId="77777777" w:rsidR="00E826A4" w:rsidRPr="00E826A4" w:rsidRDefault="00E826A4" w:rsidP="00E826A4">
      <w:pPr>
        <w:pStyle w:val="Nessunaspaziatura"/>
        <w:rPr>
          <w:bCs/>
          <w:color w:val="000000" w:themeColor="text1"/>
        </w:rPr>
      </w:pPr>
      <w:r w:rsidRPr="00E826A4">
        <w:rPr>
          <w:bCs/>
          <w:color w:val="000000" w:themeColor="text1"/>
        </w:rPr>
        <w:t> </w:t>
      </w:r>
    </w:p>
    <w:p w14:paraId="43C2AB7D" w14:textId="77777777" w:rsidR="00E826A4" w:rsidRPr="00E826A4" w:rsidRDefault="00E826A4" w:rsidP="00E826A4">
      <w:pPr>
        <w:pStyle w:val="Nessunaspaziatura"/>
        <w:rPr>
          <w:bCs/>
          <w:color w:val="000000" w:themeColor="text1"/>
        </w:rPr>
      </w:pPr>
      <w:r w:rsidRPr="00E826A4">
        <w:rPr>
          <w:bCs/>
          <w:color w:val="000000" w:themeColor="text1"/>
        </w:rPr>
        <w:t> </w:t>
      </w:r>
    </w:p>
    <w:p w14:paraId="1E39C15D" w14:textId="77777777" w:rsidR="00E826A4" w:rsidRPr="00E826A4" w:rsidRDefault="00E826A4" w:rsidP="00E826A4">
      <w:pPr>
        <w:pStyle w:val="Nessunaspaziatura"/>
        <w:rPr>
          <w:bCs/>
          <w:color w:val="000000" w:themeColor="text1"/>
        </w:rPr>
      </w:pPr>
      <w:r w:rsidRPr="00E826A4">
        <w:rPr>
          <w:bCs/>
          <w:color w:val="000000" w:themeColor="text1"/>
        </w:rPr>
        <w:t> </w:t>
      </w:r>
    </w:p>
    <w:p w14:paraId="28BBD64B" w14:textId="77777777" w:rsidR="00E826A4" w:rsidRPr="00E826A4" w:rsidRDefault="00E826A4" w:rsidP="00E826A4">
      <w:pPr>
        <w:pStyle w:val="Nessunaspaziatura"/>
        <w:rPr>
          <w:bCs/>
          <w:color w:val="000000" w:themeColor="text1"/>
        </w:rPr>
      </w:pPr>
      <w:r w:rsidRPr="00E826A4">
        <w:rPr>
          <w:bCs/>
          <w:color w:val="000000" w:themeColor="text1"/>
        </w:rPr>
        <w:t> </w:t>
      </w:r>
    </w:p>
    <w:p w14:paraId="4918B5FD" w14:textId="77777777" w:rsidR="00E826A4" w:rsidRPr="00E826A4" w:rsidRDefault="00E826A4" w:rsidP="00E826A4">
      <w:pPr>
        <w:pStyle w:val="Nessunaspaziatura"/>
        <w:rPr>
          <w:bCs/>
          <w:color w:val="000000" w:themeColor="text1"/>
        </w:rPr>
      </w:pPr>
      <w:r w:rsidRPr="00E826A4">
        <w:rPr>
          <w:bCs/>
          <w:color w:val="000000" w:themeColor="text1"/>
        </w:rPr>
        <w:t> </w:t>
      </w:r>
    </w:p>
    <w:p w14:paraId="540A9455" w14:textId="77777777" w:rsidR="00E826A4" w:rsidRPr="00E826A4" w:rsidRDefault="00E826A4" w:rsidP="00E826A4">
      <w:pPr>
        <w:pStyle w:val="Nessunaspaziatura"/>
        <w:rPr>
          <w:bCs/>
          <w:color w:val="000000" w:themeColor="text1"/>
        </w:rPr>
      </w:pPr>
      <w:r w:rsidRPr="00E826A4">
        <w:rPr>
          <w:bCs/>
          <w:color w:val="000000" w:themeColor="text1"/>
        </w:rPr>
        <w:t> </w:t>
      </w:r>
    </w:p>
    <w:p w14:paraId="34E97086" w14:textId="77777777" w:rsidR="00E826A4" w:rsidRPr="00E826A4" w:rsidRDefault="00E826A4" w:rsidP="00E826A4">
      <w:pPr>
        <w:pStyle w:val="Nessunaspaziatura"/>
        <w:rPr>
          <w:bCs/>
          <w:color w:val="000000" w:themeColor="text1"/>
        </w:rPr>
      </w:pPr>
      <w:r w:rsidRPr="00E826A4">
        <w:rPr>
          <w:bCs/>
          <w:color w:val="000000" w:themeColor="text1"/>
        </w:rPr>
        <w:t> </w:t>
      </w:r>
    </w:p>
    <w:p w14:paraId="7A8E90E1" w14:textId="77777777" w:rsidR="00E826A4" w:rsidRPr="00E826A4" w:rsidRDefault="00E826A4" w:rsidP="00E826A4">
      <w:pPr>
        <w:pStyle w:val="Nessunaspaziatura"/>
        <w:rPr>
          <w:bCs/>
          <w:color w:val="000000" w:themeColor="text1"/>
        </w:rPr>
      </w:pPr>
      <w:r w:rsidRPr="00E826A4">
        <w:rPr>
          <w:bCs/>
          <w:color w:val="000000" w:themeColor="text1"/>
        </w:rPr>
        <w:t> </w:t>
      </w:r>
    </w:p>
    <w:p w14:paraId="4A58FD86" w14:textId="77777777" w:rsidR="00E826A4" w:rsidRPr="00E826A4" w:rsidRDefault="00E826A4" w:rsidP="00E826A4">
      <w:pPr>
        <w:pStyle w:val="Nessunaspaziatura"/>
        <w:numPr>
          <w:ilvl w:val="0"/>
          <w:numId w:val="125"/>
        </w:numPr>
        <w:rPr>
          <w:bCs/>
          <w:color w:val="000000" w:themeColor="text1"/>
          <w:sz w:val="40"/>
          <w:szCs w:val="40"/>
        </w:rPr>
      </w:pPr>
      <w:r w:rsidRPr="00E826A4">
        <w:rPr>
          <w:b/>
          <w:bCs/>
          <w:color w:val="000000" w:themeColor="text1"/>
          <w:sz w:val="40"/>
          <w:szCs w:val="40"/>
        </w:rPr>
        <w:t>SCHERMATA DI REGISTRAZIONE</w:t>
      </w:r>
      <w:r w:rsidRPr="00E826A4">
        <w:rPr>
          <w:bCs/>
          <w:color w:val="000000" w:themeColor="text1"/>
          <w:sz w:val="40"/>
          <w:szCs w:val="40"/>
        </w:rPr>
        <w:t> </w:t>
      </w:r>
    </w:p>
    <w:p w14:paraId="5302EC33" w14:textId="77777777" w:rsidR="00E826A4" w:rsidRPr="00E826A4" w:rsidRDefault="00E826A4" w:rsidP="00E826A4">
      <w:pPr>
        <w:pStyle w:val="Nessunaspaziatura"/>
        <w:rPr>
          <w:bCs/>
          <w:color w:val="000000" w:themeColor="text1"/>
        </w:rPr>
      </w:pPr>
      <w:r w:rsidRPr="00E826A4">
        <w:rPr>
          <w:bCs/>
          <w:color w:val="000000" w:themeColor="text1"/>
        </w:rPr>
        <w:t> </w:t>
      </w:r>
    </w:p>
    <w:p w14:paraId="322C374C" w14:textId="77777777" w:rsidR="00E826A4" w:rsidRPr="00E826A4" w:rsidRDefault="00E826A4" w:rsidP="00E826A4">
      <w:pPr>
        <w:pStyle w:val="Nessunaspaziatura"/>
        <w:rPr>
          <w:bCs/>
          <w:color w:val="000000" w:themeColor="text1"/>
        </w:rPr>
      </w:pPr>
      <w:r w:rsidRPr="00E826A4">
        <w:rPr>
          <w:bCs/>
          <w:color w:val="000000" w:themeColor="text1"/>
        </w:rPr>
        <w:t>La “Schermata Di Registrazione” viene fornita al personale al click del tasto “Registrati” nella “Schermata Iniziale”. </w:t>
      </w:r>
    </w:p>
    <w:p w14:paraId="65521F1F" w14:textId="77777777" w:rsidR="00E826A4" w:rsidRPr="00E826A4" w:rsidRDefault="00E826A4" w:rsidP="00E826A4">
      <w:pPr>
        <w:pStyle w:val="Nessunaspaziatura"/>
        <w:rPr>
          <w:bCs/>
          <w:color w:val="000000" w:themeColor="text1"/>
        </w:rPr>
      </w:pPr>
      <w:r w:rsidRPr="00E826A4">
        <w:rPr>
          <w:bCs/>
          <w:color w:val="000000" w:themeColor="text1"/>
        </w:rPr>
        <w:t> </w:t>
      </w:r>
    </w:p>
    <w:p w14:paraId="1A80D12A" w14:textId="78F8B0D8" w:rsidR="00E826A4" w:rsidRPr="00E826A4" w:rsidRDefault="00E826A4" w:rsidP="00E826A4">
      <w:pPr>
        <w:pStyle w:val="Nessunaspaziatura"/>
        <w:rPr>
          <w:bCs/>
          <w:color w:val="000000" w:themeColor="text1"/>
        </w:rPr>
      </w:pPr>
      <w:r w:rsidRPr="00E826A4">
        <w:rPr>
          <w:bCs/>
          <w:color w:val="000000" w:themeColor="text1"/>
        </w:rPr>
        <w:drawing>
          <wp:inline distT="0" distB="0" distL="0" distR="0" wp14:anchorId="1865ECB2" wp14:editId="11DA2636">
            <wp:extent cx="5915025" cy="4676775"/>
            <wp:effectExtent l="0" t="0" r="9525" b="9525"/>
            <wp:docPr id="1767876436" name="Immagine 28" descr="Immagine che contiene testo, schermata,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51" descr="Immagine che contiene testo, schermata, design&#10;&#10;Il contenuto generato dall'IA potrebbe non essere corretto."/>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15025" cy="4676775"/>
                    </a:xfrm>
                    <a:prstGeom prst="rect">
                      <a:avLst/>
                    </a:prstGeom>
                    <a:noFill/>
                    <a:ln>
                      <a:noFill/>
                    </a:ln>
                  </pic:spPr>
                </pic:pic>
              </a:graphicData>
            </a:graphic>
          </wp:inline>
        </w:drawing>
      </w:r>
      <w:r w:rsidRPr="00E826A4">
        <w:rPr>
          <w:bCs/>
          <w:color w:val="000000" w:themeColor="text1"/>
        </w:rPr>
        <w:t> </w:t>
      </w:r>
    </w:p>
    <w:p w14:paraId="5AE4F71F" w14:textId="77777777" w:rsidR="00E826A4" w:rsidRPr="00E826A4" w:rsidRDefault="00E826A4" w:rsidP="00E826A4">
      <w:pPr>
        <w:pStyle w:val="Nessunaspaziatura"/>
        <w:rPr>
          <w:bCs/>
          <w:color w:val="000000" w:themeColor="text1"/>
        </w:rPr>
      </w:pPr>
      <w:r w:rsidRPr="00E826A4">
        <w:rPr>
          <w:bCs/>
          <w:color w:val="000000" w:themeColor="text1"/>
        </w:rPr>
        <w:t> </w:t>
      </w:r>
    </w:p>
    <w:p w14:paraId="1CE94950" w14:textId="77777777" w:rsidR="00E826A4" w:rsidRPr="00E826A4" w:rsidRDefault="00E826A4" w:rsidP="00E826A4">
      <w:pPr>
        <w:pStyle w:val="Nessunaspaziatura"/>
        <w:rPr>
          <w:bCs/>
          <w:color w:val="000000" w:themeColor="text1"/>
        </w:rPr>
      </w:pPr>
      <w:r w:rsidRPr="00E826A4">
        <w:rPr>
          <w:bCs/>
          <w:color w:val="000000" w:themeColor="text1"/>
        </w:rPr>
        <w:t>Questa interfaccia consente la creazione del profilo del personale attraverso la compilazione dei relativi campi. Il campo “Email” richiede l’indirizzo di posta elettronica al quale saranno inviate eventuali mail di ripristino password. I campi “Password” e “Conferma Password” permettono invece di definire le credenziali che saranno utilizzate per accedere al sistema tramite la “Schermata di Login”. </w:t>
      </w:r>
    </w:p>
    <w:p w14:paraId="3CAE4EDD" w14:textId="77777777" w:rsidR="00E826A4" w:rsidRPr="00E826A4" w:rsidRDefault="00E826A4" w:rsidP="00E826A4">
      <w:pPr>
        <w:pStyle w:val="Nessunaspaziatura"/>
        <w:rPr>
          <w:bCs/>
          <w:color w:val="000000" w:themeColor="text1"/>
        </w:rPr>
      </w:pPr>
      <w:r w:rsidRPr="00E826A4">
        <w:rPr>
          <w:bCs/>
          <w:color w:val="000000" w:themeColor="text1"/>
        </w:rPr>
        <w:t> </w:t>
      </w:r>
      <w:r w:rsidRPr="00E826A4">
        <w:rPr>
          <w:bCs/>
          <w:color w:val="000000" w:themeColor="text1"/>
        </w:rPr>
        <w:br/>
        <w:t>È inoltre presente un checkbox denominato “Mostra password”, la cui selezione o deselezione consente di decidere se visualizzare la password in chiaro oppure oscurata durante l’inserimento. </w:t>
      </w:r>
    </w:p>
    <w:p w14:paraId="06145519" w14:textId="77777777" w:rsidR="00E826A4" w:rsidRPr="00E826A4" w:rsidRDefault="00E826A4" w:rsidP="00E826A4">
      <w:pPr>
        <w:pStyle w:val="Nessunaspaziatura"/>
        <w:rPr>
          <w:bCs/>
          <w:color w:val="000000" w:themeColor="text1"/>
        </w:rPr>
      </w:pPr>
      <w:r w:rsidRPr="00E826A4">
        <w:rPr>
          <w:bCs/>
          <w:color w:val="000000" w:themeColor="text1"/>
        </w:rPr>
        <w:t>Terminata la compilazione di tutti i campi, il click del tasto “Conferma” permette la creazione dell’utente e il ritorno alla “Schermata Iniziale” nel caso in cui tutti i campi siano compilati correttamente, altrimenti sarà visualizzato un Alert indicante l’errore. </w:t>
      </w:r>
    </w:p>
    <w:p w14:paraId="55114745" w14:textId="77777777" w:rsidR="00E826A4" w:rsidRPr="00E826A4" w:rsidRDefault="00E826A4" w:rsidP="00E826A4">
      <w:pPr>
        <w:pStyle w:val="Nessunaspaziatura"/>
        <w:rPr>
          <w:bCs/>
          <w:color w:val="000000" w:themeColor="text1"/>
        </w:rPr>
      </w:pPr>
      <w:r w:rsidRPr="00E826A4">
        <w:rPr>
          <w:bCs/>
          <w:color w:val="000000" w:themeColor="text1"/>
        </w:rPr>
        <w:t> </w:t>
      </w:r>
    </w:p>
    <w:p w14:paraId="12E7FBD5" w14:textId="77777777" w:rsidR="00E826A4" w:rsidRPr="00E826A4" w:rsidRDefault="00E826A4" w:rsidP="00E826A4">
      <w:pPr>
        <w:pStyle w:val="Nessunaspaziatura"/>
        <w:rPr>
          <w:bCs/>
          <w:color w:val="000000" w:themeColor="text1"/>
        </w:rPr>
      </w:pPr>
      <w:r w:rsidRPr="00E826A4">
        <w:rPr>
          <w:bCs/>
          <w:color w:val="000000" w:themeColor="text1"/>
        </w:rPr>
        <w:t> </w:t>
      </w:r>
    </w:p>
    <w:p w14:paraId="68B4E515" w14:textId="77777777" w:rsidR="00E826A4" w:rsidRPr="00E826A4" w:rsidRDefault="00E826A4" w:rsidP="00E826A4">
      <w:pPr>
        <w:pStyle w:val="Nessunaspaziatura"/>
        <w:rPr>
          <w:bCs/>
          <w:color w:val="000000" w:themeColor="text1"/>
        </w:rPr>
      </w:pPr>
      <w:r w:rsidRPr="00E826A4">
        <w:rPr>
          <w:bCs/>
          <w:color w:val="000000" w:themeColor="text1"/>
        </w:rPr>
        <w:t> </w:t>
      </w:r>
    </w:p>
    <w:p w14:paraId="7EC53423" w14:textId="77777777" w:rsidR="00E826A4" w:rsidRPr="00E826A4" w:rsidRDefault="00E826A4" w:rsidP="00E826A4">
      <w:pPr>
        <w:pStyle w:val="Nessunaspaziatura"/>
        <w:rPr>
          <w:bCs/>
          <w:color w:val="000000" w:themeColor="text1"/>
        </w:rPr>
      </w:pPr>
    </w:p>
    <w:p w14:paraId="6E6E16ED" w14:textId="77777777" w:rsidR="00E826A4" w:rsidRPr="00E826A4" w:rsidRDefault="00E826A4" w:rsidP="00E826A4">
      <w:pPr>
        <w:pStyle w:val="Nessunaspaziatura"/>
        <w:rPr>
          <w:bCs/>
          <w:color w:val="000000" w:themeColor="text1"/>
        </w:rPr>
      </w:pPr>
      <w:r w:rsidRPr="00E826A4">
        <w:rPr>
          <w:bCs/>
          <w:color w:val="000000" w:themeColor="text1"/>
        </w:rPr>
        <w:t> </w:t>
      </w:r>
    </w:p>
    <w:p w14:paraId="107277D0" w14:textId="77777777" w:rsidR="00E826A4" w:rsidRPr="00E826A4" w:rsidRDefault="00E826A4" w:rsidP="00E826A4">
      <w:pPr>
        <w:pStyle w:val="Nessunaspaziatura"/>
        <w:numPr>
          <w:ilvl w:val="0"/>
          <w:numId w:val="126"/>
        </w:numPr>
        <w:rPr>
          <w:bCs/>
          <w:color w:val="000000" w:themeColor="text1"/>
          <w:sz w:val="40"/>
          <w:szCs w:val="40"/>
        </w:rPr>
      </w:pPr>
      <w:r w:rsidRPr="00E826A4">
        <w:rPr>
          <w:b/>
          <w:bCs/>
          <w:color w:val="000000" w:themeColor="text1"/>
          <w:sz w:val="40"/>
          <w:szCs w:val="40"/>
        </w:rPr>
        <w:t>SCHERMATA DI LOGIN</w:t>
      </w:r>
      <w:r w:rsidRPr="00E826A4">
        <w:rPr>
          <w:bCs/>
          <w:color w:val="000000" w:themeColor="text1"/>
          <w:sz w:val="40"/>
          <w:szCs w:val="40"/>
        </w:rPr>
        <w:t> </w:t>
      </w:r>
    </w:p>
    <w:p w14:paraId="126B27D4" w14:textId="77777777" w:rsidR="00E826A4" w:rsidRPr="00E826A4" w:rsidRDefault="00E826A4" w:rsidP="00E826A4">
      <w:pPr>
        <w:pStyle w:val="Nessunaspaziatura"/>
        <w:rPr>
          <w:bCs/>
          <w:color w:val="000000" w:themeColor="text1"/>
        </w:rPr>
      </w:pPr>
      <w:r w:rsidRPr="00E826A4">
        <w:rPr>
          <w:bCs/>
          <w:color w:val="000000" w:themeColor="text1"/>
        </w:rPr>
        <w:t>La “Schermata Di Login” viene fornita al personale al click del tasto “Login” nella “Schermata Iniziale”. </w:t>
      </w:r>
    </w:p>
    <w:p w14:paraId="33E3AB82" w14:textId="6052A27C" w:rsidR="00E826A4" w:rsidRPr="00E826A4" w:rsidRDefault="00E826A4" w:rsidP="00E826A4">
      <w:pPr>
        <w:pStyle w:val="Nessunaspaziatura"/>
        <w:rPr>
          <w:bCs/>
          <w:color w:val="000000" w:themeColor="text1"/>
        </w:rPr>
      </w:pPr>
      <w:r w:rsidRPr="00E826A4">
        <w:rPr>
          <w:bCs/>
          <w:color w:val="000000" w:themeColor="text1"/>
        </w:rPr>
        <w:drawing>
          <wp:inline distT="0" distB="0" distL="0" distR="0" wp14:anchorId="193632C5" wp14:editId="3B810968">
            <wp:extent cx="6408420" cy="4713605"/>
            <wp:effectExtent l="0" t="0" r="0" b="0"/>
            <wp:docPr id="160931585" name="Immagine 27" descr="Immagine che contiene testo, schermata, design, Marchi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9" descr="Immagine che contiene testo, schermata, design, Marchio&#10;&#10;Il contenuto generato dall'IA potrebbe non essere corretto."/>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408420" cy="4713605"/>
                    </a:xfrm>
                    <a:prstGeom prst="rect">
                      <a:avLst/>
                    </a:prstGeom>
                    <a:noFill/>
                    <a:ln>
                      <a:noFill/>
                    </a:ln>
                  </pic:spPr>
                </pic:pic>
              </a:graphicData>
            </a:graphic>
          </wp:inline>
        </w:drawing>
      </w:r>
      <w:r w:rsidRPr="00E826A4">
        <w:rPr>
          <w:bCs/>
          <w:color w:val="000000" w:themeColor="text1"/>
        </w:rPr>
        <w:t>Questa interfaccia consente l’accesso tramite la compilazione del campo “Password”.  </w:t>
      </w:r>
    </w:p>
    <w:p w14:paraId="40377C9C" w14:textId="77777777" w:rsidR="00E826A4" w:rsidRPr="00E826A4" w:rsidRDefault="00E826A4" w:rsidP="00E826A4">
      <w:pPr>
        <w:pStyle w:val="Nessunaspaziatura"/>
        <w:rPr>
          <w:bCs/>
          <w:color w:val="000000" w:themeColor="text1"/>
        </w:rPr>
      </w:pPr>
      <w:r w:rsidRPr="00E826A4">
        <w:rPr>
          <w:bCs/>
          <w:color w:val="000000" w:themeColor="text1"/>
        </w:rPr>
        <w:t>È presente un checkbox denominato “Mostra password”, la cui selezione o deselezione consente di decidere se visualizzare la password in chiaro oppure oscurata durante l’inserimento. </w:t>
      </w:r>
    </w:p>
    <w:p w14:paraId="2BB4331B" w14:textId="77777777" w:rsidR="00E826A4" w:rsidRPr="00E826A4" w:rsidRDefault="00E826A4" w:rsidP="00E826A4">
      <w:pPr>
        <w:pStyle w:val="Nessunaspaziatura"/>
        <w:rPr>
          <w:bCs/>
          <w:color w:val="000000" w:themeColor="text1"/>
        </w:rPr>
      </w:pPr>
      <w:r w:rsidRPr="00E826A4">
        <w:rPr>
          <w:bCs/>
          <w:color w:val="000000" w:themeColor="text1"/>
        </w:rPr>
        <w:t>Terminata la compilazione del campo password, il click del tasto “Login” permette l'accesso e quindi la visualizzazione dell’interfaccia “Menu” nel caso in cui la password inserita combaci con la password impostata all’atto della registrazione, in caso contrario sarà visualizzato un Alert di tipo Errore.</w:t>
      </w:r>
    </w:p>
    <w:p w14:paraId="3B1962C2" w14:textId="77777777" w:rsidR="00E826A4" w:rsidRPr="00E826A4" w:rsidRDefault="00E826A4" w:rsidP="00E826A4">
      <w:pPr>
        <w:pStyle w:val="Nessunaspaziatura"/>
        <w:rPr>
          <w:bCs/>
          <w:color w:val="000000" w:themeColor="text1"/>
        </w:rPr>
      </w:pPr>
      <w:r w:rsidRPr="00E826A4">
        <w:rPr>
          <w:bCs/>
          <w:color w:val="000000" w:themeColor="text1"/>
        </w:rPr>
        <w:t> </w:t>
      </w:r>
    </w:p>
    <w:p w14:paraId="57EE7F0C" w14:textId="77777777" w:rsidR="00E826A4" w:rsidRPr="00E826A4" w:rsidRDefault="00E826A4" w:rsidP="00E826A4">
      <w:pPr>
        <w:pStyle w:val="Nessunaspaziatura"/>
        <w:rPr>
          <w:bCs/>
          <w:color w:val="000000" w:themeColor="text1"/>
        </w:rPr>
      </w:pPr>
      <w:r w:rsidRPr="00E826A4">
        <w:rPr>
          <w:bCs/>
          <w:color w:val="000000" w:themeColor="text1"/>
        </w:rPr>
        <w:t>È inoltre presente nella “Schermata Di Login” un tasto “Password Dimenticata”, al click di quest’ultimo il sistema manderà all’indirizzo di posta elettronica inserito all’atto della registrazione una mail contenente il codice univoco per la modifica della password. Il sistema effettuerà anche un cambio di interfaccia e il personale potrà interagire con la schermata “Inserimento Codice” nella quale dovrà inserire il codice arrivatogli via e-mail così da procedere alla modifica password. </w:t>
      </w:r>
    </w:p>
    <w:p w14:paraId="738CCFA4" w14:textId="77777777" w:rsidR="00E826A4" w:rsidRPr="00E826A4" w:rsidRDefault="00E826A4" w:rsidP="00E826A4">
      <w:pPr>
        <w:pStyle w:val="Nessunaspaziatura"/>
        <w:numPr>
          <w:ilvl w:val="0"/>
          <w:numId w:val="127"/>
        </w:numPr>
        <w:rPr>
          <w:bCs/>
          <w:color w:val="000000" w:themeColor="text1"/>
          <w:sz w:val="40"/>
          <w:szCs w:val="40"/>
        </w:rPr>
      </w:pPr>
      <w:r w:rsidRPr="00E826A4">
        <w:rPr>
          <w:b/>
          <w:bCs/>
          <w:color w:val="000000" w:themeColor="text1"/>
          <w:sz w:val="40"/>
          <w:szCs w:val="40"/>
        </w:rPr>
        <w:t>INSERIMENTO CODICE</w:t>
      </w:r>
      <w:r w:rsidRPr="00E826A4">
        <w:rPr>
          <w:bCs/>
          <w:color w:val="000000" w:themeColor="text1"/>
          <w:sz w:val="40"/>
          <w:szCs w:val="40"/>
        </w:rPr>
        <w:t> </w:t>
      </w:r>
    </w:p>
    <w:p w14:paraId="7C06B013" w14:textId="77777777" w:rsidR="00E826A4" w:rsidRPr="00E826A4" w:rsidRDefault="00E826A4" w:rsidP="00E826A4">
      <w:pPr>
        <w:pStyle w:val="Nessunaspaziatura"/>
        <w:rPr>
          <w:bCs/>
          <w:color w:val="000000" w:themeColor="text1"/>
        </w:rPr>
      </w:pPr>
      <w:r w:rsidRPr="00E826A4">
        <w:rPr>
          <w:bCs/>
          <w:color w:val="000000" w:themeColor="text1"/>
        </w:rPr>
        <w:t>La schermata “Inserimento Codice” viene fornita al personale al click del tasto “Password Dimenticata” nella “Schermata Di Login”. </w:t>
      </w:r>
    </w:p>
    <w:p w14:paraId="279DBF84" w14:textId="1725231C" w:rsidR="00E826A4" w:rsidRPr="00E826A4" w:rsidRDefault="00E826A4" w:rsidP="00E826A4">
      <w:pPr>
        <w:pStyle w:val="Nessunaspaziatura"/>
        <w:rPr>
          <w:bCs/>
          <w:color w:val="000000" w:themeColor="text1"/>
        </w:rPr>
      </w:pPr>
      <w:r w:rsidRPr="00E826A4">
        <w:rPr>
          <w:bCs/>
          <w:color w:val="000000" w:themeColor="text1"/>
        </w:rPr>
        <w:drawing>
          <wp:inline distT="0" distB="0" distL="0" distR="0" wp14:anchorId="4F467BB1" wp14:editId="5406778C">
            <wp:extent cx="5991225" cy="4676775"/>
            <wp:effectExtent l="0" t="0" r="9525" b="9525"/>
            <wp:docPr id="1141971845" name="Immagine 26" descr="Immagine che contiene testo, schermata,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44" descr="Immagine che contiene testo, schermata, design&#10;&#10;Il contenuto generato dall'IA potrebbe non essere corrett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91225" cy="4676775"/>
                    </a:xfrm>
                    <a:prstGeom prst="rect">
                      <a:avLst/>
                    </a:prstGeom>
                    <a:noFill/>
                    <a:ln>
                      <a:noFill/>
                    </a:ln>
                  </pic:spPr>
                </pic:pic>
              </a:graphicData>
            </a:graphic>
          </wp:inline>
        </w:drawing>
      </w:r>
      <w:r w:rsidRPr="00E826A4">
        <w:rPr>
          <w:bCs/>
          <w:color w:val="000000" w:themeColor="text1"/>
        </w:rPr>
        <w:t> </w:t>
      </w:r>
    </w:p>
    <w:p w14:paraId="69C8F31B" w14:textId="77777777" w:rsidR="00E826A4" w:rsidRPr="00E826A4" w:rsidRDefault="00E826A4" w:rsidP="00E826A4">
      <w:pPr>
        <w:pStyle w:val="Nessunaspaziatura"/>
        <w:rPr>
          <w:bCs/>
          <w:color w:val="000000" w:themeColor="text1"/>
        </w:rPr>
      </w:pPr>
      <w:r w:rsidRPr="00E826A4">
        <w:rPr>
          <w:bCs/>
          <w:color w:val="000000" w:themeColor="text1"/>
        </w:rPr>
        <w:t>Tale interfaccia permette l’inserimento nell’apposita casella di testo del codice per la modifica password arrivato tramite mail. </w:t>
      </w:r>
    </w:p>
    <w:p w14:paraId="5D234FF0" w14:textId="77777777" w:rsidR="00E826A4" w:rsidRPr="00E826A4" w:rsidRDefault="00E826A4" w:rsidP="00E826A4">
      <w:pPr>
        <w:pStyle w:val="Nessunaspaziatura"/>
        <w:rPr>
          <w:bCs/>
          <w:color w:val="000000" w:themeColor="text1"/>
        </w:rPr>
      </w:pPr>
      <w:r w:rsidRPr="00E826A4">
        <w:rPr>
          <w:bCs/>
          <w:color w:val="000000" w:themeColor="text1"/>
        </w:rPr>
        <w:t>Inserito il codice, al click del tasto “Conferma”, nel caso in cui il codice inserito coincida con il codice contenuto nella mail, il sistema effettuerà un cambio di interfaccia e permetterà la visualizzazione della “Schermata di reimpostazione” nella quale il personale potrà reimpostare la password e la mail, in caso i codici non coincidano sarà visualizzato un Alert di tipo Errore. </w:t>
      </w:r>
    </w:p>
    <w:p w14:paraId="2EBE9111" w14:textId="77777777" w:rsidR="00E826A4" w:rsidRPr="00E826A4" w:rsidRDefault="00E826A4" w:rsidP="00E826A4">
      <w:pPr>
        <w:pStyle w:val="Nessunaspaziatura"/>
        <w:rPr>
          <w:bCs/>
          <w:color w:val="000000" w:themeColor="text1"/>
        </w:rPr>
      </w:pPr>
      <w:r w:rsidRPr="00E826A4">
        <w:rPr>
          <w:bCs/>
          <w:color w:val="000000" w:themeColor="text1"/>
        </w:rPr>
        <w:t> </w:t>
      </w:r>
    </w:p>
    <w:p w14:paraId="5FCFFBB6" w14:textId="77777777" w:rsidR="00E826A4" w:rsidRPr="00E826A4" w:rsidRDefault="00E826A4" w:rsidP="00E826A4">
      <w:pPr>
        <w:pStyle w:val="Nessunaspaziatura"/>
        <w:rPr>
          <w:bCs/>
          <w:color w:val="000000" w:themeColor="text1"/>
        </w:rPr>
      </w:pPr>
      <w:r w:rsidRPr="00E826A4">
        <w:rPr>
          <w:bCs/>
          <w:color w:val="000000" w:themeColor="text1"/>
        </w:rPr>
        <w:t> </w:t>
      </w:r>
    </w:p>
    <w:p w14:paraId="48F85A58" w14:textId="77777777" w:rsidR="00E826A4" w:rsidRPr="00E826A4" w:rsidRDefault="00E826A4" w:rsidP="00E826A4">
      <w:pPr>
        <w:pStyle w:val="Nessunaspaziatura"/>
        <w:rPr>
          <w:bCs/>
          <w:color w:val="000000" w:themeColor="text1"/>
        </w:rPr>
      </w:pPr>
    </w:p>
    <w:p w14:paraId="7AAECB04" w14:textId="77777777" w:rsidR="00E826A4" w:rsidRPr="00E826A4" w:rsidRDefault="00E826A4" w:rsidP="00E826A4">
      <w:pPr>
        <w:pStyle w:val="Nessunaspaziatura"/>
        <w:rPr>
          <w:bCs/>
          <w:color w:val="000000" w:themeColor="text1"/>
        </w:rPr>
      </w:pPr>
    </w:p>
    <w:p w14:paraId="1EAF4B9F" w14:textId="77777777" w:rsidR="00E826A4" w:rsidRPr="00E826A4" w:rsidRDefault="00E826A4" w:rsidP="00E826A4">
      <w:pPr>
        <w:pStyle w:val="Nessunaspaziatura"/>
        <w:rPr>
          <w:bCs/>
          <w:color w:val="000000" w:themeColor="text1"/>
        </w:rPr>
      </w:pPr>
    </w:p>
    <w:p w14:paraId="45F4CD48" w14:textId="77777777" w:rsidR="00E826A4" w:rsidRPr="00E826A4" w:rsidRDefault="00E826A4" w:rsidP="00E826A4">
      <w:pPr>
        <w:pStyle w:val="Nessunaspaziatura"/>
        <w:rPr>
          <w:bCs/>
          <w:color w:val="000000" w:themeColor="text1"/>
        </w:rPr>
      </w:pPr>
      <w:r w:rsidRPr="00E826A4">
        <w:rPr>
          <w:bCs/>
          <w:color w:val="000000" w:themeColor="text1"/>
        </w:rPr>
        <w:t> </w:t>
      </w:r>
    </w:p>
    <w:p w14:paraId="5B7417AD" w14:textId="77777777" w:rsidR="00E826A4" w:rsidRPr="00E826A4" w:rsidRDefault="00E826A4" w:rsidP="00E826A4">
      <w:pPr>
        <w:pStyle w:val="Nessunaspaziatura"/>
        <w:numPr>
          <w:ilvl w:val="0"/>
          <w:numId w:val="128"/>
        </w:numPr>
        <w:rPr>
          <w:bCs/>
          <w:color w:val="000000" w:themeColor="text1"/>
          <w:sz w:val="40"/>
          <w:szCs w:val="40"/>
        </w:rPr>
      </w:pPr>
      <w:r w:rsidRPr="00E826A4">
        <w:rPr>
          <w:b/>
          <w:bCs/>
          <w:color w:val="000000" w:themeColor="text1"/>
          <w:sz w:val="40"/>
          <w:szCs w:val="40"/>
        </w:rPr>
        <w:t>SCHERMATA DI REIMPOSTAZIONE</w:t>
      </w:r>
      <w:r w:rsidRPr="00E826A4">
        <w:rPr>
          <w:bCs/>
          <w:color w:val="000000" w:themeColor="text1"/>
          <w:sz w:val="40"/>
          <w:szCs w:val="40"/>
        </w:rPr>
        <w:t> </w:t>
      </w:r>
    </w:p>
    <w:p w14:paraId="0FBD1D7E" w14:textId="77777777" w:rsidR="00E826A4" w:rsidRPr="00E826A4" w:rsidRDefault="00E826A4" w:rsidP="00E826A4">
      <w:pPr>
        <w:pStyle w:val="Nessunaspaziatura"/>
        <w:rPr>
          <w:bCs/>
          <w:color w:val="000000" w:themeColor="text1"/>
        </w:rPr>
      </w:pPr>
      <w:r w:rsidRPr="00E826A4">
        <w:rPr>
          <w:bCs/>
          <w:color w:val="000000" w:themeColor="text1"/>
        </w:rPr>
        <w:t>La "Schermata Di Reimpostazione” viene fornita al personale al click del tasto “Conferma” in “Inserimento Codice” nel caso in cui il codice inserito sia corretto. </w:t>
      </w:r>
    </w:p>
    <w:p w14:paraId="652135DA" w14:textId="46725AF1" w:rsidR="00E826A4" w:rsidRPr="00E826A4" w:rsidRDefault="00E826A4" w:rsidP="00E826A4">
      <w:pPr>
        <w:pStyle w:val="Nessunaspaziatura"/>
        <w:rPr>
          <w:bCs/>
          <w:color w:val="000000" w:themeColor="text1"/>
        </w:rPr>
      </w:pPr>
      <w:r w:rsidRPr="00E826A4">
        <w:rPr>
          <w:bCs/>
          <w:color w:val="000000" w:themeColor="text1"/>
        </w:rPr>
        <w:drawing>
          <wp:inline distT="0" distB="0" distL="0" distR="0" wp14:anchorId="5E04241E" wp14:editId="2BBB2B21">
            <wp:extent cx="5905500" cy="4676775"/>
            <wp:effectExtent l="0" t="0" r="0" b="9525"/>
            <wp:docPr id="1153167018" name="Immagine 25" descr="Immagine che contiene testo, schermata, Marchio,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42" descr="Immagine che contiene testo, schermata, Marchio, design&#10;&#10;Il contenuto generato dall'IA potrebbe non essere corretto."/>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05500" cy="4676775"/>
                    </a:xfrm>
                    <a:prstGeom prst="rect">
                      <a:avLst/>
                    </a:prstGeom>
                    <a:noFill/>
                    <a:ln>
                      <a:noFill/>
                    </a:ln>
                  </pic:spPr>
                </pic:pic>
              </a:graphicData>
            </a:graphic>
          </wp:inline>
        </w:drawing>
      </w:r>
      <w:r w:rsidRPr="00E826A4">
        <w:rPr>
          <w:bCs/>
          <w:color w:val="000000" w:themeColor="text1"/>
        </w:rPr>
        <w:t> </w:t>
      </w:r>
    </w:p>
    <w:p w14:paraId="461BC62F" w14:textId="77777777" w:rsidR="00E826A4" w:rsidRPr="00E826A4" w:rsidRDefault="00E826A4" w:rsidP="00E826A4">
      <w:pPr>
        <w:pStyle w:val="Nessunaspaziatura"/>
        <w:rPr>
          <w:bCs/>
          <w:color w:val="000000" w:themeColor="text1"/>
        </w:rPr>
      </w:pPr>
      <w:r w:rsidRPr="00E826A4">
        <w:rPr>
          <w:bCs/>
          <w:color w:val="000000" w:themeColor="text1"/>
        </w:rPr>
        <w:t>Questa interfaccia consente la modifica delle credenziali attraverso la compilazione dei relativi campi. Il campo “E-mail" risulta già preimpostato con la mail inserita all’atto della registrazione, se l’utente desidera può modificarla inserendo la nuova mail. I campi “Password” e “Conferma Password” permettono invece di ridefinire le credenziali che saranno utilizzate per accedere al sistema tramite la “Schermata di Login”. </w:t>
      </w:r>
    </w:p>
    <w:p w14:paraId="328ED8AF" w14:textId="77777777" w:rsidR="00E826A4" w:rsidRPr="00E826A4" w:rsidRDefault="00E826A4" w:rsidP="00E826A4">
      <w:pPr>
        <w:pStyle w:val="Nessunaspaziatura"/>
        <w:rPr>
          <w:bCs/>
          <w:color w:val="000000" w:themeColor="text1"/>
        </w:rPr>
      </w:pPr>
      <w:r w:rsidRPr="00E826A4">
        <w:rPr>
          <w:bCs/>
          <w:color w:val="000000" w:themeColor="text1"/>
        </w:rPr>
        <w:t>È inoltre presente un checkbox denominato “Mostra password”, la cui selezione o deselezione consente di decidere se visualizzare la password in chiaro oppure oscurata durante l’inserimento. </w:t>
      </w:r>
    </w:p>
    <w:p w14:paraId="2D1B82B9" w14:textId="77777777" w:rsidR="00E826A4" w:rsidRPr="00E826A4" w:rsidRDefault="00E826A4" w:rsidP="00E826A4">
      <w:pPr>
        <w:pStyle w:val="Nessunaspaziatura"/>
        <w:rPr>
          <w:bCs/>
          <w:color w:val="000000" w:themeColor="text1"/>
        </w:rPr>
      </w:pPr>
      <w:r w:rsidRPr="00E826A4">
        <w:rPr>
          <w:bCs/>
          <w:color w:val="000000" w:themeColor="text1"/>
        </w:rPr>
        <w:t>Terminata la compilazione di tutti i campi, il click del tasto “Conferma” aggiorna le credenziali e il ritorno alla “Schermata Iniziale” nel caso in cui tutti i campi siano compilati correttamente, altrimenti sarà visualizzato un Alert indicante l’errore. I tipi di Alert sono i medesimi della “Schermata Di Registrazione”. </w:t>
      </w:r>
    </w:p>
    <w:p w14:paraId="1372C22F" w14:textId="77777777" w:rsidR="00E826A4" w:rsidRPr="00E826A4" w:rsidRDefault="00E826A4" w:rsidP="00E826A4">
      <w:pPr>
        <w:pStyle w:val="Nessunaspaziatura"/>
        <w:rPr>
          <w:bCs/>
          <w:color w:val="000000" w:themeColor="text1"/>
        </w:rPr>
      </w:pPr>
    </w:p>
    <w:p w14:paraId="349049C9" w14:textId="77777777" w:rsidR="00E826A4" w:rsidRPr="00E826A4" w:rsidRDefault="00E826A4" w:rsidP="00E826A4">
      <w:pPr>
        <w:pStyle w:val="Nessunaspaziatura"/>
        <w:rPr>
          <w:bCs/>
          <w:color w:val="000000" w:themeColor="text1"/>
        </w:rPr>
      </w:pPr>
    </w:p>
    <w:p w14:paraId="1E6B6D27" w14:textId="77777777" w:rsidR="00E826A4" w:rsidRPr="00E826A4" w:rsidRDefault="00E826A4" w:rsidP="00E826A4">
      <w:pPr>
        <w:pStyle w:val="Nessunaspaziatura"/>
        <w:rPr>
          <w:bCs/>
          <w:color w:val="000000" w:themeColor="text1"/>
        </w:rPr>
      </w:pPr>
    </w:p>
    <w:p w14:paraId="1A472F70" w14:textId="77777777" w:rsidR="00E826A4" w:rsidRPr="00E826A4" w:rsidRDefault="00E826A4" w:rsidP="00E826A4">
      <w:pPr>
        <w:pStyle w:val="Nessunaspaziatura"/>
        <w:rPr>
          <w:bCs/>
          <w:color w:val="000000" w:themeColor="text1"/>
        </w:rPr>
      </w:pPr>
    </w:p>
    <w:p w14:paraId="37F38CFE" w14:textId="77777777" w:rsidR="00E826A4" w:rsidRPr="00E826A4" w:rsidRDefault="00E826A4" w:rsidP="00E826A4">
      <w:pPr>
        <w:pStyle w:val="Nessunaspaziatura"/>
        <w:rPr>
          <w:bCs/>
          <w:color w:val="000000" w:themeColor="text1"/>
        </w:rPr>
      </w:pPr>
    </w:p>
    <w:p w14:paraId="1574B3AF" w14:textId="77777777" w:rsidR="00E826A4" w:rsidRPr="00E826A4" w:rsidRDefault="00E826A4" w:rsidP="00E826A4">
      <w:pPr>
        <w:pStyle w:val="Nessunaspaziatura"/>
        <w:rPr>
          <w:bCs/>
          <w:color w:val="000000" w:themeColor="text1"/>
        </w:rPr>
      </w:pPr>
    </w:p>
    <w:p w14:paraId="391DF806" w14:textId="77777777" w:rsidR="00E826A4" w:rsidRPr="00E826A4" w:rsidRDefault="00E826A4" w:rsidP="00E826A4">
      <w:pPr>
        <w:pStyle w:val="Nessunaspaziatura"/>
        <w:rPr>
          <w:bCs/>
          <w:color w:val="000000" w:themeColor="text1"/>
        </w:rPr>
      </w:pPr>
    </w:p>
    <w:p w14:paraId="4DC0C18A" w14:textId="77777777" w:rsidR="00E826A4" w:rsidRPr="00E826A4" w:rsidRDefault="00E826A4" w:rsidP="00E826A4">
      <w:pPr>
        <w:pStyle w:val="Nessunaspaziatura"/>
        <w:rPr>
          <w:bCs/>
          <w:color w:val="000000" w:themeColor="text1"/>
        </w:rPr>
      </w:pPr>
    </w:p>
    <w:p w14:paraId="76CDB048" w14:textId="77777777" w:rsidR="00E826A4" w:rsidRPr="00E826A4" w:rsidRDefault="00E826A4" w:rsidP="00E826A4">
      <w:pPr>
        <w:pStyle w:val="Nessunaspaziatura"/>
        <w:rPr>
          <w:bCs/>
          <w:color w:val="000000" w:themeColor="text1"/>
        </w:rPr>
      </w:pPr>
    </w:p>
    <w:p w14:paraId="4BF0C29A" w14:textId="77777777" w:rsidR="00E826A4" w:rsidRPr="00E826A4" w:rsidRDefault="00E826A4" w:rsidP="00E826A4">
      <w:pPr>
        <w:pStyle w:val="Nessunaspaziatura"/>
        <w:rPr>
          <w:bCs/>
          <w:color w:val="000000" w:themeColor="text1"/>
        </w:rPr>
      </w:pPr>
    </w:p>
    <w:p w14:paraId="6E665EF1" w14:textId="77777777" w:rsidR="00E826A4" w:rsidRPr="00E826A4" w:rsidRDefault="00E826A4" w:rsidP="00E826A4">
      <w:pPr>
        <w:pStyle w:val="Nessunaspaziatura"/>
        <w:rPr>
          <w:bCs/>
          <w:color w:val="000000" w:themeColor="text1"/>
        </w:rPr>
      </w:pPr>
    </w:p>
    <w:p w14:paraId="68552AF3" w14:textId="77777777" w:rsidR="00E826A4" w:rsidRPr="00E826A4" w:rsidRDefault="00E826A4" w:rsidP="00E826A4">
      <w:pPr>
        <w:pStyle w:val="Nessunaspaziatura"/>
        <w:rPr>
          <w:bCs/>
          <w:color w:val="000000" w:themeColor="text1"/>
        </w:rPr>
      </w:pPr>
    </w:p>
    <w:p w14:paraId="265D9F98" w14:textId="77777777" w:rsidR="00E826A4" w:rsidRPr="00E826A4" w:rsidRDefault="00E826A4" w:rsidP="00E826A4">
      <w:pPr>
        <w:pStyle w:val="Nessunaspaziatura"/>
        <w:rPr>
          <w:bCs/>
          <w:color w:val="000000" w:themeColor="text1"/>
        </w:rPr>
      </w:pPr>
    </w:p>
    <w:p w14:paraId="70C05299" w14:textId="77777777" w:rsidR="00E826A4" w:rsidRPr="00E826A4" w:rsidRDefault="00E826A4" w:rsidP="00E826A4">
      <w:pPr>
        <w:pStyle w:val="Nessunaspaziatura"/>
        <w:rPr>
          <w:bCs/>
          <w:color w:val="000000" w:themeColor="text1"/>
        </w:rPr>
      </w:pPr>
    </w:p>
    <w:p w14:paraId="1D2DA342" w14:textId="77777777" w:rsidR="00E826A4" w:rsidRPr="00E826A4" w:rsidRDefault="00E826A4" w:rsidP="00E826A4">
      <w:pPr>
        <w:pStyle w:val="Nessunaspaziatura"/>
        <w:rPr>
          <w:bCs/>
          <w:color w:val="000000" w:themeColor="text1"/>
        </w:rPr>
      </w:pPr>
    </w:p>
    <w:p w14:paraId="7ADCCF33" w14:textId="77777777" w:rsidR="00E826A4" w:rsidRPr="00E826A4" w:rsidRDefault="00E826A4" w:rsidP="00E826A4">
      <w:pPr>
        <w:pStyle w:val="Nessunaspaziatura"/>
        <w:rPr>
          <w:bCs/>
          <w:color w:val="000000" w:themeColor="text1"/>
        </w:rPr>
      </w:pPr>
    </w:p>
    <w:p w14:paraId="0405C886" w14:textId="77777777" w:rsidR="00E826A4" w:rsidRPr="00E826A4" w:rsidRDefault="00E826A4" w:rsidP="00E826A4">
      <w:pPr>
        <w:pStyle w:val="Nessunaspaziatura"/>
        <w:rPr>
          <w:bCs/>
          <w:color w:val="000000" w:themeColor="text1"/>
        </w:rPr>
      </w:pPr>
    </w:p>
    <w:p w14:paraId="6CEA6CDB" w14:textId="77777777" w:rsidR="00E826A4" w:rsidRPr="00E826A4" w:rsidRDefault="00E826A4" w:rsidP="00E826A4">
      <w:pPr>
        <w:pStyle w:val="Nessunaspaziatura"/>
        <w:rPr>
          <w:bCs/>
          <w:color w:val="000000" w:themeColor="text1"/>
        </w:rPr>
      </w:pPr>
    </w:p>
    <w:p w14:paraId="785F05E4" w14:textId="77777777" w:rsidR="00E826A4" w:rsidRPr="00E826A4" w:rsidRDefault="00E826A4" w:rsidP="00E826A4">
      <w:pPr>
        <w:pStyle w:val="Nessunaspaziatura"/>
        <w:rPr>
          <w:bCs/>
          <w:color w:val="000000" w:themeColor="text1"/>
        </w:rPr>
      </w:pPr>
    </w:p>
    <w:p w14:paraId="7071F13D" w14:textId="77777777" w:rsidR="00E826A4" w:rsidRPr="00E826A4" w:rsidRDefault="00E826A4" w:rsidP="00E826A4">
      <w:pPr>
        <w:pStyle w:val="Nessunaspaziatura"/>
        <w:rPr>
          <w:bCs/>
          <w:color w:val="000000" w:themeColor="text1"/>
        </w:rPr>
      </w:pPr>
    </w:p>
    <w:p w14:paraId="5E40A346" w14:textId="77777777" w:rsidR="00E826A4" w:rsidRPr="00E826A4" w:rsidRDefault="00E826A4" w:rsidP="00E826A4">
      <w:pPr>
        <w:pStyle w:val="Nessunaspaziatura"/>
        <w:numPr>
          <w:ilvl w:val="0"/>
          <w:numId w:val="129"/>
        </w:numPr>
        <w:rPr>
          <w:bCs/>
          <w:color w:val="000000" w:themeColor="text1"/>
          <w:sz w:val="40"/>
          <w:szCs w:val="40"/>
        </w:rPr>
      </w:pPr>
      <w:r w:rsidRPr="00E826A4">
        <w:rPr>
          <w:b/>
          <w:bCs/>
          <w:color w:val="000000" w:themeColor="text1"/>
          <w:sz w:val="40"/>
          <w:szCs w:val="40"/>
        </w:rPr>
        <w:t>MENU</w:t>
      </w:r>
      <w:r w:rsidRPr="00E826A4">
        <w:rPr>
          <w:bCs/>
          <w:color w:val="000000" w:themeColor="text1"/>
          <w:sz w:val="40"/>
          <w:szCs w:val="40"/>
        </w:rPr>
        <w:t> </w:t>
      </w:r>
    </w:p>
    <w:p w14:paraId="70C4A6D8" w14:textId="77777777" w:rsidR="00E826A4" w:rsidRPr="00E826A4" w:rsidRDefault="00E826A4" w:rsidP="00E826A4">
      <w:pPr>
        <w:pStyle w:val="Nessunaspaziatura"/>
        <w:rPr>
          <w:bCs/>
          <w:color w:val="000000" w:themeColor="text1"/>
        </w:rPr>
      </w:pPr>
      <w:r w:rsidRPr="00E826A4">
        <w:rPr>
          <w:bCs/>
          <w:color w:val="000000" w:themeColor="text1"/>
        </w:rPr>
        <w:t>Il “Menu” viene fornito al personale al click del tasto “Login” in “Schermata Di Login” nel caso in cui la password inserita sia corretta. </w:t>
      </w:r>
    </w:p>
    <w:p w14:paraId="43419452" w14:textId="42633408" w:rsidR="00E826A4" w:rsidRPr="00E826A4" w:rsidRDefault="00E826A4" w:rsidP="00E826A4">
      <w:pPr>
        <w:pStyle w:val="Nessunaspaziatura"/>
        <w:rPr>
          <w:bCs/>
          <w:color w:val="000000" w:themeColor="text1"/>
        </w:rPr>
      </w:pPr>
      <w:r w:rsidRPr="00E826A4">
        <w:rPr>
          <w:bCs/>
          <w:color w:val="000000" w:themeColor="text1"/>
        </w:rPr>
        <w:drawing>
          <wp:inline distT="0" distB="0" distL="0" distR="0" wp14:anchorId="5FEA8589" wp14:editId="6E8A1562">
            <wp:extent cx="5895975" cy="4676775"/>
            <wp:effectExtent l="0" t="0" r="9525" b="9525"/>
            <wp:docPr id="632004765" name="Immagine 24" descr="Immagine che contiene testo, schermata,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41" descr="Immagine che contiene testo, schermata, design&#10;&#10;Il contenuto generato dall'IA potrebbe non essere corretto."/>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895975" cy="4676775"/>
                    </a:xfrm>
                    <a:prstGeom prst="rect">
                      <a:avLst/>
                    </a:prstGeom>
                    <a:noFill/>
                    <a:ln>
                      <a:noFill/>
                    </a:ln>
                  </pic:spPr>
                </pic:pic>
              </a:graphicData>
            </a:graphic>
          </wp:inline>
        </w:drawing>
      </w:r>
      <w:r w:rsidRPr="00E826A4">
        <w:rPr>
          <w:bCs/>
          <w:color w:val="000000" w:themeColor="text1"/>
        </w:rPr>
        <w:t> </w:t>
      </w:r>
    </w:p>
    <w:p w14:paraId="45E3DE56" w14:textId="77777777" w:rsidR="00E826A4" w:rsidRPr="00E826A4" w:rsidRDefault="00E826A4" w:rsidP="00E826A4">
      <w:pPr>
        <w:pStyle w:val="Nessunaspaziatura"/>
        <w:rPr>
          <w:bCs/>
          <w:color w:val="000000" w:themeColor="text1"/>
        </w:rPr>
      </w:pPr>
      <w:r w:rsidRPr="00E826A4">
        <w:rPr>
          <w:bCs/>
          <w:color w:val="000000" w:themeColor="text1"/>
        </w:rPr>
        <w:t>Questa interfaccia consente l’accesso alle varie interfacce di gestione.  </w:t>
      </w:r>
    </w:p>
    <w:p w14:paraId="51D56D32" w14:textId="77777777" w:rsidR="00E826A4" w:rsidRPr="00E826A4" w:rsidRDefault="00E826A4" w:rsidP="00E826A4">
      <w:pPr>
        <w:pStyle w:val="Nessunaspaziatura"/>
        <w:rPr>
          <w:bCs/>
          <w:color w:val="000000" w:themeColor="text1"/>
        </w:rPr>
      </w:pPr>
      <w:r w:rsidRPr="00E826A4">
        <w:rPr>
          <w:bCs/>
          <w:color w:val="000000" w:themeColor="text1"/>
        </w:rPr>
        <w:t>Al click del tasto “Gestione Libri” il sistema effettuerà un cambio di interfaccia e permetterà la visualizzazione della “Schermata Di Gestione Libri”, in cui il personale potrà aggiungere, rimuovere, modificare, ricercare libri e visualizzare la lista dei libri disponibili. </w:t>
      </w:r>
    </w:p>
    <w:p w14:paraId="03CAFCD9" w14:textId="77777777" w:rsidR="00E826A4" w:rsidRPr="00E826A4" w:rsidRDefault="00E826A4" w:rsidP="00E826A4">
      <w:pPr>
        <w:pStyle w:val="Nessunaspaziatura"/>
        <w:rPr>
          <w:bCs/>
          <w:color w:val="000000" w:themeColor="text1"/>
        </w:rPr>
      </w:pPr>
      <w:r w:rsidRPr="00E826A4">
        <w:rPr>
          <w:bCs/>
          <w:color w:val="000000" w:themeColor="text1"/>
        </w:rPr>
        <w:t>Al click del tasto “Gestione Utenti” il sistema effettuerà un cambio di interfaccia e permetterà la visualizzazione della “Schermata Di Gestione Utenti”, in cui il personale potrà aggiungere, rimuovere, modificare, ricercare utenti e visualizzare la lista degli utenti registrati. </w:t>
      </w:r>
    </w:p>
    <w:p w14:paraId="1D52B09B" w14:textId="77777777" w:rsidR="00E826A4" w:rsidRPr="00E826A4" w:rsidRDefault="00E826A4" w:rsidP="00E826A4">
      <w:pPr>
        <w:pStyle w:val="Nessunaspaziatura"/>
        <w:rPr>
          <w:bCs/>
          <w:color w:val="000000" w:themeColor="text1"/>
        </w:rPr>
      </w:pPr>
      <w:r w:rsidRPr="00E826A4">
        <w:rPr>
          <w:bCs/>
          <w:color w:val="000000" w:themeColor="text1"/>
        </w:rPr>
        <w:t>Al click del tasto “Gestione Prestiti” il sistema effettuerà un cambio di interfaccia e permetterà la visualizzazione della “Schermata Di Gestione Prestiti”, in cui il personale potrà registrare prestiti e restituzioni, ricercare prestiti e visualizzare la lista dei prestiti attivi. </w:t>
      </w:r>
    </w:p>
    <w:p w14:paraId="084DDE63" w14:textId="77777777" w:rsidR="00E826A4" w:rsidRPr="00E826A4" w:rsidRDefault="00E826A4" w:rsidP="00E826A4">
      <w:pPr>
        <w:pStyle w:val="Nessunaspaziatura"/>
        <w:rPr>
          <w:bCs/>
          <w:color w:val="000000" w:themeColor="text1"/>
        </w:rPr>
      </w:pPr>
      <w:r w:rsidRPr="00E826A4">
        <w:rPr>
          <w:bCs/>
          <w:color w:val="000000" w:themeColor="text1"/>
        </w:rPr>
        <w:t>È inoltre presente un tasto “Log-Out” che permette di ritornare alla “Schermata Iniziale”. </w:t>
      </w:r>
    </w:p>
    <w:p w14:paraId="2E5938A8" w14:textId="77777777" w:rsidR="00E826A4" w:rsidRPr="00E826A4" w:rsidRDefault="00E826A4" w:rsidP="00E826A4">
      <w:pPr>
        <w:pStyle w:val="Nessunaspaziatura"/>
        <w:rPr>
          <w:bCs/>
          <w:color w:val="000000" w:themeColor="text1"/>
        </w:rPr>
      </w:pPr>
    </w:p>
    <w:p w14:paraId="2FDF63D1" w14:textId="77777777" w:rsidR="00E826A4" w:rsidRPr="00E826A4" w:rsidRDefault="00E826A4" w:rsidP="00E826A4">
      <w:pPr>
        <w:pStyle w:val="Nessunaspaziatura"/>
        <w:rPr>
          <w:bCs/>
          <w:color w:val="000000" w:themeColor="text1"/>
        </w:rPr>
      </w:pPr>
    </w:p>
    <w:p w14:paraId="28051A26" w14:textId="77777777" w:rsidR="00E826A4" w:rsidRPr="00E826A4" w:rsidRDefault="00E826A4" w:rsidP="00E826A4">
      <w:pPr>
        <w:pStyle w:val="Nessunaspaziatura"/>
        <w:rPr>
          <w:bCs/>
          <w:color w:val="000000" w:themeColor="text1"/>
        </w:rPr>
      </w:pPr>
    </w:p>
    <w:p w14:paraId="66C8F9BF" w14:textId="77777777" w:rsidR="00E826A4" w:rsidRPr="00E826A4" w:rsidRDefault="00E826A4" w:rsidP="00E826A4">
      <w:pPr>
        <w:pStyle w:val="Nessunaspaziatura"/>
        <w:rPr>
          <w:bCs/>
          <w:color w:val="000000" w:themeColor="text1"/>
        </w:rPr>
      </w:pPr>
    </w:p>
    <w:p w14:paraId="4721FB57" w14:textId="77777777" w:rsidR="00E826A4" w:rsidRPr="00E826A4" w:rsidRDefault="00E826A4" w:rsidP="00E826A4">
      <w:pPr>
        <w:pStyle w:val="Nessunaspaziatura"/>
        <w:rPr>
          <w:bCs/>
          <w:color w:val="000000" w:themeColor="text1"/>
        </w:rPr>
      </w:pPr>
    </w:p>
    <w:p w14:paraId="7DB4021B" w14:textId="77777777" w:rsidR="00E826A4" w:rsidRPr="00E826A4" w:rsidRDefault="00E826A4" w:rsidP="00E826A4">
      <w:pPr>
        <w:pStyle w:val="Nessunaspaziatura"/>
        <w:rPr>
          <w:bCs/>
          <w:color w:val="000000" w:themeColor="text1"/>
        </w:rPr>
      </w:pPr>
    </w:p>
    <w:p w14:paraId="7DC1CD47" w14:textId="77777777" w:rsidR="00E826A4" w:rsidRPr="00E826A4" w:rsidRDefault="00E826A4" w:rsidP="00E826A4">
      <w:pPr>
        <w:pStyle w:val="Nessunaspaziatura"/>
        <w:rPr>
          <w:bCs/>
          <w:color w:val="000000" w:themeColor="text1"/>
        </w:rPr>
      </w:pPr>
    </w:p>
    <w:p w14:paraId="0EED0638" w14:textId="77777777" w:rsidR="00E826A4" w:rsidRPr="00E826A4" w:rsidRDefault="00E826A4" w:rsidP="00E826A4">
      <w:pPr>
        <w:pStyle w:val="Nessunaspaziatura"/>
        <w:rPr>
          <w:bCs/>
          <w:color w:val="000000" w:themeColor="text1"/>
        </w:rPr>
      </w:pPr>
    </w:p>
    <w:p w14:paraId="36145BB3" w14:textId="77777777" w:rsidR="00E826A4" w:rsidRPr="00E826A4" w:rsidRDefault="00E826A4" w:rsidP="00E826A4">
      <w:pPr>
        <w:pStyle w:val="Nessunaspaziatura"/>
        <w:rPr>
          <w:bCs/>
          <w:color w:val="000000" w:themeColor="text1"/>
        </w:rPr>
      </w:pPr>
    </w:p>
    <w:p w14:paraId="460EB533" w14:textId="77777777" w:rsidR="00E826A4" w:rsidRPr="00E826A4" w:rsidRDefault="00E826A4" w:rsidP="00E826A4">
      <w:pPr>
        <w:pStyle w:val="Nessunaspaziatura"/>
        <w:rPr>
          <w:bCs/>
          <w:color w:val="000000" w:themeColor="text1"/>
        </w:rPr>
      </w:pPr>
    </w:p>
    <w:p w14:paraId="3D4A30D5" w14:textId="77777777" w:rsidR="00E826A4" w:rsidRDefault="00E826A4" w:rsidP="00E826A4">
      <w:pPr>
        <w:pStyle w:val="Nessunaspaziatura"/>
        <w:rPr>
          <w:bCs/>
          <w:color w:val="000000" w:themeColor="text1"/>
        </w:rPr>
      </w:pPr>
    </w:p>
    <w:p w14:paraId="52D41389" w14:textId="77777777" w:rsidR="00E826A4" w:rsidRDefault="00E826A4" w:rsidP="00E826A4">
      <w:pPr>
        <w:pStyle w:val="Nessunaspaziatura"/>
        <w:rPr>
          <w:bCs/>
          <w:color w:val="000000" w:themeColor="text1"/>
        </w:rPr>
      </w:pPr>
    </w:p>
    <w:p w14:paraId="33177021" w14:textId="77777777" w:rsidR="00E826A4" w:rsidRDefault="00E826A4" w:rsidP="00E826A4">
      <w:pPr>
        <w:pStyle w:val="Nessunaspaziatura"/>
        <w:rPr>
          <w:bCs/>
          <w:color w:val="000000" w:themeColor="text1"/>
        </w:rPr>
      </w:pPr>
    </w:p>
    <w:p w14:paraId="0CFF46AB" w14:textId="77777777" w:rsidR="00E826A4" w:rsidRPr="00E826A4" w:rsidRDefault="00E826A4" w:rsidP="00E826A4">
      <w:pPr>
        <w:pStyle w:val="Nessunaspaziatura"/>
        <w:rPr>
          <w:bCs/>
          <w:color w:val="000000" w:themeColor="text1"/>
        </w:rPr>
      </w:pPr>
    </w:p>
    <w:p w14:paraId="624023E8" w14:textId="77777777" w:rsidR="00E826A4" w:rsidRPr="00E826A4" w:rsidRDefault="00E826A4" w:rsidP="00E826A4">
      <w:pPr>
        <w:pStyle w:val="Nessunaspaziatura"/>
        <w:numPr>
          <w:ilvl w:val="0"/>
          <w:numId w:val="130"/>
        </w:numPr>
        <w:rPr>
          <w:bCs/>
          <w:color w:val="000000" w:themeColor="text1"/>
          <w:sz w:val="40"/>
          <w:szCs w:val="40"/>
        </w:rPr>
      </w:pPr>
      <w:r w:rsidRPr="00E826A4">
        <w:rPr>
          <w:b/>
          <w:bCs/>
          <w:color w:val="000000" w:themeColor="text1"/>
          <w:sz w:val="40"/>
          <w:szCs w:val="40"/>
        </w:rPr>
        <w:t>SCHERMATA DI GESTIONE LIBRI</w:t>
      </w:r>
      <w:r w:rsidRPr="00E826A4">
        <w:rPr>
          <w:bCs/>
          <w:color w:val="000000" w:themeColor="text1"/>
          <w:sz w:val="40"/>
          <w:szCs w:val="40"/>
        </w:rPr>
        <w:t> </w:t>
      </w:r>
    </w:p>
    <w:p w14:paraId="51AE74E4" w14:textId="77777777" w:rsidR="00E826A4" w:rsidRPr="00E826A4" w:rsidRDefault="00E826A4" w:rsidP="00E826A4">
      <w:pPr>
        <w:pStyle w:val="Nessunaspaziatura"/>
        <w:rPr>
          <w:bCs/>
          <w:color w:val="000000" w:themeColor="text1"/>
        </w:rPr>
      </w:pPr>
      <w:r w:rsidRPr="00E826A4">
        <w:rPr>
          <w:bCs/>
          <w:color w:val="000000" w:themeColor="text1"/>
        </w:rPr>
        <w:t>La “Schermata Di Gestione Libri” viene fornita all’utente al click del tasto “Gestione Libri” in “Menu”. </w:t>
      </w:r>
    </w:p>
    <w:p w14:paraId="2CC7211A" w14:textId="2853EDA2" w:rsidR="00E826A4" w:rsidRPr="00E826A4" w:rsidRDefault="00E826A4" w:rsidP="00E826A4">
      <w:pPr>
        <w:pStyle w:val="Nessunaspaziatura"/>
        <w:rPr>
          <w:bCs/>
          <w:color w:val="000000" w:themeColor="text1"/>
        </w:rPr>
      </w:pPr>
      <w:r w:rsidRPr="00E826A4">
        <w:rPr>
          <w:bCs/>
          <w:color w:val="000000" w:themeColor="text1"/>
        </w:rPr>
        <w:drawing>
          <wp:inline distT="0" distB="0" distL="0" distR="0" wp14:anchorId="4311D586" wp14:editId="657DB829">
            <wp:extent cx="6408420" cy="3366135"/>
            <wp:effectExtent l="0" t="0" r="0" b="5715"/>
            <wp:docPr id="1310836011" name="Immagine 23" descr="Immagine che contiene testo, schermata,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4" descr="Immagine che contiene testo, schermata, software&#10;&#10;Il contenuto generato dall'IA potrebbe non essere corretto."/>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408420" cy="3366135"/>
                    </a:xfrm>
                    <a:prstGeom prst="rect">
                      <a:avLst/>
                    </a:prstGeom>
                    <a:noFill/>
                    <a:ln>
                      <a:noFill/>
                    </a:ln>
                  </pic:spPr>
                </pic:pic>
              </a:graphicData>
            </a:graphic>
          </wp:inline>
        </w:drawing>
      </w:r>
      <w:r w:rsidRPr="00E826A4">
        <w:rPr>
          <w:bCs/>
          <w:color w:val="000000" w:themeColor="text1"/>
        </w:rPr>
        <w:t> </w:t>
      </w:r>
    </w:p>
    <w:p w14:paraId="6E4DA6DA" w14:textId="7D22622C" w:rsidR="00E826A4" w:rsidRPr="00E826A4" w:rsidRDefault="00E826A4" w:rsidP="00E826A4">
      <w:pPr>
        <w:pStyle w:val="Nessunaspaziatura"/>
        <w:rPr>
          <w:bCs/>
          <w:color w:val="000000" w:themeColor="text1"/>
        </w:rPr>
      </w:pPr>
      <w:r w:rsidRPr="00E826A4">
        <w:rPr>
          <w:bCs/>
          <w:color w:val="000000" w:themeColor="text1"/>
        </w:rPr>
        <w:drawing>
          <wp:inline distT="0" distB="0" distL="0" distR="0" wp14:anchorId="1E396015" wp14:editId="37EEF6C5">
            <wp:extent cx="6408420" cy="3366135"/>
            <wp:effectExtent l="0" t="0" r="0" b="5715"/>
            <wp:docPr id="405240955" name="Immagine 22" descr="Immagine che contiene testo,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5" descr="Immagine che contiene testo, schermata&#10;&#10;Il contenuto generato dall'IA potrebbe non essere corretto."/>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408420" cy="3366135"/>
                    </a:xfrm>
                    <a:prstGeom prst="rect">
                      <a:avLst/>
                    </a:prstGeom>
                    <a:noFill/>
                    <a:ln>
                      <a:noFill/>
                    </a:ln>
                  </pic:spPr>
                </pic:pic>
              </a:graphicData>
            </a:graphic>
          </wp:inline>
        </w:drawing>
      </w:r>
      <w:r w:rsidRPr="00E826A4">
        <w:rPr>
          <w:bCs/>
          <w:color w:val="000000" w:themeColor="text1"/>
        </w:rPr>
        <w:t> </w:t>
      </w:r>
    </w:p>
    <w:p w14:paraId="3406F32E" w14:textId="77777777" w:rsidR="00E826A4" w:rsidRPr="00E826A4" w:rsidRDefault="00E826A4" w:rsidP="00E826A4">
      <w:pPr>
        <w:pStyle w:val="Nessunaspaziatura"/>
        <w:rPr>
          <w:bCs/>
          <w:color w:val="000000" w:themeColor="text1"/>
        </w:rPr>
      </w:pPr>
      <w:r w:rsidRPr="00E826A4">
        <w:rPr>
          <w:bCs/>
          <w:color w:val="000000" w:themeColor="text1"/>
        </w:rPr>
        <w:t> </w:t>
      </w:r>
    </w:p>
    <w:p w14:paraId="09ABFA77" w14:textId="77777777" w:rsidR="00E826A4" w:rsidRPr="00E826A4" w:rsidRDefault="00E826A4" w:rsidP="00E826A4">
      <w:pPr>
        <w:pStyle w:val="Nessunaspaziatura"/>
        <w:rPr>
          <w:bCs/>
          <w:color w:val="000000" w:themeColor="text1"/>
        </w:rPr>
      </w:pPr>
      <w:r w:rsidRPr="00E826A4">
        <w:rPr>
          <w:bCs/>
          <w:color w:val="000000" w:themeColor="text1"/>
        </w:rPr>
        <w:t>Tramite questa interfaccia il personale può gestire la lista dei libri presenti in biblioteca, sfruttando diverse funzionalità: </w:t>
      </w:r>
    </w:p>
    <w:p w14:paraId="25B45709" w14:textId="77777777" w:rsidR="00E826A4" w:rsidRPr="00E826A4" w:rsidRDefault="00E826A4" w:rsidP="00E826A4">
      <w:pPr>
        <w:pStyle w:val="Nessunaspaziatura"/>
        <w:numPr>
          <w:ilvl w:val="0"/>
          <w:numId w:val="131"/>
        </w:numPr>
        <w:rPr>
          <w:bCs/>
          <w:color w:val="000000" w:themeColor="text1"/>
        </w:rPr>
      </w:pPr>
      <w:r w:rsidRPr="00E826A4">
        <w:rPr>
          <w:b/>
          <w:bCs/>
          <w:color w:val="000000" w:themeColor="text1"/>
        </w:rPr>
        <w:t>Visualizzazione lista libri: </w:t>
      </w:r>
      <w:r w:rsidRPr="00E826A4">
        <w:rPr>
          <w:bCs/>
          <w:color w:val="000000" w:themeColor="text1"/>
        </w:rPr>
        <w:t>nella tabella presente nella schermata viene mostrato l’elenco completo dei libri disponibili in biblioteca, con indicazione dei principali attributi per ciascun volume (titolo, autore, anno di pubblicazione, ISBN e numero di copie). Tramite l’apposito menu a tendina, il personale può inoltre selezionare il criterio di ordinamento preferito, scegliendo tra titolo, autore o ISBN. </w:t>
      </w:r>
    </w:p>
    <w:p w14:paraId="127BC9C4" w14:textId="77777777" w:rsidR="00E826A4" w:rsidRPr="00E826A4" w:rsidRDefault="00E826A4" w:rsidP="00E826A4">
      <w:pPr>
        <w:pStyle w:val="Nessunaspaziatura"/>
        <w:numPr>
          <w:ilvl w:val="0"/>
          <w:numId w:val="132"/>
        </w:numPr>
        <w:rPr>
          <w:bCs/>
          <w:color w:val="000000" w:themeColor="text1"/>
        </w:rPr>
      </w:pPr>
      <w:r w:rsidRPr="00E826A4">
        <w:rPr>
          <w:b/>
          <w:bCs/>
          <w:color w:val="000000" w:themeColor="text1"/>
        </w:rPr>
        <w:t>Aggiungere un libro: </w:t>
      </w:r>
      <w:r w:rsidRPr="00E826A4">
        <w:rPr>
          <w:bCs/>
          <w:color w:val="000000" w:themeColor="text1"/>
        </w:rPr>
        <w:t>tramite le apposite caselle il personale può inserire i dati di un libro da inserire ed al click del tasto “Aggiungi” la tabella verrà aggiornata con il libro inserito. Nel caso non fossero compilati tutti i campi il sistema mostra un Alert di Errore. </w:t>
      </w:r>
    </w:p>
    <w:p w14:paraId="31F82159" w14:textId="77777777" w:rsidR="00E826A4" w:rsidRPr="00E826A4" w:rsidRDefault="00E826A4" w:rsidP="00E826A4">
      <w:pPr>
        <w:pStyle w:val="Nessunaspaziatura"/>
        <w:numPr>
          <w:ilvl w:val="0"/>
          <w:numId w:val="133"/>
        </w:numPr>
        <w:rPr>
          <w:bCs/>
          <w:color w:val="000000" w:themeColor="text1"/>
        </w:rPr>
      </w:pPr>
      <w:r w:rsidRPr="00E826A4">
        <w:rPr>
          <w:bCs/>
          <w:color w:val="000000" w:themeColor="text1"/>
        </w:rPr>
        <w:t> </w:t>
      </w:r>
      <w:r w:rsidRPr="00E826A4">
        <w:rPr>
          <w:b/>
          <w:bCs/>
          <w:color w:val="000000" w:themeColor="text1"/>
        </w:rPr>
        <w:t>Modificare un libro:</w:t>
      </w:r>
      <w:r w:rsidRPr="00E826A4">
        <w:rPr>
          <w:bCs/>
          <w:color w:val="000000" w:themeColor="text1"/>
        </w:rPr>
        <w:t> il personale può modificare un determinato campo di un libro nella tabella tramite doppio click sul campo da modificare. </w:t>
      </w:r>
    </w:p>
    <w:p w14:paraId="17240F34" w14:textId="77777777" w:rsidR="00E826A4" w:rsidRPr="00E826A4" w:rsidRDefault="00E826A4" w:rsidP="00E826A4">
      <w:pPr>
        <w:pStyle w:val="Nessunaspaziatura"/>
        <w:numPr>
          <w:ilvl w:val="0"/>
          <w:numId w:val="134"/>
        </w:numPr>
        <w:rPr>
          <w:bCs/>
          <w:color w:val="000000" w:themeColor="text1"/>
        </w:rPr>
      </w:pPr>
      <w:r w:rsidRPr="00E826A4">
        <w:rPr>
          <w:b/>
          <w:bCs/>
          <w:color w:val="000000" w:themeColor="text1"/>
        </w:rPr>
        <w:t>Rimuovere un libro: </w:t>
      </w:r>
      <w:r w:rsidRPr="00E826A4">
        <w:rPr>
          <w:bCs/>
          <w:color w:val="000000" w:themeColor="text1"/>
        </w:rPr>
        <w:t>il personale può selezionare un libro da rimuovere dalla tabella tramite click sul suddetto libro ed al click del tasto “Rimuovi” il sistema mostrerà un Alert di tipo Conferma, nel caso il personale acconsenta il libro selezionato verrà rimosso. Nel caso non sia selezionato alcun libro il sistema mostra un Alert di Errore.</w:t>
      </w:r>
    </w:p>
    <w:p w14:paraId="5D67F663" w14:textId="77777777" w:rsidR="00E826A4" w:rsidRPr="00E826A4" w:rsidRDefault="00E826A4" w:rsidP="00E826A4">
      <w:pPr>
        <w:pStyle w:val="Nessunaspaziatura"/>
        <w:numPr>
          <w:ilvl w:val="0"/>
          <w:numId w:val="135"/>
        </w:numPr>
        <w:rPr>
          <w:bCs/>
          <w:color w:val="000000" w:themeColor="text1"/>
        </w:rPr>
      </w:pPr>
      <w:r w:rsidRPr="00E826A4">
        <w:rPr>
          <w:b/>
          <w:bCs/>
          <w:color w:val="000000" w:themeColor="text1"/>
        </w:rPr>
        <w:t>Ricercare un libro: </w:t>
      </w:r>
      <w:r w:rsidRPr="00E826A4">
        <w:rPr>
          <w:bCs/>
          <w:color w:val="000000" w:themeColor="text1"/>
        </w:rPr>
        <w:t>il personale può compilare uno o più campi tramite le apposite caselle di testo e, al clic sul tasto “Ricerca”, il sistema mostrerà esclusivamente i libri che corrispondono ai criteri inseriti. </w:t>
      </w:r>
    </w:p>
    <w:p w14:paraId="78640C27" w14:textId="77777777" w:rsidR="00E826A4" w:rsidRPr="00E826A4" w:rsidRDefault="00E826A4" w:rsidP="00E826A4">
      <w:pPr>
        <w:pStyle w:val="Nessunaspaziatura"/>
        <w:numPr>
          <w:ilvl w:val="0"/>
          <w:numId w:val="136"/>
        </w:numPr>
        <w:rPr>
          <w:bCs/>
          <w:color w:val="000000" w:themeColor="text1"/>
        </w:rPr>
      </w:pPr>
      <w:r w:rsidRPr="00E826A4">
        <w:rPr>
          <w:b/>
          <w:bCs/>
          <w:color w:val="000000" w:themeColor="text1"/>
        </w:rPr>
        <w:t>Tornare al menu: </w:t>
      </w:r>
      <w:r w:rsidRPr="00E826A4">
        <w:rPr>
          <w:bCs/>
          <w:color w:val="000000" w:themeColor="text1"/>
        </w:rPr>
        <w:t>al click del tasto “Torna Al Menu” il sistema effettuerà un cambio di interfaccia e farà visualizzare la schermata di “Menu”. </w:t>
      </w:r>
    </w:p>
    <w:p w14:paraId="31332C5B" w14:textId="77777777" w:rsidR="00E826A4" w:rsidRPr="00E826A4" w:rsidRDefault="00E826A4" w:rsidP="00E826A4">
      <w:pPr>
        <w:pStyle w:val="Nessunaspaziatura"/>
        <w:rPr>
          <w:bCs/>
          <w:color w:val="000000" w:themeColor="text1"/>
        </w:rPr>
      </w:pPr>
      <w:r w:rsidRPr="00E826A4">
        <w:rPr>
          <w:bCs/>
          <w:color w:val="000000" w:themeColor="text1"/>
        </w:rPr>
        <w:t> </w:t>
      </w:r>
    </w:p>
    <w:p w14:paraId="13396006" w14:textId="77777777" w:rsidR="00E826A4" w:rsidRPr="00E826A4" w:rsidRDefault="00E826A4" w:rsidP="00E826A4">
      <w:pPr>
        <w:pStyle w:val="Nessunaspaziatura"/>
        <w:rPr>
          <w:bCs/>
          <w:color w:val="000000" w:themeColor="text1"/>
        </w:rPr>
      </w:pPr>
      <w:r w:rsidRPr="00E826A4">
        <w:rPr>
          <w:bCs/>
          <w:color w:val="000000" w:themeColor="text1"/>
        </w:rPr>
        <w:t> </w:t>
      </w:r>
    </w:p>
    <w:p w14:paraId="1B258C2A" w14:textId="77777777" w:rsidR="00E826A4" w:rsidRPr="00E826A4" w:rsidRDefault="00E826A4" w:rsidP="00E826A4">
      <w:pPr>
        <w:pStyle w:val="Nessunaspaziatura"/>
        <w:rPr>
          <w:bCs/>
          <w:color w:val="000000" w:themeColor="text1"/>
        </w:rPr>
      </w:pPr>
    </w:p>
    <w:p w14:paraId="0A7EF3C3" w14:textId="77777777" w:rsidR="00E826A4" w:rsidRPr="00E826A4" w:rsidRDefault="00E826A4" w:rsidP="00E826A4">
      <w:pPr>
        <w:pStyle w:val="Nessunaspaziatura"/>
        <w:rPr>
          <w:bCs/>
          <w:color w:val="000000" w:themeColor="text1"/>
        </w:rPr>
      </w:pPr>
    </w:p>
    <w:p w14:paraId="435A44C6" w14:textId="77777777" w:rsidR="00E826A4" w:rsidRPr="00E826A4" w:rsidRDefault="00E826A4" w:rsidP="00E826A4">
      <w:pPr>
        <w:pStyle w:val="Nessunaspaziatura"/>
        <w:rPr>
          <w:bCs/>
          <w:color w:val="000000" w:themeColor="text1"/>
        </w:rPr>
      </w:pPr>
    </w:p>
    <w:p w14:paraId="790D3DF6" w14:textId="77777777" w:rsidR="00E826A4" w:rsidRPr="00E826A4" w:rsidRDefault="00E826A4" w:rsidP="00E826A4">
      <w:pPr>
        <w:pStyle w:val="Nessunaspaziatura"/>
        <w:rPr>
          <w:bCs/>
          <w:color w:val="000000" w:themeColor="text1"/>
        </w:rPr>
      </w:pPr>
    </w:p>
    <w:p w14:paraId="0C0F0500" w14:textId="77777777" w:rsidR="00E826A4" w:rsidRPr="00E826A4" w:rsidRDefault="00E826A4" w:rsidP="00E826A4">
      <w:pPr>
        <w:pStyle w:val="Nessunaspaziatura"/>
        <w:rPr>
          <w:bCs/>
          <w:color w:val="000000" w:themeColor="text1"/>
        </w:rPr>
      </w:pPr>
    </w:p>
    <w:p w14:paraId="373F8394" w14:textId="77777777" w:rsidR="00E826A4" w:rsidRPr="00E826A4" w:rsidRDefault="00E826A4" w:rsidP="00E826A4">
      <w:pPr>
        <w:pStyle w:val="Nessunaspaziatura"/>
        <w:rPr>
          <w:bCs/>
          <w:color w:val="000000" w:themeColor="text1"/>
        </w:rPr>
      </w:pPr>
    </w:p>
    <w:p w14:paraId="1AA78F8C" w14:textId="77777777" w:rsidR="00E826A4" w:rsidRPr="00E826A4" w:rsidRDefault="00E826A4" w:rsidP="00E826A4">
      <w:pPr>
        <w:pStyle w:val="Nessunaspaziatura"/>
        <w:rPr>
          <w:bCs/>
          <w:color w:val="000000" w:themeColor="text1"/>
        </w:rPr>
      </w:pPr>
      <w:r w:rsidRPr="00E826A4">
        <w:rPr>
          <w:bCs/>
          <w:color w:val="000000" w:themeColor="text1"/>
        </w:rPr>
        <w:t> </w:t>
      </w:r>
    </w:p>
    <w:p w14:paraId="293AABFA" w14:textId="77777777" w:rsidR="00E826A4" w:rsidRPr="00E826A4" w:rsidRDefault="00E826A4" w:rsidP="00E826A4">
      <w:pPr>
        <w:pStyle w:val="Nessunaspaziatura"/>
        <w:numPr>
          <w:ilvl w:val="0"/>
          <w:numId w:val="137"/>
        </w:numPr>
        <w:rPr>
          <w:bCs/>
          <w:color w:val="000000" w:themeColor="text1"/>
          <w:sz w:val="40"/>
          <w:szCs w:val="40"/>
        </w:rPr>
      </w:pPr>
      <w:r w:rsidRPr="00E826A4">
        <w:rPr>
          <w:b/>
          <w:bCs/>
          <w:color w:val="000000" w:themeColor="text1"/>
          <w:sz w:val="40"/>
          <w:szCs w:val="40"/>
        </w:rPr>
        <w:t>SCHERMATA DI GESTIONE PRESTITI</w:t>
      </w:r>
      <w:r w:rsidRPr="00E826A4">
        <w:rPr>
          <w:bCs/>
          <w:color w:val="000000" w:themeColor="text1"/>
          <w:sz w:val="40"/>
          <w:szCs w:val="40"/>
        </w:rPr>
        <w:t> </w:t>
      </w:r>
    </w:p>
    <w:p w14:paraId="4AE45F8D" w14:textId="77777777" w:rsidR="00E826A4" w:rsidRPr="00E826A4" w:rsidRDefault="00E826A4" w:rsidP="00E826A4">
      <w:pPr>
        <w:pStyle w:val="Nessunaspaziatura"/>
        <w:rPr>
          <w:bCs/>
          <w:color w:val="000000" w:themeColor="text1"/>
        </w:rPr>
      </w:pPr>
      <w:r w:rsidRPr="00E826A4">
        <w:rPr>
          <w:bCs/>
          <w:color w:val="000000" w:themeColor="text1"/>
        </w:rPr>
        <w:t>La “Schermata Di Gestione Prestiti” viene fornita all’utente al click del tasto “Gestione Prestiti” in “Menu”. </w:t>
      </w:r>
    </w:p>
    <w:p w14:paraId="363273DF" w14:textId="77777777" w:rsidR="00E826A4" w:rsidRPr="00E826A4" w:rsidRDefault="00E826A4" w:rsidP="00E826A4">
      <w:pPr>
        <w:pStyle w:val="Nessunaspaziatura"/>
        <w:rPr>
          <w:bCs/>
          <w:color w:val="000000" w:themeColor="text1"/>
        </w:rPr>
      </w:pPr>
      <w:r w:rsidRPr="00E826A4">
        <w:rPr>
          <w:bCs/>
          <w:color w:val="000000" w:themeColor="text1"/>
        </w:rPr>
        <w:t> </w:t>
      </w:r>
    </w:p>
    <w:p w14:paraId="48940F13" w14:textId="77371859" w:rsidR="00E826A4" w:rsidRPr="00E826A4" w:rsidRDefault="00E826A4" w:rsidP="00E826A4">
      <w:pPr>
        <w:pStyle w:val="Nessunaspaziatura"/>
        <w:rPr>
          <w:bCs/>
          <w:color w:val="000000" w:themeColor="text1"/>
        </w:rPr>
      </w:pPr>
      <w:r w:rsidRPr="00E826A4">
        <w:rPr>
          <w:bCs/>
          <w:color w:val="000000" w:themeColor="text1"/>
        </w:rPr>
        <w:drawing>
          <wp:inline distT="0" distB="0" distL="0" distR="0" wp14:anchorId="1A27B669" wp14:editId="49F0DA2E">
            <wp:extent cx="6408420" cy="3347085"/>
            <wp:effectExtent l="0" t="0" r="0" b="5715"/>
            <wp:docPr id="993653552" name="Immagine 21" descr="Immagine che contiene testo, schermata,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0" descr="Immagine che contiene testo, schermata, design&#10;&#10;Il contenuto generato dall'IA potrebbe non essere corretto."/>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408420" cy="3347085"/>
                    </a:xfrm>
                    <a:prstGeom prst="rect">
                      <a:avLst/>
                    </a:prstGeom>
                    <a:noFill/>
                    <a:ln>
                      <a:noFill/>
                    </a:ln>
                  </pic:spPr>
                </pic:pic>
              </a:graphicData>
            </a:graphic>
          </wp:inline>
        </w:drawing>
      </w:r>
    </w:p>
    <w:p w14:paraId="7313164E" w14:textId="77777777" w:rsidR="00E826A4" w:rsidRPr="00E826A4" w:rsidRDefault="00E826A4" w:rsidP="00E826A4">
      <w:pPr>
        <w:pStyle w:val="Nessunaspaziatura"/>
        <w:rPr>
          <w:bCs/>
          <w:color w:val="000000" w:themeColor="text1"/>
        </w:rPr>
      </w:pPr>
    </w:p>
    <w:p w14:paraId="3E4B9656" w14:textId="617B2116" w:rsidR="00E826A4" w:rsidRPr="00E826A4" w:rsidRDefault="00E826A4" w:rsidP="00E826A4">
      <w:pPr>
        <w:pStyle w:val="Nessunaspaziatura"/>
        <w:rPr>
          <w:bCs/>
          <w:color w:val="000000" w:themeColor="text1"/>
        </w:rPr>
      </w:pPr>
      <w:r w:rsidRPr="00E826A4">
        <w:rPr>
          <w:bCs/>
          <w:color w:val="000000" w:themeColor="text1"/>
        </w:rPr>
        <w:drawing>
          <wp:inline distT="0" distB="0" distL="0" distR="0" wp14:anchorId="008D9724" wp14:editId="156B2180">
            <wp:extent cx="6408420" cy="3366135"/>
            <wp:effectExtent l="0" t="0" r="0" b="5715"/>
            <wp:docPr id="1804759203" name="Immagine 20" descr="Immagine che contiene testo,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1" descr="Immagine che contiene testo, schermata&#10;&#10;Il contenuto generato dall'IA potrebbe non essere corretto."/>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408420" cy="3366135"/>
                    </a:xfrm>
                    <a:prstGeom prst="rect">
                      <a:avLst/>
                    </a:prstGeom>
                    <a:noFill/>
                    <a:ln>
                      <a:noFill/>
                    </a:ln>
                  </pic:spPr>
                </pic:pic>
              </a:graphicData>
            </a:graphic>
          </wp:inline>
        </w:drawing>
      </w:r>
      <w:r w:rsidRPr="00E826A4">
        <w:rPr>
          <w:bCs/>
          <w:color w:val="000000" w:themeColor="text1"/>
        </w:rPr>
        <w:t> </w:t>
      </w:r>
    </w:p>
    <w:p w14:paraId="74D33F93" w14:textId="77777777" w:rsidR="00E826A4" w:rsidRPr="00E826A4" w:rsidRDefault="00E826A4" w:rsidP="00E826A4">
      <w:pPr>
        <w:pStyle w:val="Nessunaspaziatura"/>
        <w:rPr>
          <w:bCs/>
          <w:color w:val="000000" w:themeColor="text1"/>
        </w:rPr>
      </w:pPr>
      <w:r w:rsidRPr="00E826A4">
        <w:rPr>
          <w:bCs/>
          <w:color w:val="000000" w:themeColor="text1"/>
        </w:rPr>
        <w:t>Tramite questa interfaccia il personale può gestire la lista dei prestiti, sfruttando diverse funzionalità: </w:t>
      </w:r>
    </w:p>
    <w:p w14:paraId="673ADE8A" w14:textId="77777777" w:rsidR="00E826A4" w:rsidRPr="00E826A4" w:rsidRDefault="00E826A4" w:rsidP="00E826A4">
      <w:pPr>
        <w:pStyle w:val="Nessunaspaziatura"/>
        <w:numPr>
          <w:ilvl w:val="0"/>
          <w:numId w:val="138"/>
        </w:numPr>
        <w:rPr>
          <w:bCs/>
          <w:color w:val="000000" w:themeColor="text1"/>
        </w:rPr>
      </w:pPr>
      <w:r w:rsidRPr="00E826A4">
        <w:rPr>
          <w:b/>
          <w:bCs/>
          <w:color w:val="000000" w:themeColor="text1"/>
        </w:rPr>
        <w:t>Visualizzazione lista prestiti: </w:t>
      </w:r>
      <w:r w:rsidRPr="00E826A4">
        <w:rPr>
          <w:bCs/>
          <w:color w:val="000000" w:themeColor="text1"/>
        </w:rPr>
        <w:t>nella tabella presente nella schermata viene mostrato l’elenco completo dei prestiti della biblioteca, con indicazione dei principali attributi per ciascun prestito (ISBN del libro prestato, matricola dell’utente che ha effettuato il prestito, data di inizio del prestito, data di restituzione prevista, data di restituzione effettiva e indicazione sullo stato di restituzione del libro). Tramite l’apposito menu a tendina, il personale può inoltre selezionare il criterio di ordinamento preferito, scegliendo tra data inizio prestito e data di restituzione prevista. </w:t>
      </w:r>
    </w:p>
    <w:p w14:paraId="587842F3" w14:textId="77777777" w:rsidR="00E826A4" w:rsidRPr="00E826A4" w:rsidRDefault="00E826A4" w:rsidP="00E826A4">
      <w:pPr>
        <w:pStyle w:val="Nessunaspaziatura"/>
        <w:numPr>
          <w:ilvl w:val="0"/>
          <w:numId w:val="139"/>
        </w:numPr>
        <w:rPr>
          <w:bCs/>
          <w:color w:val="000000" w:themeColor="text1"/>
        </w:rPr>
      </w:pPr>
      <w:r w:rsidRPr="00E826A4">
        <w:rPr>
          <w:b/>
          <w:bCs/>
          <w:color w:val="000000" w:themeColor="text1"/>
        </w:rPr>
        <w:t>Registrare un prestito: </w:t>
      </w:r>
      <w:r w:rsidRPr="00E826A4">
        <w:rPr>
          <w:bCs/>
          <w:color w:val="000000" w:themeColor="text1"/>
        </w:rPr>
        <w:t>tramite le apposite caselle il personale può inserire i dati di un prestito da registrare ed al click del tasto “Aggiungi” la tabella verrà aggiornata con il prestito inserito. Nel caso non fossero compilati tutti i campi il sistema mostra un Alert di Errore. </w:t>
      </w:r>
    </w:p>
    <w:p w14:paraId="18AD56EC" w14:textId="77777777" w:rsidR="00E826A4" w:rsidRPr="00E826A4" w:rsidRDefault="00E826A4" w:rsidP="00E826A4">
      <w:pPr>
        <w:pStyle w:val="Nessunaspaziatura"/>
        <w:numPr>
          <w:ilvl w:val="0"/>
          <w:numId w:val="140"/>
        </w:numPr>
        <w:rPr>
          <w:bCs/>
          <w:color w:val="000000" w:themeColor="text1"/>
        </w:rPr>
      </w:pPr>
      <w:r w:rsidRPr="00E826A4">
        <w:rPr>
          <w:b/>
          <w:bCs/>
          <w:color w:val="000000" w:themeColor="text1"/>
        </w:rPr>
        <w:t>Rimuovere un prestito: </w:t>
      </w:r>
      <w:r w:rsidRPr="00E826A4">
        <w:rPr>
          <w:bCs/>
          <w:color w:val="000000" w:themeColor="text1"/>
        </w:rPr>
        <w:t>il personale può selezionare un prestito da rimuovere dalla tabella tramite click sul suddetto libro ed al click del tasto “Rimuovi” il sistema mostrerà un Alert di tipo Conferma, nel caso il personale acconsenta il libro selezionato verrà rimosso il prestito selezionato verrà rimosso. Nel caso non sia selezionato alcun prestito il sistema mostra un Alert di Errore. </w:t>
      </w:r>
    </w:p>
    <w:p w14:paraId="4CEC4BC3" w14:textId="77777777" w:rsidR="00E826A4" w:rsidRPr="00E826A4" w:rsidRDefault="00E826A4" w:rsidP="00E826A4">
      <w:pPr>
        <w:pStyle w:val="Nessunaspaziatura"/>
        <w:numPr>
          <w:ilvl w:val="0"/>
          <w:numId w:val="141"/>
        </w:numPr>
        <w:rPr>
          <w:bCs/>
          <w:color w:val="000000" w:themeColor="text1"/>
        </w:rPr>
      </w:pPr>
      <w:r w:rsidRPr="00E826A4">
        <w:rPr>
          <w:b/>
          <w:bCs/>
          <w:color w:val="000000" w:themeColor="text1"/>
        </w:rPr>
        <w:t>Ricercare un prestito: </w:t>
      </w:r>
      <w:r w:rsidRPr="00E826A4">
        <w:rPr>
          <w:bCs/>
          <w:color w:val="000000" w:themeColor="text1"/>
        </w:rPr>
        <w:t>il personale può compilare uno o più campi tramite le apposite caselle di testo e, al clic sul tasto “Ricerca”, il sistema mostrerà esclusivamente i prestiti che corrispondono ai criteri inseriti. </w:t>
      </w:r>
    </w:p>
    <w:p w14:paraId="2023623E" w14:textId="77777777" w:rsidR="00E826A4" w:rsidRPr="00E826A4" w:rsidRDefault="00E826A4" w:rsidP="00E826A4">
      <w:pPr>
        <w:pStyle w:val="Nessunaspaziatura"/>
        <w:numPr>
          <w:ilvl w:val="0"/>
          <w:numId w:val="142"/>
        </w:numPr>
        <w:rPr>
          <w:bCs/>
          <w:color w:val="000000" w:themeColor="text1"/>
        </w:rPr>
      </w:pPr>
      <w:r w:rsidRPr="00E826A4">
        <w:rPr>
          <w:b/>
          <w:bCs/>
          <w:color w:val="000000" w:themeColor="text1"/>
        </w:rPr>
        <w:t>Registrare una restituzione: </w:t>
      </w:r>
      <w:r w:rsidRPr="00E826A4">
        <w:rPr>
          <w:bCs/>
          <w:color w:val="000000" w:themeColor="text1"/>
        </w:rPr>
        <w:t>il personale può registrare la restituzione di un prestito selezionando il prestito con un click sulla tabella e cliccando sul tasto “Restituisci”.</w:t>
      </w:r>
    </w:p>
    <w:p w14:paraId="087C954E" w14:textId="77777777" w:rsidR="00E826A4" w:rsidRPr="00E826A4" w:rsidRDefault="00E826A4" w:rsidP="00E826A4">
      <w:pPr>
        <w:pStyle w:val="Nessunaspaziatura"/>
        <w:numPr>
          <w:ilvl w:val="0"/>
          <w:numId w:val="143"/>
        </w:numPr>
        <w:rPr>
          <w:bCs/>
          <w:color w:val="000000" w:themeColor="text1"/>
        </w:rPr>
      </w:pPr>
      <w:r w:rsidRPr="00E826A4">
        <w:rPr>
          <w:b/>
          <w:bCs/>
          <w:color w:val="000000" w:themeColor="text1"/>
        </w:rPr>
        <w:t>Tornare al menu: </w:t>
      </w:r>
      <w:r w:rsidRPr="00E826A4">
        <w:rPr>
          <w:bCs/>
          <w:color w:val="000000" w:themeColor="text1"/>
        </w:rPr>
        <w:t>al click del tasto “Torna Al Menu” il sistema effettuerà un cambio di interfaccia e farà visualizzare la schermata di “Menu”. </w:t>
      </w:r>
    </w:p>
    <w:p w14:paraId="2E788E54" w14:textId="77777777" w:rsidR="00E826A4" w:rsidRPr="00E826A4" w:rsidRDefault="00E826A4" w:rsidP="00E826A4">
      <w:pPr>
        <w:pStyle w:val="Nessunaspaziatura"/>
        <w:ind w:left="720"/>
        <w:rPr>
          <w:bCs/>
          <w:color w:val="000000" w:themeColor="text1"/>
        </w:rPr>
      </w:pPr>
      <w:r w:rsidRPr="00E826A4">
        <w:rPr>
          <w:bCs/>
          <w:color w:val="000000" w:themeColor="text1"/>
        </w:rPr>
        <w:t> </w:t>
      </w:r>
    </w:p>
    <w:p w14:paraId="61F900CF" w14:textId="77777777" w:rsidR="00E826A4" w:rsidRPr="00E826A4" w:rsidRDefault="00E826A4" w:rsidP="00E826A4">
      <w:pPr>
        <w:pStyle w:val="Nessunaspaziatura"/>
        <w:ind w:left="720"/>
        <w:rPr>
          <w:bCs/>
          <w:color w:val="000000" w:themeColor="text1"/>
        </w:rPr>
      </w:pPr>
      <w:r w:rsidRPr="00E826A4">
        <w:rPr>
          <w:bCs/>
          <w:color w:val="000000" w:themeColor="text1"/>
        </w:rPr>
        <w:t> </w:t>
      </w:r>
    </w:p>
    <w:p w14:paraId="28A0EC4D" w14:textId="77777777" w:rsidR="00E826A4" w:rsidRPr="00E826A4" w:rsidRDefault="00E826A4" w:rsidP="00E826A4">
      <w:pPr>
        <w:pStyle w:val="Nessunaspaziatura"/>
        <w:ind w:left="720"/>
        <w:rPr>
          <w:bCs/>
          <w:color w:val="000000" w:themeColor="text1"/>
        </w:rPr>
      </w:pPr>
    </w:p>
    <w:p w14:paraId="40961D6A" w14:textId="77777777" w:rsidR="00E826A4" w:rsidRPr="00E826A4" w:rsidRDefault="00E826A4" w:rsidP="00E826A4">
      <w:pPr>
        <w:pStyle w:val="Nessunaspaziatura"/>
        <w:ind w:left="720"/>
        <w:rPr>
          <w:bCs/>
          <w:color w:val="000000" w:themeColor="text1"/>
        </w:rPr>
      </w:pPr>
    </w:p>
    <w:p w14:paraId="59F3445F" w14:textId="77777777" w:rsidR="00E826A4" w:rsidRPr="00E826A4" w:rsidRDefault="00E826A4" w:rsidP="00E826A4">
      <w:pPr>
        <w:pStyle w:val="Nessunaspaziatura"/>
        <w:ind w:left="720"/>
        <w:rPr>
          <w:bCs/>
          <w:color w:val="000000" w:themeColor="text1"/>
        </w:rPr>
      </w:pPr>
    </w:p>
    <w:p w14:paraId="6492DAAF" w14:textId="77777777" w:rsidR="00E826A4" w:rsidRPr="00E826A4" w:rsidRDefault="00E826A4" w:rsidP="00E826A4">
      <w:pPr>
        <w:pStyle w:val="Nessunaspaziatura"/>
        <w:ind w:left="720"/>
        <w:rPr>
          <w:bCs/>
          <w:color w:val="000000" w:themeColor="text1"/>
        </w:rPr>
      </w:pPr>
    </w:p>
    <w:p w14:paraId="70DC542C" w14:textId="77777777" w:rsidR="00E826A4" w:rsidRPr="00E826A4" w:rsidRDefault="00E826A4" w:rsidP="00E826A4">
      <w:pPr>
        <w:pStyle w:val="Nessunaspaziatura"/>
        <w:ind w:left="720"/>
        <w:rPr>
          <w:bCs/>
          <w:color w:val="000000" w:themeColor="text1"/>
        </w:rPr>
      </w:pPr>
    </w:p>
    <w:p w14:paraId="4F960BB4" w14:textId="77777777" w:rsidR="00E826A4" w:rsidRPr="00E826A4" w:rsidRDefault="00E826A4" w:rsidP="00E826A4">
      <w:pPr>
        <w:pStyle w:val="Nessunaspaziatura"/>
        <w:ind w:left="720"/>
        <w:rPr>
          <w:bCs/>
          <w:color w:val="000000" w:themeColor="text1"/>
        </w:rPr>
      </w:pPr>
    </w:p>
    <w:p w14:paraId="4A4BCBA3" w14:textId="77777777" w:rsidR="00E826A4" w:rsidRPr="00E826A4" w:rsidRDefault="00E826A4" w:rsidP="00E826A4">
      <w:pPr>
        <w:pStyle w:val="Nessunaspaziatura"/>
        <w:ind w:left="720"/>
        <w:rPr>
          <w:bCs/>
          <w:color w:val="000000" w:themeColor="text1"/>
        </w:rPr>
      </w:pPr>
      <w:r w:rsidRPr="00E826A4">
        <w:rPr>
          <w:bCs/>
          <w:color w:val="000000" w:themeColor="text1"/>
        </w:rPr>
        <w:t> </w:t>
      </w:r>
    </w:p>
    <w:p w14:paraId="58CFFE7C" w14:textId="77777777" w:rsidR="00E826A4" w:rsidRPr="00E826A4" w:rsidRDefault="00E826A4" w:rsidP="00E826A4">
      <w:pPr>
        <w:pStyle w:val="Nessunaspaziatura"/>
        <w:ind w:left="720"/>
        <w:rPr>
          <w:bCs/>
          <w:color w:val="000000" w:themeColor="text1"/>
        </w:rPr>
      </w:pPr>
      <w:r w:rsidRPr="00E826A4">
        <w:rPr>
          <w:bCs/>
          <w:color w:val="000000" w:themeColor="text1"/>
        </w:rPr>
        <w:t> </w:t>
      </w:r>
    </w:p>
    <w:p w14:paraId="3E62C5D2" w14:textId="77777777" w:rsidR="00E826A4" w:rsidRPr="00E826A4" w:rsidRDefault="00E826A4" w:rsidP="00E826A4">
      <w:pPr>
        <w:pStyle w:val="Nessunaspaziatura"/>
        <w:numPr>
          <w:ilvl w:val="0"/>
          <w:numId w:val="144"/>
        </w:numPr>
        <w:rPr>
          <w:bCs/>
          <w:color w:val="000000" w:themeColor="text1"/>
          <w:sz w:val="40"/>
          <w:szCs w:val="40"/>
        </w:rPr>
      </w:pPr>
      <w:r w:rsidRPr="00E826A4">
        <w:rPr>
          <w:b/>
          <w:bCs/>
          <w:color w:val="000000" w:themeColor="text1"/>
          <w:sz w:val="40"/>
          <w:szCs w:val="40"/>
        </w:rPr>
        <w:t>SCHERMATA DI GESTIONE UTENTI</w:t>
      </w:r>
      <w:r w:rsidRPr="00E826A4">
        <w:rPr>
          <w:bCs/>
          <w:color w:val="000000" w:themeColor="text1"/>
          <w:sz w:val="40"/>
          <w:szCs w:val="40"/>
        </w:rPr>
        <w:t> </w:t>
      </w:r>
    </w:p>
    <w:p w14:paraId="6E4BDCE8" w14:textId="77777777" w:rsidR="00E826A4" w:rsidRPr="00E826A4" w:rsidRDefault="00E826A4" w:rsidP="00E826A4">
      <w:pPr>
        <w:pStyle w:val="Nessunaspaziatura"/>
        <w:rPr>
          <w:bCs/>
          <w:color w:val="000000" w:themeColor="text1"/>
        </w:rPr>
      </w:pPr>
      <w:r w:rsidRPr="00E826A4">
        <w:rPr>
          <w:bCs/>
          <w:color w:val="000000" w:themeColor="text1"/>
        </w:rPr>
        <w:t>La “Schermata Di Gestione Utenti” viene fornita all’utente al click del tasto “Gestione Utenti” in “Menu”. </w:t>
      </w:r>
    </w:p>
    <w:p w14:paraId="6F66A564" w14:textId="77777777" w:rsidR="00E826A4" w:rsidRPr="00E826A4" w:rsidRDefault="00E826A4" w:rsidP="00E826A4">
      <w:pPr>
        <w:pStyle w:val="Nessunaspaziatura"/>
        <w:rPr>
          <w:bCs/>
          <w:color w:val="000000" w:themeColor="text1"/>
        </w:rPr>
      </w:pPr>
      <w:r w:rsidRPr="00E826A4">
        <w:rPr>
          <w:bCs/>
          <w:color w:val="000000" w:themeColor="text1"/>
        </w:rPr>
        <w:t> </w:t>
      </w:r>
    </w:p>
    <w:p w14:paraId="4FE3E9EF" w14:textId="46BDAAA5" w:rsidR="00E826A4" w:rsidRPr="00E826A4" w:rsidRDefault="00E826A4" w:rsidP="00E826A4">
      <w:pPr>
        <w:pStyle w:val="Nessunaspaziatura"/>
        <w:rPr>
          <w:bCs/>
          <w:color w:val="000000" w:themeColor="text1"/>
        </w:rPr>
      </w:pPr>
      <w:r w:rsidRPr="00E826A4">
        <w:rPr>
          <w:bCs/>
          <w:color w:val="000000" w:themeColor="text1"/>
        </w:rPr>
        <w:drawing>
          <wp:inline distT="0" distB="0" distL="0" distR="0" wp14:anchorId="52EBEE02" wp14:editId="211DF5CB">
            <wp:extent cx="6408420" cy="3356610"/>
            <wp:effectExtent l="0" t="0" r="0" b="0"/>
            <wp:docPr id="2061499772" name="Immagine 19" descr="Immagine che contiene testo, schermata,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2" descr="Immagine che contiene testo, schermata, software&#10;&#10;Il contenuto generato dall'IA potrebbe non essere corretto."/>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408420" cy="3356610"/>
                    </a:xfrm>
                    <a:prstGeom prst="rect">
                      <a:avLst/>
                    </a:prstGeom>
                    <a:noFill/>
                    <a:ln>
                      <a:noFill/>
                    </a:ln>
                  </pic:spPr>
                </pic:pic>
              </a:graphicData>
            </a:graphic>
          </wp:inline>
        </w:drawing>
      </w:r>
    </w:p>
    <w:p w14:paraId="7592525C" w14:textId="481604D3" w:rsidR="00E826A4" w:rsidRPr="00E826A4" w:rsidRDefault="00E826A4" w:rsidP="00E826A4">
      <w:pPr>
        <w:pStyle w:val="Nessunaspaziatura"/>
        <w:rPr>
          <w:bCs/>
          <w:color w:val="000000" w:themeColor="text1"/>
        </w:rPr>
      </w:pPr>
      <w:r w:rsidRPr="00E826A4">
        <w:rPr>
          <w:bCs/>
          <w:color w:val="000000" w:themeColor="text1"/>
        </w:rPr>
        <w:drawing>
          <wp:inline distT="0" distB="0" distL="0" distR="0" wp14:anchorId="4016A9D4" wp14:editId="3BB81C2E">
            <wp:extent cx="6408420" cy="3370580"/>
            <wp:effectExtent l="0" t="0" r="0" b="1270"/>
            <wp:docPr id="391298606" name="Immagine 18" descr="Immagine che contiene testo, schermata,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3" descr="Immagine che contiene testo, schermata, software&#10;&#10;Il contenuto generato dall'IA potrebbe non essere corretto."/>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408420" cy="3370580"/>
                    </a:xfrm>
                    <a:prstGeom prst="rect">
                      <a:avLst/>
                    </a:prstGeom>
                    <a:noFill/>
                    <a:ln>
                      <a:noFill/>
                    </a:ln>
                  </pic:spPr>
                </pic:pic>
              </a:graphicData>
            </a:graphic>
          </wp:inline>
        </w:drawing>
      </w:r>
      <w:r w:rsidRPr="00E826A4">
        <w:rPr>
          <w:bCs/>
          <w:color w:val="000000" w:themeColor="text1"/>
        </w:rPr>
        <w:t> </w:t>
      </w:r>
    </w:p>
    <w:p w14:paraId="096E79C7" w14:textId="77777777" w:rsidR="00E826A4" w:rsidRPr="00E826A4" w:rsidRDefault="00E826A4" w:rsidP="00E826A4">
      <w:pPr>
        <w:pStyle w:val="Nessunaspaziatura"/>
        <w:rPr>
          <w:bCs/>
          <w:color w:val="000000" w:themeColor="text1"/>
        </w:rPr>
      </w:pPr>
      <w:r w:rsidRPr="00E826A4">
        <w:rPr>
          <w:bCs/>
          <w:color w:val="000000" w:themeColor="text1"/>
        </w:rPr>
        <w:t>Tramite questa interfaccia il personale può gestire la lista degli utenti, sfruttando diverse funzionalità: </w:t>
      </w:r>
    </w:p>
    <w:p w14:paraId="6E427F90" w14:textId="77777777" w:rsidR="00E826A4" w:rsidRPr="00E826A4" w:rsidRDefault="00E826A4" w:rsidP="00E826A4">
      <w:pPr>
        <w:pStyle w:val="Nessunaspaziatura"/>
        <w:numPr>
          <w:ilvl w:val="0"/>
          <w:numId w:val="145"/>
        </w:numPr>
        <w:rPr>
          <w:bCs/>
          <w:color w:val="000000" w:themeColor="text1"/>
        </w:rPr>
      </w:pPr>
      <w:r w:rsidRPr="00E826A4">
        <w:rPr>
          <w:b/>
          <w:bCs/>
          <w:color w:val="000000" w:themeColor="text1"/>
        </w:rPr>
        <w:t>Visualizzazione lista utenti: </w:t>
      </w:r>
      <w:r w:rsidRPr="00E826A4">
        <w:rPr>
          <w:bCs/>
          <w:color w:val="000000" w:themeColor="text1"/>
        </w:rPr>
        <w:t>nella tabella presente nella schermata viene mostrato l’elenco completo degli utenti registrati, con indicazione dei principali attributi per ciascun volume (nome, cognome, matricola, e-mail, numero di prestiti attivi, numero di segnalazioni, stato della sospensione e data di eventuale fine sospensione). Tramite l’apposito menu a tendina, il personale può inoltre selezionare il criterio di ordinamento preferito, scegliendo tra matricola, nome e cognome. </w:t>
      </w:r>
    </w:p>
    <w:p w14:paraId="0824A0F7" w14:textId="77777777" w:rsidR="00E826A4" w:rsidRPr="00E826A4" w:rsidRDefault="00E826A4" w:rsidP="00E826A4">
      <w:pPr>
        <w:pStyle w:val="Nessunaspaziatura"/>
        <w:numPr>
          <w:ilvl w:val="0"/>
          <w:numId w:val="146"/>
        </w:numPr>
        <w:rPr>
          <w:bCs/>
          <w:color w:val="000000" w:themeColor="text1"/>
        </w:rPr>
      </w:pPr>
      <w:r w:rsidRPr="00E826A4">
        <w:rPr>
          <w:b/>
          <w:bCs/>
          <w:color w:val="000000" w:themeColor="text1"/>
        </w:rPr>
        <w:t>Aggiungere un utente: </w:t>
      </w:r>
      <w:r w:rsidRPr="00E826A4">
        <w:rPr>
          <w:bCs/>
          <w:color w:val="000000" w:themeColor="text1"/>
        </w:rPr>
        <w:t>tramite le apposite caselle il personale può inserire i dati di un utente da inserire ed al click del tasto “Aggiungi” la tabella verrà aggiornata con l’utente registrato. Nel caso non fossero compilati tutti i campi il sistema mostra un Alert di Errore. </w:t>
      </w:r>
    </w:p>
    <w:p w14:paraId="003FDBB5" w14:textId="77777777" w:rsidR="00E826A4" w:rsidRPr="00E826A4" w:rsidRDefault="00E826A4" w:rsidP="00E826A4">
      <w:pPr>
        <w:pStyle w:val="Nessunaspaziatura"/>
        <w:numPr>
          <w:ilvl w:val="0"/>
          <w:numId w:val="147"/>
        </w:numPr>
        <w:rPr>
          <w:bCs/>
          <w:color w:val="000000" w:themeColor="text1"/>
        </w:rPr>
      </w:pPr>
      <w:r w:rsidRPr="00E826A4">
        <w:rPr>
          <w:bCs/>
          <w:color w:val="000000" w:themeColor="text1"/>
        </w:rPr>
        <w:t> </w:t>
      </w:r>
      <w:r w:rsidRPr="00E826A4">
        <w:rPr>
          <w:b/>
          <w:bCs/>
          <w:color w:val="000000" w:themeColor="text1"/>
        </w:rPr>
        <w:t>Modificare un utente:</w:t>
      </w:r>
      <w:r w:rsidRPr="00E826A4">
        <w:rPr>
          <w:bCs/>
          <w:color w:val="000000" w:themeColor="text1"/>
        </w:rPr>
        <w:t> il personale può modificare un determinato campo di un utente nella tabella tramite doppio click sul campo da modificare. </w:t>
      </w:r>
    </w:p>
    <w:p w14:paraId="2CDC562B" w14:textId="77777777" w:rsidR="00E826A4" w:rsidRPr="00E826A4" w:rsidRDefault="00E826A4" w:rsidP="00E826A4">
      <w:pPr>
        <w:pStyle w:val="Nessunaspaziatura"/>
        <w:numPr>
          <w:ilvl w:val="0"/>
          <w:numId w:val="148"/>
        </w:numPr>
        <w:rPr>
          <w:bCs/>
          <w:color w:val="000000" w:themeColor="text1"/>
        </w:rPr>
      </w:pPr>
      <w:r w:rsidRPr="00E826A4">
        <w:rPr>
          <w:b/>
          <w:bCs/>
          <w:color w:val="000000" w:themeColor="text1"/>
        </w:rPr>
        <w:t>Rimuovere un utente: </w:t>
      </w:r>
      <w:r w:rsidRPr="00E826A4">
        <w:rPr>
          <w:bCs/>
          <w:color w:val="000000" w:themeColor="text1"/>
        </w:rPr>
        <w:t>il personale può selezionare un utente da rimuovere dalla tabella tramite click sul suddetto utente ed al click del tasto “Rimuovi” il sistema mostrerà un Alert di tipo Conferma, nel caso il personale acconsenta l’utente selezionato verrà rimosso. Nel caso non sia selezionato alcun utente il sistema mostra un Alert di Errore.</w:t>
      </w:r>
    </w:p>
    <w:p w14:paraId="1BE277EE" w14:textId="77777777" w:rsidR="00E826A4" w:rsidRPr="00E826A4" w:rsidRDefault="00E826A4" w:rsidP="00E826A4">
      <w:pPr>
        <w:pStyle w:val="Nessunaspaziatura"/>
        <w:numPr>
          <w:ilvl w:val="0"/>
          <w:numId w:val="149"/>
        </w:numPr>
        <w:rPr>
          <w:bCs/>
          <w:color w:val="000000" w:themeColor="text1"/>
        </w:rPr>
      </w:pPr>
      <w:r w:rsidRPr="00E826A4">
        <w:rPr>
          <w:b/>
          <w:bCs/>
          <w:color w:val="000000" w:themeColor="text1"/>
        </w:rPr>
        <w:t>Ricercare un utente: </w:t>
      </w:r>
      <w:r w:rsidRPr="00E826A4">
        <w:rPr>
          <w:bCs/>
          <w:color w:val="000000" w:themeColor="text1"/>
        </w:rPr>
        <w:t>il personale può compilare uno o più campi tramite le apposite caselle di testo e, al clic sul tasto “Ricerca”, il sistema mostrerà esclusivamente gli utenti che corrispondono ai criteri inseriti. </w:t>
      </w:r>
    </w:p>
    <w:p w14:paraId="5A1FB230" w14:textId="77777777" w:rsidR="00E826A4" w:rsidRPr="00E826A4" w:rsidRDefault="00E826A4" w:rsidP="00E826A4">
      <w:pPr>
        <w:pStyle w:val="Nessunaspaziatura"/>
        <w:numPr>
          <w:ilvl w:val="0"/>
          <w:numId w:val="150"/>
        </w:numPr>
        <w:rPr>
          <w:bCs/>
          <w:color w:val="000000" w:themeColor="text1"/>
        </w:rPr>
      </w:pPr>
      <w:r w:rsidRPr="00E826A4">
        <w:rPr>
          <w:b/>
          <w:bCs/>
          <w:color w:val="000000" w:themeColor="text1"/>
        </w:rPr>
        <w:t>Sospendere un utente: </w:t>
      </w:r>
      <w:r w:rsidRPr="00E826A4">
        <w:rPr>
          <w:bCs/>
          <w:color w:val="000000" w:themeColor="text1"/>
        </w:rPr>
        <w:t>il personale può sospendere un utente selezionando l’utente con un click sulla tabella e cliccando sul tasto “Sospendi”, l’utente sarà visualizzato in rosso.</w:t>
      </w:r>
    </w:p>
    <w:p w14:paraId="0D03B548" w14:textId="77777777" w:rsidR="00E826A4" w:rsidRPr="00E826A4" w:rsidRDefault="00E826A4" w:rsidP="00E826A4">
      <w:pPr>
        <w:pStyle w:val="Nessunaspaziatura"/>
        <w:numPr>
          <w:ilvl w:val="0"/>
          <w:numId w:val="150"/>
        </w:numPr>
        <w:rPr>
          <w:bCs/>
          <w:color w:val="000000" w:themeColor="text1"/>
        </w:rPr>
      </w:pPr>
      <w:r w:rsidRPr="00E826A4">
        <w:rPr>
          <w:b/>
          <w:bCs/>
          <w:color w:val="000000" w:themeColor="text1"/>
        </w:rPr>
        <w:t>Revoca sospensione: </w:t>
      </w:r>
      <w:r w:rsidRPr="00E826A4">
        <w:rPr>
          <w:bCs/>
          <w:color w:val="000000" w:themeColor="text1"/>
        </w:rPr>
        <w:t>il personale può revocare la sospensione ad un utente selezionando l’utente con un click sulla tabella e cliccando sul tasto “Sblocca”, l’utente non sarà più visualizzato in rosso.</w:t>
      </w:r>
    </w:p>
    <w:p w14:paraId="624E3677" w14:textId="77777777" w:rsidR="00E826A4" w:rsidRPr="00E826A4" w:rsidRDefault="00E826A4" w:rsidP="00E826A4">
      <w:pPr>
        <w:pStyle w:val="Nessunaspaziatura"/>
        <w:numPr>
          <w:ilvl w:val="0"/>
          <w:numId w:val="150"/>
        </w:numPr>
        <w:rPr>
          <w:bCs/>
          <w:color w:val="000000" w:themeColor="text1"/>
        </w:rPr>
      </w:pPr>
      <w:r w:rsidRPr="00E826A4">
        <w:rPr>
          <w:b/>
          <w:bCs/>
          <w:color w:val="000000" w:themeColor="text1"/>
        </w:rPr>
        <w:t>Tornare al menu: </w:t>
      </w:r>
      <w:r w:rsidRPr="00E826A4">
        <w:rPr>
          <w:bCs/>
          <w:color w:val="000000" w:themeColor="text1"/>
        </w:rPr>
        <w:t>al click del tasto “Torna Al Menu” il sistema effettuerà un cambio di interfaccia e farà visualizzare la schermata di “Menu”. </w:t>
      </w:r>
    </w:p>
    <w:p w14:paraId="7A805F10" w14:textId="0C8B6692" w:rsidR="00A71510" w:rsidRDefault="00A71510" w:rsidP="00C80152">
      <w:pPr>
        <w:pStyle w:val="Nessunaspaziatura"/>
        <w:ind w:left="720"/>
        <w:rPr>
          <w:bCs/>
          <w:color w:val="000000" w:themeColor="text1"/>
        </w:rPr>
      </w:pPr>
    </w:p>
    <w:p w14:paraId="722B3E42" w14:textId="26BAFCC4" w:rsidR="00F079B0" w:rsidRDefault="00F079B0" w:rsidP="00C80152">
      <w:pPr>
        <w:pStyle w:val="Nessunaspaziatura"/>
        <w:ind w:left="720"/>
        <w:rPr>
          <w:b/>
          <w:bCs/>
          <w:color w:val="000000" w:themeColor="text1"/>
          <w:sz w:val="40"/>
          <w:szCs w:val="40"/>
        </w:rPr>
      </w:pPr>
      <w:r>
        <w:rPr>
          <w:b/>
          <w:bCs/>
          <w:color w:val="000000" w:themeColor="text1"/>
          <w:sz w:val="40"/>
          <w:szCs w:val="40"/>
        </w:rPr>
        <w:t>MATRICE DI TRACCIABILITA’</w:t>
      </w:r>
    </w:p>
    <w:p w14:paraId="31F15FA2" w14:textId="017DD6D9" w:rsidR="00F079B0" w:rsidRDefault="00F079B0" w:rsidP="00C80152">
      <w:pPr>
        <w:pStyle w:val="Nessunaspaziatura"/>
        <w:ind w:left="720"/>
        <w:rPr>
          <w:b/>
          <w:bCs/>
          <w:color w:val="000000" w:themeColor="text1"/>
          <w:sz w:val="40"/>
          <w:szCs w:val="40"/>
        </w:rPr>
      </w:pPr>
      <w:r>
        <w:rPr>
          <w:b/>
          <w:bCs/>
          <w:noProof/>
          <w:color w:val="000000" w:themeColor="text1"/>
          <w:sz w:val="40"/>
          <w:szCs w:val="40"/>
        </w:rPr>
        <w:drawing>
          <wp:inline distT="0" distB="0" distL="0" distR="0" wp14:anchorId="7ABC7740" wp14:editId="7C631DDE">
            <wp:extent cx="6400800" cy="6286500"/>
            <wp:effectExtent l="0" t="0" r="0" b="0"/>
            <wp:docPr id="990951602"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400800" cy="6286500"/>
                    </a:xfrm>
                    <a:prstGeom prst="rect">
                      <a:avLst/>
                    </a:prstGeom>
                    <a:noFill/>
                    <a:ln>
                      <a:noFill/>
                    </a:ln>
                  </pic:spPr>
                </pic:pic>
              </a:graphicData>
            </a:graphic>
          </wp:inline>
        </w:drawing>
      </w:r>
    </w:p>
    <w:p w14:paraId="179D650A" w14:textId="77777777" w:rsidR="00F079B0" w:rsidRPr="0086550C" w:rsidRDefault="00F079B0" w:rsidP="00C80152">
      <w:pPr>
        <w:pStyle w:val="Nessunaspaziatura"/>
        <w:ind w:left="720"/>
        <w:rPr>
          <w:bCs/>
          <w:color w:val="000000" w:themeColor="text1"/>
        </w:rPr>
      </w:pPr>
    </w:p>
    <w:sectPr w:rsidR="00F079B0" w:rsidRPr="0086550C" w:rsidSect="00C13B6B">
      <w:footerReference w:type="default" r:id="rId49"/>
      <w:type w:val="continuous"/>
      <w:pgSz w:w="11906" w:h="16838" w:code="9"/>
      <w:pgMar w:top="720" w:right="907" w:bottom="720" w:left="907" w:header="720" w:footer="86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87379" w14:textId="77777777" w:rsidR="008C7EB9" w:rsidRDefault="008C7EB9">
      <w:pPr>
        <w:spacing w:after="0" w:line="240" w:lineRule="auto"/>
      </w:pPr>
      <w:r>
        <w:separator/>
      </w:r>
    </w:p>
  </w:endnote>
  <w:endnote w:type="continuationSeparator" w:id="0">
    <w:p w14:paraId="4E9FD581" w14:textId="77777777" w:rsidR="008C7EB9" w:rsidRDefault="008C7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Times New Roman (Body CS)">
    <w:altName w:val="Times New Roman"/>
    <w:panose1 w:val="00000000000000000000"/>
    <w:charset w:val="00"/>
    <w:family w:val="roman"/>
    <w:notTrueType/>
    <w:pitch w:val="default"/>
  </w:font>
  <w:font w:name="MingLiU">
    <w:altName w:val="細明體"/>
    <w:panose1 w:val="02010609000101010101"/>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0F044" w14:textId="77777777" w:rsidR="0088175F" w:rsidRDefault="0088175F" w:rsidP="0088175F">
    <w:pPr>
      <w:pStyle w:val="Pidipagina"/>
    </w:pPr>
    <w:r>
      <w:rPr>
        <w:lang w:bidi="it-IT"/>
      </w:rPr>
      <w:fldChar w:fldCharType="begin"/>
    </w:r>
    <w:r>
      <w:rPr>
        <w:lang w:bidi="it-IT"/>
      </w:rPr>
      <w:instrText xml:space="preserve"> PAGE   \* MERGEFORMAT </w:instrText>
    </w:r>
    <w:r>
      <w:rPr>
        <w:lang w:bidi="it-IT"/>
      </w:rPr>
      <w:fldChar w:fldCharType="separate"/>
    </w:r>
    <w:r w:rsidR="004E5035">
      <w:rPr>
        <w:lang w:bidi="it-IT"/>
      </w:rPr>
      <w:t>1</w:t>
    </w:r>
    <w:r>
      <w:rPr>
        <w:lang w:bidi="it-IT"/>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DCCE2" w14:textId="77777777" w:rsidR="008C7EB9" w:rsidRDefault="008C7EB9">
      <w:pPr>
        <w:spacing w:after="0" w:line="240" w:lineRule="auto"/>
      </w:pPr>
      <w:r>
        <w:separator/>
      </w:r>
    </w:p>
  </w:footnote>
  <w:footnote w:type="continuationSeparator" w:id="0">
    <w:p w14:paraId="22810E77" w14:textId="77777777" w:rsidR="008C7EB9" w:rsidRDefault="008C7E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5770"/>
    <w:multiLevelType w:val="multilevel"/>
    <w:tmpl w:val="5518FE34"/>
    <w:lvl w:ilvl="0">
      <w:start w:val="1"/>
      <w:numFmt w:val="bullet"/>
      <w:lvlText w:val=""/>
      <w:lvlJc w:val="left"/>
      <w:pPr>
        <w:tabs>
          <w:tab w:val="num" w:pos="3337"/>
        </w:tabs>
        <w:ind w:left="3337" w:hanging="360"/>
      </w:pPr>
      <w:rPr>
        <w:rFonts w:ascii="Symbol" w:hAnsi="Symbol" w:hint="default"/>
        <w:sz w:val="20"/>
      </w:rPr>
    </w:lvl>
    <w:lvl w:ilvl="1" w:tentative="1">
      <w:start w:val="1"/>
      <w:numFmt w:val="bullet"/>
      <w:lvlText w:val=""/>
      <w:lvlJc w:val="left"/>
      <w:pPr>
        <w:tabs>
          <w:tab w:val="num" w:pos="4057"/>
        </w:tabs>
        <w:ind w:left="4057" w:hanging="360"/>
      </w:pPr>
      <w:rPr>
        <w:rFonts w:ascii="Symbol" w:hAnsi="Symbol" w:hint="default"/>
        <w:sz w:val="20"/>
      </w:rPr>
    </w:lvl>
    <w:lvl w:ilvl="2" w:tentative="1">
      <w:start w:val="1"/>
      <w:numFmt w:val="bullet"/>
      <w:lvlText w:val=""/>
      <w:lvlJc w:val="left"/>
      <w:pPr>
        <w:tabs>
          <w:tab w:val="num" w:pos="4777"/>
        </w:tabs>
        <w:ind w:left="4777" w:hanging="360"/>
      </w:pPr>
      <w:rPr>
        <w:rFonts w:ascii="Symbol" w:hAnsi="Symbol" w:hint="default"/>
        <w:sz w:val="20"/>
      </w:rPr>
    </w:lvl>
    <w:lvl w:ilvl="3" w:tentative="1">
      <w:start w:val="1"/>
      <w:numFmt w:val="bullet"/>
      <w:lvlText w:val=""/>
      <w:lvlJc w:val="left"/>
      <w:pPr>
        <w:tabs>
          <w:tab w:val="num" w:pos="5497"/>
        </w:tabs>
        <w:ind w:left="5497" w:hanging="360"/>
      </w:pPr>
      <w:rPr>
        <w:rFonts w:ascii="Symbol" w:hAnsi="Symbol" w:hint="default"/>
        <w:sz w:val="20"/>
      </w:rPr>
    </w:lvl>
    <w:lvl w:ilvl="4" w:tentative="1">
      <w:start w:val="1"/>
      <w:numFmt w:val="bullet"/>
      <w:lvlText w:val=""/>
      <w:lvlJc w:val="left"/>
      <w:pPr>
        <w:tabs>
          <w:tab w:val="num" w:pos="6217"/>
        </w:tabs>
        <w:ind w:left="6217" w:hanging="360"/>
      </w:pPr>
      <w:rPr>
        <w:rFonts w:ascii="Symbol" w:hAnsi="Symbol" w:hint="default"/>
        <w:sz w:val="20"/>
      </w:rPr>
    </w:lvl>
    <w:lvl w:ilvl="5" w:tentative="1">
      <w:start w:val="1"/>
      <w:numFmt w:val="bullet"/>
      <w:lvlText w:val=""/>
      <w:lvlJc w:val="left"/>
      <w:pPr>
        <w:tabs>
          <w:tab w:val="num" w:pos="6937"/>
        </w:tabs>
        <w:ind w:left="6937" w:hanging="360"/>
      </w:pPr>
      <w:rPr>
        <w:rFonts w:ascii="Symbol" w:hAnsi="Symbol" w:hint="default"/>
        <w:sz w:val="20"/>
      </w:rPr>
    </w:lvl>
    <w:lvl w:ilvl="6" w:tentative="1">
      <w:start w:val="1"/>
      <w:numFmt w:val="bullet"/>
      <w:lvlText w:val=""/>
      <w:lvlJc w:val="left"/>
      <w:pPr>
        <w:tabs>
          <w:tab w:val="num" w:pos="7657"/>
        </w:tabs>
        <w:ind w:left="7657" w:hanging="360"/>
      </w:pPr>
      <w:rPr>
        <w:rFonts w:ascii="Symbol" w:hAnsi="Symbol" w:hint="default"/>
        <w:sz w:val="20"/>
      </w:rPr>
    </w:lvl>
    <w:lvl w:ilvl="7" w:tentative="1">
      <w:start w:val="1"/>
      <w:numFmt w:val="bullet"/>
      <w:lvlText w:val=""/>
      <w:lvlJc w:val="left"/>
      <w:pPr>
        <w:tabs>
          <w:tab w:val="num" w:pos="8377"/>
        </w:tabs>
        <w:ind w:left="8377" w:hanging="360"/>
      </w:pPr>
      <w:rPr>
        <w:rFonts w:ascii="Symbol" w:hAnsi="Symbol" w:hint="default"/>
        <w:sz w:val="20"/>
      </w:rPr>
    </w:lvl>
    <w:lvl w:ilvl="8" w:tentative="1">
      <w:start w:val="1"/>
      <w:numFmt w:val="bullet"/>
      <w:lvlText w:val=""/>
      <w:lvlJc w:val="left"/>
      <w:pPr>
        <w:tabs>
          <w:tab w:val="num" w:pos="9097"/>
        </w:tabs>
        <w:ind w:left="9097" w:hanging="360"/>
      </w:pPr>
      <w:rPr>
        <w:rFonts w:ascii="Symbol" w:hAnsi="Symbol" w:hint="default"/>
        <w:sz w:val="20"/>
      </w:rPr>
    </w:lvl>
  </w:abstractNum>
  <w:abstractNum w:abstractNumId="1" w15:restartNumberingAfterBreak="0">
    <w:nsid w:val="03F45096"/>
    <w:multiLevelType w:val="multilevel"/>
    <w:tmpl w:val="C61A5E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37C1A"/>
    <w:multiLevelType w:val="multilevel"/>
    <w:tmpl w:val="661A85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9B70F5"/>
    <w:multiLevelType w:val="multilevel"/>
    <w:tmpl w:val="70D0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3A016C"/>
    <w:multiLevelType w:val="multilevel"/>
    <w:tmpl w:val="5CD0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7854BB"/>
    <w:multiLevelType w:val="multilevel"/>
    <w:tmpl w:val="8878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8A0350"/>
    <w:multiLevelType w:val="multilevel"/>
    <w:tmpl w:val="9AE48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057ADF"/>
    <w:multiLevelType w:val="multilevel"/>
    <w:tmpl w:val="33C6B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CD7F53"/>
    <w:multiLevelType w:val="multilevel"/>
    <w:tmpl w:val="BA98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8BA7DC7"/>
    <w:multiLevelType w:val="multilevel"/>
    <w:tmpl w:val="FF34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CBD5BE0"/>
    <w:multiLevelType w:val="multilevel"/>
    <w:tmpl w:val="F7B8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E2843C6"/>
    <w:multiLevelType w:val="multilevel"/>
    <w:tmpl w:val="AA62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FAF6D43"/>
    <w:multiLevelType w:val="multilevel"/>
    <w:tmpl w:val="FEC8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0176376"/>
    <w:multiLevelType w:val="multilevel"/>
    <w:tmpl w:val="CA8C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07E5D13"/>
    <w:multiLevelType w:val="multilevel"/>
    <w:tmpl w:val="FCF6F7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214DF8"/>
    <w:multiLevelType w:val="multilevel"/>
    <w:tmpl w:val="AD0C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16572D2"/>
    <w:multiLevelType w:val="multilevel"/>
    <w:tmpl w:val="46626A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1C9750E"/>
    <w:multiLevelType w:val="multilevel"/>
    <w:tmpl w:val="CB88D2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1F630BE"/>
    <w:multiLevelType w:val="multilevel"/>
    <w:tmpl w:val="2940E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2174267"/>
    <w:multiLevelType w:val="multilevel"/>
    <w:tmpl w:val="44F4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21B3B4D"/>
    <w:multiLevelType w:val="multilevel"/>
    <w:tmpl w:val="806E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27F4E2E"/>
    <w:multiLevelType w:val="multilevel"/>
    <w:tmpl w:val="FA6231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2F56B62"/>
    <w:multiLevelType w:val="multilevel"/>
    <w:tmpl w:val="D642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5865B30"/>
    <w:multiLevelType w:val="multilevel"/>
    <w:tmpl w:val="F9C4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89836C5"/>
    <w:multiLevelType w:val="multilevel"/>
    <w:tmpl w:val="BF2C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94D55B9"/>
    <w:multiLevelType w:val="multilevel"/>
    <w:tmpl w:val="BB7ACD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19A62007"/>
    <w:multiLevelType w:val="multilevel"/>
    <w:tmpl w:val="DDB6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A4A4C10"/>
    <w:multiLevelType w:val="multilevel"/>
    <w:tmpl w:val="9BCC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AF157B7"/>
    <w:multiLevelType w:val="multilevel"/>
    <w:tmpl w:val="92B80A4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C6336D8"/>
    <w:multiLevelType w:val="multilevel"/>
    <w:tmpl w:val="5BAE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CA51BBE"/>
    <w:multiLevelType w:val="multilevel"/>
    <w:tmpl w:val="FB70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CBC01FB"/>
    <w:multiLevelType w:val="multilevel"/>
    <w:tmpl w:val="4EB4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F263873"/>
    <w:multiLevelType w:val="multilevel"/>
    <w:tmpl w:val="8E107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F507C90"/>
    <w:multiLevelType w:val="multilevel"/>
    <w:tmpl w:val="CE3A35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F9C61E6"/>
    <w:multiLevelType w:val="multilevel"/>
    <w:tmpl w:val="2258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0407FCB"/>
    <w:multiLevelType w:val="multilevel"/>
    <w:tmpl w:val="C15A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059314E"/>
    <w:multiLevelType w:val="multilevel"/>
    <w:tmpl w:val="958C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0907ADA"/>
    <w:multiLevelType w:val="multilevel"/>
    <w:tmpl w:val="915C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1F157F0"/>
    <w:multiLevelType w:val="multilevel"/>
    <w:tmpl w:val="94C8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4AD442D"/>
    <w:multiLevelType w:val="multilevel"/>
    <w:tmpl w:val="81BE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7436A43"/>
    <w:multiLevelType w:val="multilevel"/>
    <w:tmpl w:val="D200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AB1133B"/>
    <w:multiLevelType w:val="multilevel"/>
    <w:tmpl w:val="EC8070B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BAB6A30"/>
    <w:multiLevelType w:val="multilevel"/>
    <w:tmpl w:val="EA4AC5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B273EA"/>
    <w:multiLevelType w:val="multilevel"/>
    <w:tmpl w:val="5D16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CE621E5"/>
    <w:multiLevelType w:val="multilevel"/>
    <w:tmpl w:val="0DC69F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D3B5A8A"/>
    <w:multiLevelType w:val="multilevel"/>
    <w:tmpl w:val="42D4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D3C14CB"/>
    <w:multiLevelType w:val="multilevel"/>
    <w:tmpl w:val="B836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F4078C9"/>
    <w:multiLevelType w:val="multilevel"/>
    <w:tmpl w:val="1F96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19C5B15"/>
    <w:multiLevelType w:val="multilevel"/>
    <w:tmpl w:val="F9AC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1AB26E0"/>
    <w:multiLevelType w:val="multilevel"/>
    <w:tmpl w:val="299E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2301589"/>
    <w:multiLevelType w:val="multilevel"/>
    <w:tmpl w:val="CEC638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AB7DDC"/>
    <w:multiLevelType w:val="multilevel"/>
    <w:tmpl w:val="6FC09B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8A673B0"/>
    <w:multiLevelType w:val="multilevel"/>
    <w:tmpl w:val="E868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94F5434"/>
    <w:multiLevelType w:val="multilevel"/>
    <w:tmpl w:val="2BBA07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B3E0781"/>
    <w:multiLevelType w:val="multilevel"/>
    <w:tmpl w:val="0FEE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B6B2BF0"/>
    <w:multiLevelType w:val="multilevel"/>
    <w:tmpl w:val="C102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C444542"/>
    <w:multiLevelType w:val="multilevel"/>
    <w:tmpl w:val="7924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C670382"/>
    <w:multiLevelType w:val="multilevel"/>
    <w:tmpl w:val="8294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DB33375"/>
    <w:multiLevelType w:val="multilevel"/>
    <w:tmpl w:val="A6A6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E0C203C"/>
    <w:multiLevelType w:val="multilevel"/>
    <w:tmpl w:val="A5CC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FAE3751"/>
    <w:multiLevelType w:val="multilevel"/>
    <w:tmpl w:val="95F45E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0913CE1"/>
    <w:multiLevelType w:val="multilevel"/>
    <w:tmpl w:val="A79E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1867944"/>
    <w:multiLevelType w:val="multilevel"/>
    <w:tmpl w:val="EB6E73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1C13D79"/>
    <w:multiLevelType w:val="multilevel"/>
    <w:tmpl w:val="FEA6A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2516FDC"/>
    <w:multiLevelType w:val="multilevel"/>
    <w:tmpl w:val="108C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2B85804"/>
    <w:multiLevelType w:val="multilevel"/>
    <w:tmpl w:val="D75C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3E97387"/>
    <w:multiLevelType w:val="multilevel"/>
    <w:tmpl w:val="BEF0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4F77423"/>
    <w:multiLevelType w:val="multilevel"/>
    <w:tmpl w:val="5950C0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54121E7"/>
    <w:multiLevelType w:val="multilevel"/>
    <w:tmpl w:val="99DE43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6B13CA8"/>
    <w:multiLevelType w:val="multilevel"/>
    <w:tmpl w:val="8B80462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75D785E"/>
    <w:multiLevelType w:val="multilevel"/>
    <w:tmpl w:val="EBA6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8483E54"/>
    <w:multiLevelType w:val="multilevel"/>
    <w:tmpl w:val="DB922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84B2E3F"/>
    <w:multiLevelType w:val="multilevel"/>
    <w:tmpl w:val="B3789B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A4B7435"/>
    <w:multiLevelType w:val="multilevel"/>
    <w:tmpl w:val="BC02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B58253D"/>
    <w:multiLevelType w:val="multilevel"/>
    <w:tmpl w:val="ACEE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B8B51CF"/>
    <w:multiLevelType w:val="multilevel"/>
    <w:tmpl w:val="6A56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C6C0C97"/>
    <w:multiLevelType w:val="multilevel"/>
    <w:tmpl w:val="52B8D3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7" w15:restartNumberingAfterBreak="0">
    <w:nsid w:val="4DC41A8A"/>
    <w:multiLevelType w:val="multilevel"/>
    <w:tmpl w:val="BF92B4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B378F6"/>
    <w:multiLevelType w:val="multilevel"/>
    <w:tmpl w:val="6E10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FCF7C28"/>
    <w:multiLevelType w:val="multilevel"/>
    <w:tmpl w:val="DD581E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183518C"/>
    <w:multiLevelType w:val="multilevel"/>
    <w:tmpl w:val="3A26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1B30593"/>
    <w:multiLevelType w:val="multilevel"/>
    <w:tmpl w:val="04548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3BE62F2"/>
    <w:multiLevelType w:val="multilevel"/>
    <w:tmpl w:val="66DA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40215E7"/>
    <w:multiLevelType w:val="multilevel"/>
    <w:tmpl w:val="0B54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57112B4"/>
    <w:multiLevelType w:val="multilevel"/>
    <w:tmpl w:val="796ED5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66237CB"/>
    <w:multiLevelType w:val="multilevel"/>
    <w:tmpl w:val="6E4CC1A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A02447A"/>
    <w:multiLevelType w:val="multilevel"/>
    <w:tmpl w:val="9000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BB755F4"/>
    <w:multiLevelType w:val="multilevel"/>
    <w:tmpl w:val="80F4B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BF80A65"/>
    <w:multiLevelType w:val="multilevel"/>
    <w:tmpl w:val="D6F2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C7A7C85"/>
    <w:multiLevelType w:val="multilevel"/>
    <w:tmpl w:val="BE5A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EA1083C"/>
    <w:multiLevelType w:val="multilevel"/>
    <w:tmpl w:val="4034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FF05024"/>
    <w:multiLevelType w:val="multilevel"/>
    <w:tmpl w:val="6A06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01B42CB"/>
    <w:multiLevelType w:val="multilevel"/>
    <w:tmpl w:val="47FA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036313F"/>
    <w:multiLevelType w:val="multilevel"/>
    <w:tmpl w:val="F096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13C09C2"/>
    <w:multiLevelType w:val="multilevel"/>
    <w:tmpl w:val="17E8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48E574D"/>
    <w:multiLevelType w:val="multilevel"/>
    <w:tmpl w:val="B9AC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4E20587"/>
    <w:multiLevelType w:val="multilevel"/>
    <w:tmpl w:val="5504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4E6159E"/>
    <w:multiLevelType w:val="multilevel"/>
    <w:tmpl w:val="FA60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57E5D71"/>
    <w:multiLevelType w:val="multilevel"/>
    <w:tmpl w:val="4470CA90"/>
    <w:lvl w:ilvl="0">
      <w:start w:val="1"/>
      <w:numFmt w:val="bullet"/>
      <w:pStyle w:val="Puntoelenco"/>
      <w:lvlText w:val=""/>
      <w:lvlJc w:val="left"/>
      <w:pPr>
        <w:tabs>
          <w:tab w:val="num" w:pos="360"/>
        </w:tabs>
        <w:ind w:left="432" w:hanging="288"/>
      </w:pPr>
      <w:rPr>
        <w:rFonts w:ascii="Symbol" w:hAnsi="Symbol" w:hint="default"/>
        <w:color w:val="2F5496" w:themeColor="accent1" w:themeShade="BF"/>
      </w:rPr>
    </w:lvl>
    <w:lvl w:ilvl="1">
      <w:start w:val="1"/>
      <w:numFmt w:val="bullet"/>
      <w:lvlText w:val="o"/>
      <w:lvlJc w:val="left"/>
      <w:pPr>
        <w:ind w:left="1440" w:hanging="360"/>
      </w:pPr>
      <w:rPr>
        <w:rFonts w:ascii="Courier New" w:hAnsi="Courier New" w:hint="default"/>
        <w:color w:val="2F5496" w:themeColor="accent1" w:themeShade="BF"/>
      </w:rPr>
    </w:lvl>
    <w:lvl w:ilvl="2">
      <w:start w:val="1"/>
      <w:numFmt w:val="bullet"/>
      <w:lvlText w:val=""/>
      <w:lvlJc w:val="left"/>
      <w:pPr>
        <w:ind w:left="2160" w:hanging="360"/>
      </w:pPr>
      <w:rPr>
        <w:rFonts w:ascii="Wingdings" w:hAnsi="Wingdings" w:hint="default"/>
        <w:color w:val="2F5496" w:themeColor="accent1" w:themeShade="BF"/>
      </w:rPr>
    </w:lvl>
    <w:lvl w:ilvl="3">
      <w:start w:val="1"/>
      <w:numFmt w:val="bullet"/>
      <w:lvlText w:val=""/>
      <w:lvlJc w:val="left"/>
      <w:pPr>
        <w:ind w:left="2880" w:hanging="360"/>
      </w:pPr>
      <w:rPr>
        <w:rFonts w:ascii="Symbol" w:hAnsi="Symbol" w:hint="default"/>
        <w:color w:val="2F5496" w:themeColor="accent1" w:themeShade="BF"/>
      </w:rPr>
    </w:lvl>
    <w:lvl w:ilvl="4">
      <w:start w:val="1"/>
      <w:numFmt w:val="bullet"/>
      <w:lvlText w:val="o"/>
      <w:lvlJc w:val="left"/>
      <w:pPr>
        <w:ind w:left="3600" w:hanging="360"/>
      </w:pPr>
      <w:rPr>
        <w:rFonts w:ascii="Courier New" w:hAnsi="Courier New" w:hint="default"/>
        <w:color w:val="2F5496" w:themeColor="accent1" w:themeShade="BF"/>
      </w:rPr>
    </w:lvl>
    <w:lvl w:ilvl="5">
      <w:start w:val="1"/>
      <w:numFmt w:val="bullet"/>
      <w:lvlText w:val=""/>
      <w:lvlJc w:val="left"/>
      <w:pPr>
        <w:ind w:left="4320" w:hanging="360"/>
      </w:pPr>
      <w:rPr>
        <w:rFonts w:ascii="Wingdings" w:hAnsi="Wingdings" w:hint="default"/>
        <w:color w:val="2F5496" w:themeColor="accent1" w:themeShade="BF"/>
      </w:rPr>
    </w:lvl>
    <w:lvl w:ilvl="6">
      <w:start w:val="1"/>
      <w:numFmt w:val="bullet"/>
      <w:lvlText w:val=""/>
      <w:lvlJc w:val="left"/>
      <w:pPr>
        <w:ind w:left="5040" w:hanging="360"/>
      </w:pPr>
      <w:rPr>
        <w:rFonts w:ascii="Symbol" w:hAnsi="Symbol" w:hint="default"/>
        <w:color w:val="2F5496" w:themeColor="accent1" w:themeShade="BF"/>
      </w:rPr>
    </w:lvl>
    <w:lvl w:ilvl="7">
      <w:start w:val="1"/>
      <w:numFmt w:val="bullet"/>
      <w:lvlText w:val="o"/>
      <w:lvlJc w:val="left"/>
      <w:pPr>
        <w:ind w:left="5760" w:hanging="360"/>
      </w:pPr>
      <w:rPr>
        <w:rFonts w:ascii="Courier New" w:hAnsi="Courier New" w:hint="default"/>
        <w:color w:val="2F5496" w:themeColor="accent1" w:themeShade="BF"/>
      </w:rPr>
    </w:lvl>
    <w:lvl w:ilvl="8">
      <w:start w:val="1"/>
      <w:numFmt w:val="bullet"/>
      <w:lvlText w:val=""/>
      <w:lvlJc w:val="left"/>
      <w:pPr>
        <w:ind w:left="6480" w:hanging="360"/>
      </w:pPr>
      <w:rPr>
        <w:rFonts w:ascii="Wingdings" w:hAnsi="Wingdings" w:hint="default"/>
        <w:color w:val="2F5496" w:themeColor="accent1" w:themeShade="BF"/>
      </w:rPr>
    </w:lvl>
  </w:abstractNum>
  <w:abstractNum w:abstractNumId="99" w15:restartNumberingAfterBreak="0">
    <w:nsid w:val="67B719D6"/>
    <w:multiLevelType w:val="multilevel"/>
    <w:tmpl w:val="DF8E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8473CC1"/>
    <w:multiLevelType w:val="multilevel"/>
    <w:tmpl w:val="DB586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87B127A"/>
    <w:multiLevelType w:val="multilevel"/>
    <w:tmpl w:val="1204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A4812B1"/>
    <w:multiLevelType w:val="multilevel"/>
    <w:tmpl w:val="847A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B3F0B70"/>
    <w:multiLevelType w:val="multilevel"/>
    <w:tmpl w:val="0E6E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E917DB9"/>
    <w:multiLevelType w:val="multilevel"/>
    <w:tmpl w:val="D940EC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F1A7903"/>
    <w:multiLevelType w:val="multilevel"/>
    <w:tmpl w:val="665E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FB83BCF"/>
    <w:multiLevelType w:val="multilevel"/>
    <w:tmpl w:val="60364E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7" w15:restartNumberingAfterBreak="0">
    <w:nsid w:val="702D3947"/>
    <w:multiLevelType w:val="multilevel"/>
    <w:tmpl w:val="0E44C74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21850E0"/>
    <w:multiLevelType w:val="multilevel"/>
    <w:tmpl w:val="D856F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2A45543"/>
    <w:multiLevelType w:val="multilevel"/>
    <w:tmpl w:val="7C74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2C70849"/>
    <w:multiLevelType w:val="multilevel"/>
    <w:tmpl w:val="17D8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2E33085"/>
    <w:multiLevelType w:val="multilevel"/>
    <w:tmpl w:val="119C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2FE44AC"/>
    <w:multiLevelType w:val="multilevel"/>
    <w:tmpl w:val="8DAA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4216182"/>
    <w:multiLevelType w:val="multilevel"/>
    <w:tmpl w:val="FA92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6805416"/>
    <w:multiLevelType w:val="multilevel"/>
    <w:tmpl w:val="30FE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6B262AC"/>
    <w:multiLevelType w:val="multilevel"/>
    <w:tmpl w:val="48E26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7E27A81"/>
    <w:multiLevelType w:val="multilevel"/>
    <w:tmpl w:val="E698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81E732F"/>
    <w:multiLevelType w:val="multilevel"/>
    <w:tmpl w:val="5A1C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79807B26"/>
    <w:multiLevelType w:val="multilevel"/>
    <w:tmpl w:val="44EC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9FF04CE"/>
    <w:multiLevelType w:val="multilevel"/>
    <w:tmpl w:val="1AC2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AA8407D"/>
    <w:multiLevelType w:val="multilevel"/>
    <w:tmpl w:val="9F04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EA43BEC"/>
    <w:multiLevelType w:val="multilevel"/>
    <w:tmpl w:val="FB18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F32031C"/>
    <w:multiLevelType w:val="multilevel"/>
    <w:tmpl w:val="130A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FD44341"/>
    <w:multiLevelType w:val="multilevel"/>
    <w:tmpl w:val="A202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14069194">
    <w:abstractNumId w:val="98"/>
  </w:num>
  <w:num w:numId="2" w16cid:durableId="1021472515">
    <w:abstractNumId w:val="6"/>
  </w:num>
  <w:num w:numId="3" w16cid:durableId="649135693">
    <w:abstractNumId w:val="2"/>
  </w:num>
  <w:num w:numId="4" w16cid:durableId="1571504862">
    <w:abstractNumId w:val="95"/>
  </w:num>
  <w:num w:numId="5" w16cid:durableId="927539036">
    <w:abstractNumId w:val="17"/>
  </w:num>
  <w:num w:numId="6" w16cid:durableId="101147840">
    <w:abstractNumId w:val="67"/>
  </w:num>
  <w:num w:numId="7" w16cid:durableId="1125343654">
    <w:abstractNumId w:val="84"/>
  </w:num>
  <w:num w:numId="8" w16cid:durableId="1216551951">
    <w:abstractNumId w:val="85"/>
  </w:num>
  <w:num w:numId="9" w16cid:durableId="214389713">
    <w:abstractNumId w:val="32"/>
  </w:num>
  <w:num w:numId="10" w16cid:durableId="1882552765">
    <w:abstractNumId w:val="63"/>
  </w:num>
  <w:num w:numId="11" w16cid:durableId="1828588478">
    <w:abstractNumId w:val="21"/>
  </w:num>
  <w:num w:numId="12" w16cid:durableId="1330136485">
    <w:abstractNumId w:val="52"/>
  </w:num>
  <w:num w:numId="13" w16cid:durableId="488404945">
    <w:abstractNumId w:val="1"/>
  </w:num>
  <w:num w:numId="14" w16cid:durableId="375855346">
    <w:abstractNumId w:val="105"/>
  </w:num>
  <w:num w:numId="15" w16cid:durableId="1160847035">
    <w:abstractNumId w:val="56"/>
  </w:num>
  <w:num w:numId="16" w16cid:durableId="1097099571">
    <w:abstractNumId w:val="18"/>
  </w:num>
  <w:num w:numId="17" w16cid:durableId="2040473897">
    <w:abstractNumId w:val="4"/>
  </w:num>
  <w:num w:numId="18" w16cid:durableId="588349336">
    <w:abstractNumId w:val="54"/>
  </w:num>
  <w:num w:numId="19" w16cid:durableId="1991132569">
    <w:abstractNumId w:val="44"/>
  </w:num>
  <w:num w:numId="20" w16cid:durableId="1107508421">
    <w:abstractNumId w:val="60"/>
  </w:num>
  <w:num w:numId="21" w16cid:durableId="1694650315">
    <w:abstractNumId w:val="33"/>
  </w:num>
  <w:num w:numId="22" w16cid:durableId="131026531">
    <w:abstractNumId w:val="107"/>
  </w:num>
  <w:num w:numId="23" w16cid:durableId="618528986">
    <w:abstractNumId w:val="117"/>
  </w:num>
  <w:num w:numId="24" w16cid:durableId="646520573">
    <w:abstractNumId w:val="100"/>
  </w:num>
  <w:num w:numId="25" w16cid:durableId="1999184787">
    <w:abstractNumId w:val="22"/>
  </w:num>
  <w:num w:numId="26" w16cid:durableId="1924991092">
    <w:abstractNumId w:val="111"/>
  </w:num>
  <w:num w:numId="27" w16cid:durableId="128286662">
    <w:abstractNumId w:val="122"/>
  </w:num>
  <w:num w:numId="28" w16cid:durableId="821428843">
    <w:abstractNumId w:val="31"/>
  </w:num>
  <w:num w:numId="29" w16cid:durableId="1097484581">
    <w:abstractNumId w:val="109"/>
  </w:num>
  <w:num w:numId="30" w16cid:durableId="233660285">
    <w:abstractNumId w:val="74"/>
  </w:num>
  <w:num w:numId="31" w16cid:durableId="1181429972">
    <w:abstractNumId w:val="114"/>
  </w:num>
  <w:num w:numId="32" w16cid:durableId="554123213">
    <w:abstractNumId w:val="97"/>
  </w:num>
  <w:num w:numId="33" w16cid:durableId="1720545313">
    <w:abstractNumId w:val="96"/>
  </w:num>
  <w:num w:numId="34" w16cid:durableId="106120092">
    <w:abstractNumId w:val="113"/>
  </w:num>
  <w:num w:numId="35" w16cid:durableId="620579263">
    <w:abstractNumId w:val="112"/>
  </w:num>
  <w:num w:numId="36" w16cid:durableId="621955947">
    <w:abstractNumId w:val="92"/>
  </w:num>
  <w:num w:numId="37" w16cid:durableId="1604070733">
    <w:abstractNumId w:val="120"/>
  </w:num>
  <w:num w:numId="38" w16cid:durableId="789124929">
    <w:abstractNumId w:val="12"/>
  </w:num>
  <w:num w:numId="39" w16cid:durableId="156845073">
    <w:abstractNumId w:val="73"/>
  </w:num>
  <w:num w:numId="40" w16cid:durableId="1349985526">
    <w:abstractNumId w:val="10"/>
  </w:num>
  <w:num w:numId="41" w16cid:durableId="1717197378">
    <w:abstractNumId w:val="29"/>
  </w:num>
  <w:num w:numId="42" w16cid:durableId="187565527">
    <w:abstractNumId w:val="101"/>
  </w:num>
  <w:num w:numId="43" w16cid:durableId="1979341239">
    <w:abstractNumId w:val="70"/>
  </w:num>
  <w:num w:numId="44" w16cid:durableId="916671547">
    <w:abstractNumId w:val="23"/>
  </w:num>
  <w:num w:numId="45" w16cid:durableId="1104761487">
    <w:abstractNumId w:val="40"/>
  </w:num>
  <w:num w:numId="46" w16cid:durableId="1034386636">
    <w:abstractNumId w:val="15"/>
  </w:num>
  <w:num w:numId="47" w16cid:durableId="64231993">
    <w:abstractNumId w:val="123"/>
  </w:num>
  <w:num w:numId="48" w16cid:durableId="262500363">
    <w:abstractNumId w:val="37"/>
  </w:num>
  <w:num w:numId="49" w16cid:durableId="877743293">
    <w:abstractNumId w:val="43"/>
  </w:num>
  <w:num w:numId="50" w16cid:durableId="1329602306">
    <w:abstractNumId w:val="65"/>
  </w:num>
  <w:num w:numId="51" w16cid:durableId="1339041516">
    <w:abstractNumId w:val="81"/>
  </w:num>
  <w:num w:numId="52" w16cid:durableId="2073891519">
    <w:abstractNumId w:val="116"/>
  </w:num>
  <w:num w:numId="53" w16cid:durableId="517013630">
    <w:abstractNumId w:val="76"/>
  </w:num>
  <w:num w:numId="54" w16cid:durableId="1318612640">
    <w:abstractNumId w:val="121"/>
  </w:num>
  <w:num w:numId="55" w16cid:durableId="1640529765">
    <w:abstractNumId w:val="58"/>
  </w:num>
  <w:num w:numId="56" w16cid:durableId="1654219771">
    <w:abstractNumId w:val="25"/>
  </w:num>
  <w:num w:numId="57" w16cid:durableId="1878664903">
    <w:abstractNumId w:val="106"/>
  </w:num>
  <w:num w:numId="58" w16cid:durableId="1913848041">
    <w:abstractNumId w:val="102"/>
  </w:num>
  <w:num w:numId="59" w16cid:durableId="679431051">
    <w:abstractNumId w:val="26"/>
  </w:num>
  <w:num w:numId="60" w16cid:durableId="721294678">
    <w:abstractNumId w:val="86"/>
  </w:num>
  <w:num w:numId="61" w16cid:durableId="1237403598">
    <w:abstractNumId w:val="66"/>
  </w:num>
  <w:num w:numId="62" w16cid:durableId="524102469">
    <w:abstractNumId w:val="108"/>
  </w:num>
  <w:num w:numId="63" w16cid:durableId="1228371050">
    <w:abstractNumId w:val="46"/>
  </w:num>
  <w:num w:numId="64" w16cid:durableId="1284382081">
    <w:abstractNumId w:val="78"/>
  </w:num>
  <w:num w:numId="65" w16cid:durableId="280957900">
    <w:abstractNumId w:val="27"/>
  </w:num>
  <w:num w:numId="66" w16cid:durableId="1267928029">
    <w:abstractNumId w:val="49"/>
  </w:num>
  <w:num w:numId="67" w16cid:durableId="1357006337">
    <w:abstractNumId w:val="90"/>
  </w:num>
  <w:num w:numId="68" w16cid:durableId="446781950">
    <w:abstractNumId w:val="99"/>
  </w:num>
  <w:num w:numId="69" w16cid:durableId="1165126105">
    <w:abstractNumId w:val="61"/>
  </w:num>
  <w:num w:numId="70" w16cid:durableId="1615558712">
    <w:abstractNumId w:val="7"/>
  </w:num>
  <w:num w:numId="71" w16cid:durableId="1084302256">
    <w:abstractNumId w:val="94"/>
  </w:num>
  <w:num w:numId="72" w16cid:durableId="623269587">
    <w:abstractNumId w:val="68"/>
  </w:num>
  <w:num w:numId="73" w16cid:durableId="602425098">
    <w:abstractNumId w:val="45"/>
  </w:num>
  <w:num w:numId="74" w16cid:durableId="2061782933">
    <w:abstractNumId w:val="16"/>
  </w:num>
  <w:num w:numId="75" w16cid:durableId="1669333379">
    <w:abstractNumId w:val="80"/>
  </w:num>
  <w:num w:numId="76" w16cid:durableId="1132481633">
    <w:abstractNumId w:val="34"/>
  </w:num>
  <w:num w:numId="77" w16cid:durableId="1513689485">
    <w:abstractNumId w:val="89"/>
  </w:num>
  <w:num w:numId="78" w16cid:durableId="1194610918">
    <w:abstractNumId w:val="3"/>
  </w:num>
  <w:num w:numId="79" w16cid:durableId="1757172923">
    <w:abstractNumId w:val="88"/>
  </w:num>
  <w:num w:numId="80" w16cid:durableId="1268542401">
    <w:abstractNumId w:val="77"/>
  </w:num>
  <w:num w:numId="81" w16cid:durableId="166865196">
    <w:abstractNumId w:val="42"/>
  </w:num>
  <w:num w:numId="82" w16cid:durableId="1051657244">
    <w:abstractNumId w:val="50"/>
  </w:num>
  <w:num w:numId="83" w16cid:durableId="971902706">
    <w:abstractNumId w:val="91"/>
  </w:num>
  <w:num w:numId="84" w16cid:durableId="1317343877">
    <w:abstractNumId w:val="19"/>
  </w:num>
  <w:num w:numId="85" w16cid:durableId="410349874">
    <w:abstractNumId w:val="55"/>
  </w:num>
  <w:num w:numId="86" w16cid:durableId="472059745">
    <w:abstractNumId w:val="75"/>
  </w:num>
  <w:num w:numId="87" w16cid:durableId="342753739">
    <w:abstractNumId w:val="30"/>
  </w:num>
  <w:num w:numId="88" w16cid:durableId="1932934527">
    <w:abstractNumId w:val="118"/>
  </w:num>
  <w:num w:numId="89" w16cid:durableId="549734283">
    <w:abstractNumId w:val="119"/>
  </w:num>
  <w:num w:numId="90" w16cid:durableId="1522743272">
    <w:abstractNumId w:val="82"/>
  </w:num>
  <w:num w:numId="91" w16cid:durableId="1388259562">
    <w:abstractNumId w:val="0"/>
  </w:num>
  <w:num w:numId="92" w16cid:durableId="1275794057">
    <w:abstractNumId w:val="71"/>
  </w:num>
  <w:num w:numId="93" w16cid:durableId="57291581">
    <w:abstractNumId w:val="72"/>
  </w:num>
  <w:num w:numId="94" w16cid:durableId="1206599381">
    <w:abstractNumId w:val="115"/>
  </w:num>
  <w:num w:numId="95" w16cid:durableId="544950961">
    <w:abstractNumId w:val="62"/>
  </w:num>
  <w:num w:numId="96" w16cid:durableId="2074888364">
    <w:abstractNumId w:val="51"/>
  </w:num>
  <w:num w:numId="97" w16cid:durableId="1516963685">
    <w:abstractNumId w:val="53"/>
  </w:num>
  <w:num w:numId="98" w16cid:durableId="1352295407">
    <w:abstractNumId w:val="87"/>
  </w:num>
  <w:num w:numId="99" w16cid:durableId="345906729">
    <w:abstractNumId w:val="14"/>
  </w:num>
  <w:num w:numId="100" w16cid:durableId="879437843">
    <w:abstractNumId w:val="79"/>
  </w:num>
  <w:num w:numId="101" w16cid:durableId="1883403981">
    <w:abstractNumId w:val="28"/>
  </w:num>
  <w:num w:numId="102" w16cid:durableId="1031221562">
    <w:abstractNumId w:val="104"/>
  </w:num>
  <w:num w:numId="103" w16cid:durableId="1407611093">
    <w:abstractNumId w:val="57"/>
  </w:num>
  <w:num w:numId="104" w16cid:durableId="2041123372">
    <w:abstractNumId w:val="110"/>
  </w:num>
  <w:num w:numId="105" w16cid:durableId="615597157">
    <w:abstractNumId w:val="83"/>
  </w:num>
  <w:num w:numId="106" w16cid:durableId="542599122">
    <w:abstractNumId w:val="11"/>
  </w:num>
  <w:num w:numId="107" w16cid:durableId="1605310675">
    <w:abstractNumId w:val="47"/>
  </w:num>
  <w:num w:numId="108" w16cid:durableId="631059046">
    <w:abstractNumId w:val="13"/>
  </w:num>
  <w:num w:numId="109" w16cid:durableId="1524973972">
    <w:abstractNumId w:val="41"/>
  </w:num>
  <w:num w:numId="110" w16cid:durableId="207644267">
    <w:abstractNumId w:val="8"/>
  </w:num>
  <w:num w:numId="111" w16cid:durableId="1689020857">
    <w:abstractNumId w:val="93"/>
  </w:num>
  <w:num w:numId="112" w16cid:durableId="435757573">
    <w:abstractNumId w:val="35"/>
  </w:num>
  <w:num w:numId="113" w16cid:durableId="101728090">
    <w:abstractNumId w:val="64"/>
  </w:num>
  <w:num w:numId="114" w16cid:durableId="1337462995">
    <w:abstractNumId w:val="39"/>
  </w:num>
  <w:num w:numId="115" w16cid:durableId="821041611">
    <w:abstractNumId w:val="20"/>
  </w:num>
  <w:num w:numId="116" w16cid:durableId="714545093">
    <w:abstractNumId w:val="69"/>
  </w:num>
  <w:num w:numId="117" w16cid:durableId="1190409653">
    <w:abstractNumId w:val="9"/>
  </w:num>
  <w:num w:numId="118" w16cid:durableId="1525165260">
    <w:abstractNumId w:val="48"/>
  </w:num>
  <w:num w:numId="119" w16cid:durableId="1198351797">
    <w:abstractNumId w:val="59"/>
  </w:num>
  <w:num w:numId="120" w16cid:durableId="1829057586">
    <w:abstractNumId w:val="36"/>
  </w:num>
  <w:num w:numId="121" w16cid:durableId="1573663366">
    <w:abstractNumId w:val="38"/>
  </w:num>
  <w:num w:numId="122" w16cid:durableId="1935048512">
    <w:abstractNumId w:val="5"/>
  </w:num>
  <w:num w:numId="123" w16cid:durableId="1269966255">
    <w:abstractNumId w:val="24"/>
  </w:num>
  <w:num w:numId="124" w16cid:durableId="334651796">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026560463">
    <w:abstractNumId w:val="7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1513911347">
    <w:abstractNumId w:val="8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702094032">
    <w:abstractNumId w:val="1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537426671">
    <w:abstractNumId w:val="79"/>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1931349423">
    <w:abstractNumId w:val="28"/>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1931156557">
    <w:abstractNumId w:val="104"/>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554514884">
    <w:abstractNumId w:val="57"/>
    <w:lvlOverride w:ilvl="0"/>
    <w:lvlOverride w:ilvl="1"/>
    <w:lvlOverride w:ilvl="2"/>
    <w:lvlOverride w:ilvl="3"/>
    <w:lvlOverride w:ilvl="4"/>
    <w:lvlOverride w:ilvl="5"/>
    <w:lvlOverride w:ilvl="6"/>
    <w:lvlOverride w:ilvl="7"/>
    <w:lvlOverride w:ilvl="8"/>
  </w:num>
  <w:num w:numId="132" w16cid:durableId="1205286904">
    <w:abstractNumId w:val="110"/>
    <w:lvlOverride w:ilvl="0"/>
    <w:lvlOverride w:ilvl="1"/>
    <w:lvlOverride w:ilvl="2"/>
    <w:lvlOverride w:ilvl="3"/>
    <w:lvlOverride w:ilvl="4"/>
    <w:lvlOverride w:ilvl="5"/>
    <w:lvlOverride w:ilvl="6"/>
    <w:lvlOverride w:ilvl="7"/>
    <w:lvlOverride w:ilvl="8"/>
  </w:num>
  <w:num w:numId="133" w16cid:durableId="450168490">
    <w:abstractNumId w:val="83"/>
    <w:lvlOverride w:ilvl="0"/>
    <w:lvlOverride w:ilvl="1"/>
    <w:lvlOverride w:ilvl="2"/>
    <w:lvlOverride w:ilvl="3"/>
    <w:lvlOverride w:ilvl="4"/>
    <w:lvlOverride w:ilvl="5"/>
    <w:lvlOverride w:ilvl="6"/>
    <w:lvlOverride w:ilvl="7"/>
    <w:lvlOverride w:ilvl="8"/>
  </w:num>
  <w:num w:numId="134" w16cid:durableId="238515836">
    <w:abstractNumId w:val="11"/>
    <w:lvlOverride w:ilvl="0"/>
    <w:lvlOverride w:ilvl="1"/>
    <w:lvlOverride w:ilvl="2"/>
    <w:lvlOverride w:ilvl="3"/>
    <w:lvlOverride w:ilvl="4"/>
    <w:lvlOverride w:ilvl="5"/>
    <w:lvlOverride w:ilvl="6"/>
    <w:lvlOverride w:ilvl="7"/>
    <w:lvlOverride w:ilvl="8"/>
  </w:num>
  <w:num w:numId="135" w16cid:durableId="569462804">
    <w:abstractNumId w:val="47"/>
    <w:lvlOverride w:ilvl="0"/>
    <w:lvlOverride w:ilvl="1"/>
    <w:lvlOverride w:ilvl="2"/>
    <w:lvlOverride w:ilvl="3"/>
    <w:lvlOverride w:ilvl="4"/>
    <w:lvlOverride w:ilvl="5"/>
    <w:lvlOverride w:ilvl="6"/>
    <w:lvlOverride w:ilvl="7"/>
    <w:lvlOverride w:ilvl="8"/>
  </w:num>
  <w:num w:numId="136" w16cid:durableId="1110782012">
    <w:abstractNumId w:val="13"/>
    <w:lvlOverride w:ilvl="0"/>
    <w:lvlOverride w:ilvl="1"/>
    <w:lvlOverride w:ilvl="2"/>
    <w:lvlOverride w:ilvl="3"/>
    <w:lvlOverride w:ilvl="4"/>
    <w:lvlOverride w:ilvl="5"/>
    <w:lvlOverride w:ilvl="6"/>
    <w:lvlOverride w:ilvl="7"/>
    <w:lvlOverride w:ilvl="8"/>
  </w:num>
  <w:num w:numId="137" w16cid:durableId="1962489783">
    <w:abstractNumId w:val="41"/>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1526943693">
    <w:abstractNumId w:val="8"/>
    <w:lvlOverride w:ilvl="0"/>
    <w:lvlOverride w:ilvl="1"/>
    <w:lvlOverride w:ilvl="2"/>
    <w:lvlOverride w:ilvl="3"/>
    <w:lvlOverride w:ilvl="4"/>
    <w:lvlOverride w:ilvl="5"/>
    <w:lvlOverride w:ilvl="6"/>
    <w:lvlOverride w:ilvl="7"/>
    <w:lvlOverride w:ilvl="8"/>
  </w:num>
  <w:num w:numId="139" w16cid:durableId="1542596845">
    <w:abstractNumId w:val="93"/>
    <w:lvlOverride w:ilvl="0"/>
    <w:lvlOverride w:ilvl="1"/>
    <w:lvlOverride w:ilvl="2"/>
    <w:lvlOverride w:ilvl="3"/>
    <w:lvlOverride w:ilvl="4"/>
    <w:lvlOverride w:ilvl="5"/>
    <w:lvlOverride w:ilvl="6"/>
    <w:lvlOverride w:ilvl="7"/>
    <w:lvlOverride w:ilvl="8"/>
  </w:num>
  <w:num w:numId="140" w16cid:durableId="1690136440">
    <w:abstractNumId w:val="35"/>
    <w:lvlOverride w:ilvl="0"/>
    <w:lvlOverride w:ilvl="1"/>
    <w:lvlOverride w:ilvl="2"/>
    <w:lvlOverride w:ilvl="3"/>
    <w:lvlOverride w:ilvl="4"/>
    <w:lvlOverride w:ilvl="5"/>
    <w:lvlOverride w:ilvl="6"/>
    <w:lvlOverride w:ilvl="7"/>
    <w:lvlOverride w:ilvl="8"/>
  </w:num>
  <w:num w:numId="141" w16cid:durableId="42871009">
    <w:abstractNumId w:val="64"/>
    <w:lvlOverride w:ilvl="0"/>
    <w:lvlOverride w:ilvl="1"/>
    <w:lvlOverride w:ilvl="2"/>
    <w:lvlOverride w:ilvl="3"/>
    <w:lvlOverride w:ilvl="4"/>
    <w:lvlOverride w:ilvl="5"/>
    <w:lvlOverride w:ilvl="6"/>
    <w:lvlOverride w:ilvl="7"/>
    <w:lvlOverride w:ilvl="8"/>
  </w:num>
  <w:num w:numId="142" w16cid:durableId="1996954106">
    <w:abstractNumId w:val="39"/>
    <w:lvlOverride w:ilvl="0"/>
    <w:lvlOverride w:ilvl="1"/>
    <w:lvlOverride w:ilvl="2"/>
    <w:lvlOverride w:ilvl="3"/>
    <w:lvlOverride w:ilvl="4"/>
    <w:lvlOverride w:ilvl="5"/>
    <w:lvlOverride w:ilvl="6"/>
    <w:lvlOverride w:ilvl="7"/>
    <w:lvlOverride w:ilvl="8"/>
  </w:num>
  <w:num w:numId="143" w16cid:durableId="32391842">
    <w:abstractNumId w:val="20"/>
    <w:lvlOverride w:ilvl="0"/>
    <w:lvlOverride w:ilvl="1"/>
    <w:lvlOverride w:ilvl="2"/>
    <w:lvlOverride w:ilvl="3"/>
    <w:lvlOverride w:ilvl="4"/>
    <w:lvlOverride w:ilvl="5"/>
    <w:lvlOverride w:ilvl="6"/>
    <w:lvlOverride w:ilvl="7"/>
    <w:lvlOverride w:ilvl="8"/>
  </w:num>
  <w:num w:numId="144" w16cid:durableId="1885092755">
    <w:abstractNumId w:val="69"/>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383797671">
    <w:abstractNumId w:val="9"/>
    <w:lvlOverride w:ilvl="0"/>
    <w:lvlOverride w:ilvl="1"/>
    <w:lvlOverride w:ilvl="2"/>
    <w:lvlOverride w:ilvl="3"/>
    <w:lvlOverride w:ilvl="4"/>
    <w:lvlOverride w:ilvl="5"/>
    <w:lvlOverride w:ilvl="6"/>
    <w:lvlOverride w:ilvl="7"/>
    <w:lvlOverride w:ilvl="8"/>
  </w:num>
  <w:num w:numId="146" w16cid:durableId="878248353">
    <w:abstractNumId w:val="48"/>
    <w:lvlOverride w:ilvl="0"/>
    <w:lvlOverride w:ilvl="1"/>
    <w:lvlOverride w:ilvl="2"/>
    <w:lvlOverride w:ilvl="3"/>
    <w:lvlOverride w:ilvl="4"/>
    <w:lvlOverride w:ilvl="5"/>
    <w:lvlOverride w:ilvl="6"/>
    <w:lvlOverride w:ilvl="7"/>
    <w:lvlOverride w:ilvl="8"/>
  </w:num>
  <w:num w:numId="147" w16cid:durableId="1553690125">
    <w:abstractNumId w:val="59"/>
    <w:lvlOverride w:ilvl="0"/>
    <w:lvlOverride w:ilvl="1"/>
    <w:lvlOverride w:ilvl="2"/>
    <w:lvlOverride w:ilvl="3"/>
    <w:lvlOverride w:ilvl="4"/>
    <w:lvlOverride w:ilvl="5"/>
    <w:lvlOverride w:ilvl="6"/>
    <w:lvlOverride w:ilvl="7"/>
    <w:lvlOverride w:ilvl="8"/>
  </w:num>
  <w:num w:numId="148" w16cid:durableId="1422919661">
    <w:abstractNumId w:val="36"/>
    <w:lvlOverride w:ilvl="0"/>
    <w:lvlOverride w:ilvl="1"/>
    <w:lvlOverride w:ilvl="2"/>
    <w:lvlOverride w:ilvl="3"/>
    <w:lvlOverride w:ilvl="4"/>
    <w:lvlOverride w:ilvl="5"/>
    <w:lvlOverride w:ilvl="6"/>
    <w:lvlOverride w:ilvl="7"/>
    <w:lvlOverride w:ilvl="8"/>
  </w:num>
  <w:num w:numId="149" w16cid:durableId="1991060275">
    <w:abstractNumId w:val="38"/>
    <w:lvlOverride w:ilvl="0"/>
    <w:lvlOverride w:ilvl="1"/>
    <w:lvlOverride w:ilvl="2"/>
    <w:lvlOverride w:ilvl="3"/>
    <w:lvlOverride w:ilvl="4"/>
    <w:lvlOverride w:ilvl="5"/>
    <w:lvlOverride w:ilvl="6"/>
    <w:lvlOverride w:ilvl="7"/>
    <w:lvlOverride w:ilvl="8"/>
  </w:num>
  <w:num w:numId="150" w16cid:durableId="231231811">
    <w:abstractNumId w:val="24"/>
    <w:lvlOverride w:ilvl="0"/>
    <w:lvlOverride w:ilvl="1"/>
    <w:lvlOverride w:ilvl="2"/>
    <w:lvlOverride w:ilvl="3"/>
    <w:lvlOverride w:ilvl="4"/>
    <w:lvlOverride w:ilvl="5"/>
    <w:lvlOverride w:ilvl="6"/>
    <w:lvlOverride w:ilvl="7"/>
    <w:lvlOverride w:ilvl="8"/>
  </w:num>
  <w:num w:numId="151" w16cid:durableId="556938759">
    <w:abstractNumId w:val="103"/>
  </w:num>
  <w:numIdMacAtCleanup w:val="1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6AA"/>
    <w:rsid w:val="000079E5"/>
    <w:rsid w:val="00017EFD"/>
    <w:rsid w:val="000322BF"/>
    <w:rsid w:val="000A3F4C"/>
    <w:rsid w:val="000A562D"/>
    <w:rsid w:val="000B112D"/>
    <w:rsid w:val="000C6A97"/>
    <w:rsid w:val="000E697B"/>
    <w:rsid w:val="00101993"/>
    <w:rsid w:val="00117948"/>
    <w:rsid w:val="001238BC"/>
    <w:rsid w:val="001273C1"/>
    <w:rsid w:val="0017687B"/>
    <w:rsid w:val="001825FE"/>
    <w:rsid w:val="00194D73"/>
    <w:rsid w:val="001A48FD"/>
    <w:rsid w:val="001E2472"/>
    <w:rsid w:val="002129B0"/>
    <w:rsid w:val="00223AF2"/>
    <w:rsid w:val="00265D99"/>
    <w:rsid w:val="0028543A"/>
    <w:rsid w:val="00295C0C"/>
    <w:rsid w:val="002A04F7"/>
    <w:rsid w:val="002E52EE"/>
    <w:rsid w:val="00305CA1"/>
    <w:rsid w:val="00312E72"/>
    <w:rsid w:val="003262F3"/>
    <w:rsid w:val="00346FDE"/>
    <w:rsid w:val="00373A1A"/>
    <w:rsid w:val="00386778"/>
    <w:rsid w:val="003A5465"/>
    <w:rsid w:val="003C0DAF"/>
    <w:rsid w:val="003E0898"/>
    <w:rsid w:val="003F0374"/>
    <w:rsid w:val="00403116"/>
    <w:rsid w:val="004079F8"/>
    <w:rsid w:val="00410067"/>
    <w:rsid w:val="0046523A"/>
    <w:rsid w:val="004661BE"/>
    <w:rsid w:val="004867FA"/>
    <w:rsid w:val="00497334"/>
    <w:rsid w:val="004A4B64"/>
    <w:rsid w:val="004B5850"/>
    <w:rsid w:val="004B6087"/>
    <w:rsid w:val="004C4005"/>
    <w:rsid w:val="004E5035"/>
    <w:rsid w:val="004F5C8E"/>
    <w:rsid w:val="005140CB"/>
    <w:rsid w:val="00517215"/>
    <w:rsid w:val="00517E15"/>
    <w:rsid w:val="00545041"/>
    <w:rsid w:val="00561521"/>
    <w:rsid w:val="00581F20"/>
    <w:rsid w:val="00590B0E"/>
    <w:rsid w:val="005B3330"/>
    <w:rsid w:val="005D1F41"/>
    <w:rsid w:val="005E039D"/>
    <w:rsid w:val="00623B35"/>
    <w:rsid w:val="006453D3"/>
    <w:rsid w:val="006555E6"/>
    <w:rsid w:val="0068698F"/>
    <w:rsid w:val="006C5ECB"/>
    <w:rsid w:val="0071603F"/>
    <w:rsid w:val="00741991"/>
    <w:rsid w:val="0076017A"/>
    <w:rsid w:val="007A6C69"/>
    <w:rsid w:val="007C13B2"/>
    <w:rsid w:val="007C7858"/>
    <w:rsid w:val="00805667"/>
    <w:rsid w:val="008125B2"/>
    <w:rsid w:val="00855E17"/>
    <w:rsid w:val="00856087"/>
    <w:rsid w:val="0085761F"/>
    <w:rsid w:val="0086550C"/>
    <w:rsid w:val="0088175F"/>
    <w:rsid w:val="008961F2"/>
    <w:rsid w:val="0089777F"/>
    <w:rsid w:val="008C2860"/>
    <w:rsid w:val="008C7EB9"/>
    <w:rsid w:val="008F0570"/>
    <w:rsid w:val="008F0E66"/>
    <w:rsid w:val="008F4E62"/>
    <w:rsid w:val="00920712"/>
    <w:rsid w:val="00931827"/>
    <w:rsid w:val="0095165A"/>
    <w:rsid w:val="009869A4"/>
    <w:rsid w:val="00987BCC"/>
    <w:rsid w:val="009A3E0F"/>
    <w:rsid w:val="009B5D53"/>
    <w:rsid w:val="009B77E5"/>
    <w:rsid w:val="009D403F"/>
    <w:rsid w:val="009E07E5"/>
    <w:rsid w:val="00A010ED"/>
    <w:rsid w:val="00A030F3"/>
    <w:rsid w:val="00A2073C"/>
    <w:rsid w:val="00A247EA"/>
    <w:rsid w:val="00A33DC7"/>
    <w:rsid w:val="00A52D43"/>
    <w:rsid w:val="00A54BD5"/>
    <w:rsid w:val="00A618AB"/>
    <w:rsid w:val="00A71510"/>
    <w:rsid w:val="00A97CC8"/>
    <w:rsid w:val="00AA4E06"/>
    <w:rsid w:val="00AA528E"/>
    <w:rsid w:val="00AB131D"/>
    <w:rsid w:val="00AF452C"/>
    <w:rsid w:val="00B0209E"/>
    <w:rsid w:val="00B13AE2"/>
    <w:rsid w:val="00B85755"/>
    <w:rsid w:val="00BC0D76"/>
    <w:rsid w:val="00BC617C"/>
    <w:rsid w:val="00BE3CD6"/>
    <w:rsid w:val="00BF78FF"/>
    <w:rsid w:val="00C023DE"/>
    <w:rsid w:val="00C13B6B"/>
    <w:rsid w:val="00C16778"/>
    <w:rsid w:val="00C27980"/>
    <w:rsid w:val="00C65751"/>
    <w:rsid w:val="00C7764C"/>
    <w:rsid w:val="00C80152"/>
    <w:rsid w:val="00C846AA"/>
    <w:rsid w:val="00C92CA9"/>
    <w:rsid w:val="00CB2606"/>
    <w:rsid w:val="00CC4E29"/>
    <w:rsid w:val="00CC612B"/>
    <w:rsid w:val="00CF68F8"/>
    <w:rsid w:val="00D07CA4"/>
    <w:rsid w:val="00D16EFA"/>
    <w:rsid w:val="00D23178"/>
    <w:rsid w:val="00D31D4F"/>
    <w:rsid w:val="00D65CCD"/>
    <w:rsid w:val="00DA3BE7"/>
    <w:rsid w:val="00DA7021"/>
    <w:rsid w:val="00DD3056"/>
    <w:rsid w:val="00DF3E55"/>
    <w:rsid w:val="00E0401F"/>
    <w:rsid w:val="00E36FDF"/>
    <w:rsid w:val="00E63DEA"/>
    <w:rsid w:val="00E826A4"/>
    <w:rsid w:val="00EA06FB"/>
    <w:rsid w:val="00EC3A65"/>
    <w:rsid w:val="00F0562A"/>
    <w:rsid w:val="00F079B0"/>
    <w:rsid w:val="00F23BFB"/>
    <w:rsid w:val="00F23ED1"/>
    <w:rsid w:val="00F42EAE"/>
    <w:rsid w:val="00F46710"/>
    <w:rsid w:val="00F535B0"/>
    <w:rsid w:val="00F5515A"/>
    <w:rsid w:val="00F7501B"/>
    <w:rsid w:val="00F9769D"/>
    <w:rsid w:val="00FB2EE0"/>
    <w:rsid w:val="00FC68B0"/>
    <w:rsid w:val="00FF5B66"/>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F312A7"/>
  <w15:chartTrackingRefBased/>
  <w15:docId w15:val="{54BD1680-61BE-4563-8CE6-5DC5F78E1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t-IT" w:eastAsia="ja-JP"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e">
    <w:name w:val="Normal"/>
    <w:qFormat/>
    <w:rsid w:val="000B112D"/>
    <w:rPr>
      <w:sz w:val="20"/>
      <w:szCs w:val="20"/>
    </w:rPr>
  </w:style>
  <w:style w:type="paragraph" w:styleId="Titolo1">
    <w:name w:val="heading 1"/>
    <w:basedOn w:val="Normale"/>
    <w:next w:val="Normale"/>
    <w:link w:val="Titolo1Carattere"/>
    <w:uiPriority w:val="9"/>
    <w:qFormat/>
    <w:rsid w:val="000B112D"/>
    <w:pPr>
      <w:keepNext/>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ind w:left="-1354" w:right="-1440" w:firstLine="1354"/>
      <w:outlineLvl w:val="0"/>
    </w:pPr>
    <w:rPr>
      <w:rFonts w:asciiTheme="majorHAnsi" w:hAnsiTheme="majorHAnsi" w:cs="Times New Roman (Body CS)"/>
      <w:b/>
      <w:bCs/>
      <w:caps/>
      <w:color w:val="FFFFFF" w:themeColor="background1"/>
      <w:spacing w:val="15"/>
      <w:sz w:val="22"/>
      <w:szCs w:val="22"/>
    </w:rPr>
  </w:style>
  <w:style w:type="paragraph" w:styleId="Titolo2">
    <w:name w:val="heading 2"/>
    <w:basedOn w:val="Normale"/>
    <w:next w:val="Normale"/>
    <w:link w:val="Titolo2Carattere"/>
    <w:uiPriority w:val="9"/>
    <w:qFormat/>
    <w:rsid w:val="000B112D"/>
    <w:pPr>
      <w:keepNext/>
      <w:spacing w:after="0"/>
      <w:outlineLvl w:val="1"/>
    </w:pPr>
    <w:rPr>
      <w:rFonts w:asciiTheme="majorHAnsi" w:hAnsiTheme="majorHAnsi" w:cs="Times New Roman (Body CS)"/>
      <w:color w:val="4472C4" w:themeColor="accent1"/>
      <w:spacing w:val="15"/>
      <w:sz w:val="22"/>
      <w:szCs w:val="22"/>
    </w:rPr>
  </w:style>
  <w:style w:type="paragraph" w:styleId="Titolo3">
    <w:name w:val="heading 3"/>
    <w:basedOn w:val="Normale"/>
    <w:next w:val="Normale"/>
    <w:link w:val="Titolo3Carattere"/>
    <w:uiPriority w:val="9"/>
    <w:semiHidden/>
    <w:unhideWhenUsed/>
    <w:qFormat/>
    <w:rsid w:val="004B6087"/>
    <w:pPr>
      <w:pBdr>
        <w:top w:val="single" w:sz="6" w:space="2" w:color="4472C4" w:themeColor="accent1"/>
        <w:left w:val="single" w:sz="6" w:space="2" w:color="4472C4" w:themeColor="accent1"/>
      </w:pBdr>
      <w:spacing w:before="300" w:after="0"/>
      <w:outlineLvl w:val="2"/>
    </w:pPr>
    <w:rPr>
      <w:caps/>
      <w:color w:val="1F3763" w:themeColor="accent1" w:themeShade="7F"/>
      <w:spacing w:val="15"/>
      <w:sz w:val="22"/>
      <w:szCs w:val="22"/>
    </w:rPr>
  </w:style>
  <w:style w:type="paragraph" w:styleId="Titolo4">
    <w:name w:val="heading 4"/>
    <w:basedOn w:val="Normale"/>
    <w:next w:val="Normale"/>
    <w:link w:val="Titolo4Carattere"/>
    <w:uiPriority w:val="9"/>
    <w:semiHidden/>
    <w:unhideWhenUsed/>
    <w:qFormat/>
    <w:rsid w:val="004B6087"/>
    <w:pPr>
      <w:pBdr>
        <w:top w:val="dotted" w:sz="6" w:space="2" w:color="4472C4" w:themeColor="accent1"/>
        <w:left w:val="dotted" w:sz="6" w:space="2" w:color="4472C4" w:themeColor="accent1"/>
      </w:pBdr>
      <w:spacing w:before="300" w:after="0"/>
      <w:outlineLvl w:val="3"/>
    </w:pPr>
    <w:rPr>
      <w:caps/>
      <w:color w:val="2F5496" w:themeColor="accent1" w:themeShade="BF"/>
      <w:spacing w:val="10"/>
      <w:sz w:val="22"/>
      <w:szCs w:val="22"/>
    </w:rPr>
  </w:style>
  <w:style w:type="paragraph" w:styleId="Titolo5">
    <w:name w:val="heading 5"/>
    <w:basedOn w:val="Normale"/>
    <w:next w:val="Normale"/>
    <w:link w:val="Titolo5Carattere"/>
    <w:uiPriority w:val="9"/>
    <w:semiHidden/>
    <w:unhideWhenUsed/>
    <w:qFormat/>
    <w:rsid w:val="004B6087"/>
    <w:pPr>
      <w:pBdr>
        <w:bottom w:val="single" w:sz="6" w:space="1" w:color="4472C4" w:themeColor="accent1"/>
      </w:pBdr>
      <w:spacing w:before="300" w:after="0"/>
      <w:outlineLvl w:val="4"/>
    </w:pPr>
    <w:rPr>
      <w:caps/>
      <w:color w:val="2F5496" w:themeColor="accent1" w:themeShade="BF"/>
      <w:spacing w:val="10"/>
      <w:sz w:val="22"/>
      <w:szCs w:val="22"/>
    </w:rPr>
  </w:style>
  <w:style w:type="paragraph" w:styleId="Titolo6">
    <w:name w:val="heading 6"/>
    <w:basedOn w:val="Normale"/>
    <w:next w:val="Normale"/>
    <w:link w:val="Titolo6Carattere"/>
    <w:uiPriority w:val="9"/>
    <w:semiHidden/>
    <w:unhideWhenUsed/>
    <w:qFormat/>
    <w:rsid w:val="004B6087"/>
    <w:pPr>
      <w:pBdr>
        <w:bottom w:val="dotted" w:sz="6" w:space="1" w:color="4472C4" w:themeColor="accent1"/>
      </w:pBdr>
      <w:spacing w:before="300" w:after="0"/>
      <w:outlineLvl w:val="5"/>
    </w:pPr>
    <w:rPr>
      <w:caps/>
      <w:color w:val="2F5496" w:themeColor="accent1" w:themeShade="BF"/>
      <w:spacing w:val="10"/>
      <w:sz w:val="22"/>
      <w:szCs w:val="22"/>
    </w:rPr>
  </w:style>
  <w:style w:type="paragraph" w:styleId="Titolo7">
    <w:name w:val="heading 7"/>
    <w:basedOn w:val="Normale"/>
    <w:next w:val="Normale"/>
    <w:link w:val="Titolo7Carattere"/>
    <w:uiPriority w:val="9"/>
    <w:semiHidden/>
    <w:unhideWhenUsed/>
    <w:qFormat/>
    <w:rsid w:val="004B6087"/>
    <w:pPr>
      <w:spacing w:before="300" w:after="0"/>
      <w:outlineLvl w:val="6"/>
    </w:pPr>
    <w:rPr>
      <w:caps/>
      <w:color w:val="2F5496" w:themeColor="accent1" w:themeShade="BF"/>
      <w:spacing w:val="10"/>
      <w:sz w:val="22"/>
      <w:szCs w:val="22"/>
    </w:rPr>
  </w:style>
  <w:style w:type="paragraph" w:styleId="Titolo8">
    <w:name w:val="heading 8"/>
    <w:basedOn w:val="Normale"/>
    <w:next w:val="Normale"/>
    <w:link w:val="Titolo8Carattere"/>
    <w:uiPriority w:val="9"/>
    <w:semiHidden/>
    <w:unhideWhenUsed/>
    <w:qFormat/>
    <w:rsid w:val="004B6087"/>
    <w:pPr>
      <w:spacing w:before="300" w:after="0"/>
      <w:outlineLvl w:val="7"/>
    </w:pPr>
    <w:rPr>
      <w:caps/>
      <w:spacing w:val="10"/>
      <w:sz w:val="18"/>
      <w:szCs w:val="18"/>
    </w:rPr>
  </w:style>
  <w:style w:type="paragraph" w:styleId="Titolo9">
    <w:name w:val="heading 9"/>
    <w:basedOn w:val="Normale"/>
    <w:next w:val="Normale"/>
    <w:link w:val="Titolo9Carattere"/>
    <w:uiPriority w:val="9"/>
    <w:semiHidden/>
    <w:unhideWhenUsed/>
    <w:qFormat/>
    <w:rsid w:val="004B6087"/>
    <w:pPr>
      <w:spacing w:before="300" w:after="0"/>
      <w:outlineLvl w:val="8"/>
    </w:pPr>
    <w:rPr>
      <w:i/>
      <w:caps/>
      <w:spacing w:val="10"/>
      <w:sz w:val="18"/>
      <w:szCs w:val="1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basedOn w:val="Normale"/>
    <w:next w:val="Normale"/>
    <w:link w:val="TitoloCarattere"/>
    <w:uiPriority w:val="10"/>
    <w:qFormat/>
    <w:rsid w:val="000B112D"/>
    <w:pPr>
      <w:spacing w:before="0"/>
      <w:contextualSpacing/>
    </w:pPr>
    <w:rPr>
      <w:rFonts w:asciiTheme="majorHAnsi" w:hAnsiTheme="majorHAnsi" w:cs="Times New Roman (Body CS)"/>
      <w:b/>
      <w:caps/>
      <w:color w:val="FFFFFF" w:themeColor="background1"/>
      <w:spacing w:val="10"/>
      <w:kern w:val="28"/>
      <w:sz w:val="72"/>
      <w:szCs w:val="52"/>
    </w:rPr>
  </w:style>
  <w:style w:type="character" w:customStyle="1" w:styleId="TitoloCarattere">
    <w:name w:val="Titolo Carattere"/>
    <w:basedOn w:val="Carpredefinitoparagrafo"/>
    <w:link w:val="Titolo"/>
    <w:uiPriority w:val="10"/>
    <w:rsid w:val="000B112D"/>
    <w:rPr>
      <w:rFonts w:asciiTheme="majorHAnsi" w:hAnsiTheme="majorHAnsi" w:cs="Times New Roman (Body CS)"/>
      <w:b/>
      <w:caps/>
      <w:color w:val="FFFFFF" w:themeColor="background1"/>
      <w:spacing w:val="10"/>
      <w:kern w:val="28"/>
      <w:sz w:val="72"/>
      <w:szCs w:val="52"/>
    </w:rPr>
  </w:style>
  <w:style w:type="table" w:styleId="Grigliatabella">
    <w:name w:val="Table Grid"/>
    <w:basedOn w:val="Tabellanormale"/>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ttotitolo">
    <w:name w:val="Subtitle"/>
    <w:basedOn w:val="Normale"/>
    <w:next w:val="Normale"/>
    <w:link w:val="SottotitoloCarattere"/>
    <w:uiPriority w:val="11"/>
    <w:qFormat/>
    <w:rsid w:val="000B112D"/>
    <w:pPr>
      <w:spacing w:after="240" w:line="240" w:lineRule="auto"/>
      <w:jc w:val="center"/>
    </w:pPr>
    <w:rPr>
      <w:rFonts w:asciiTheme="majorHAnsi" w:hAnsiTheme="majorHAnsi"/>
      <w:caps/>
      <w:color w:val="4472C4" w:themeColor="accent1"/>
      <w:spacing w:val="10"/>
      <w:sz w:val="24"/>
      <w:szCs w:val="24"/>
    </w:rPr>
  </w:style>
  <w:style w:type="character" w:customStyle="1" w:styleId="SottotitoloCarattere">
    <w:name w:val="Sottotitolo Carattere"/>
    <w:basedOn w:val="Carpredefinitoparagrafo"/>
    <w:link w:val="Sottotitolo"/>
    <w:uiPriority w:val="11"/>
    <w:rsid w:val="000B112D"/>
    <w:rPr>
      <w:rFonts w:asciiTheme="majorHAnsi" w:hAnsiTheme="majorHAnsi"/>
      <w:caps/>
      <w:color w:val="4472C4" w:themeColor="accent1"/>
      <w:spacing w:val="10"/>
      <w:sz w:val="24"/>
      <w:szCs w:val="24"/>
    </w:rPr>
  </w:style>
  <w:style w:type="character" w:customStyle="1" w:styleId="Titolo1Carattere">
    <w:name w:val="Titolo 1 Carattere"/>
    <w:basedOn w:val="Carpredefinitoparagrafo"/>
    <w:link w:val="Titolo1"/>
    <w:uiPriority w:val="9"/>
    <w:rsid w:val="000B112D"/>
    <w:rPr>
      <w:rFonts w:asciiTheme="majorHAnsi" w:hAnsiTheme="majorHAnsi" w:cs="Times New Roman (Body CS)"/>
      <w:b/>
      <w:bCs/>
      <w:caps/>
      <w:color w:val="FFFFFF" w:themeColor="background1"/>
      <w:spacing w:val="15"/>
      <w:shd w:val="clear" w:color="auto" w:fill="4472C4" w:themeFill="accent1"/>
    </w:rPr>
  </w:style>
  <w:style w:type="table" w:customStyle="1" w:styleId="Tabellasuggerimento">
    <w:name w:val="Tabella suggerimento"/>
    <w:basedOn w:val="Tabellanormale"/>
    <w:uiPriority w:val="99"/>
    <w:pPr>
      <w:spacing w:after="0" w:line="240" w:lineRule="auto"/>
    </w:pPr>
    <w:tblPr>
      <w:tblCellMar>
        <w:top w:w="144" w:type="dxa"/>
        <w:left w:w="0" w:type="dxa"/>
        <w:right w:w="0" w:type="dxa"/>
      </w:tblCellMar>
    </w:tblPr>
    <w:tcPr>
      <w:shd w:val="clear" w:color="auto" w:fill="D9E2F3" w:themeFill="accent1" w:themeFillTint="33"/>
    </w:tcPr>
    <w:tblStylePr w:type="firstCol">
      <w:pPr>
        <w:wordWrap/>
        <w:jc w:val="center"/>
      </w:pPr>
    </w:tblStylePr>
  </w:style>
  <w:style w:type="paragraph" w:customStyle="1" w:styleId="Testosuggerimento">
    <w:name w:val="Testo suggerimento"/>
    <w:basedOn w:val="Normale"/>
    <w:uiPriority w:val="99"/>
    <w:rsid w:val="00410067"/>
    <w:pPr>
      <w:spacing w:after="160" w:line="264" w:lineRule="auto"/>
      <w:ind w:right="576"/>
    </w:pPr>
    <w:rPr>
      <w:i/>
      <w:iCs/>
      <w:color w:val="4472C4" w:themeColor="accent1"/>
      <w:sz w:val="16"/>
      <w:szCs w:val="16"/>
    </w:rPr>
  </w:style>
  <w:style w:type="character" w:styleId="Testosegnaposto">
    <w:name w:val="Placeholder Text"/>
    <w:basedOn w:val="Carpredefinitoparagrafo"/>
    <w:uiPriority w:val="99"/>
    <w:semiHidden/>
    <w:rsid w:val="008961F2"/>
    <w:rPr>
      <w:color w:val="595959" w:themeColor="text1" w:themeTint="A6"/>
    </w:rPr>
  </w:style>
  <w:style w:type="paragraph" w:styleId="Nessunaspaziatura">
    <w:name w:val="No Spacing"/>
    <w:basedOn w:val="Normale"/>
    <w:link w:val="NessunaspaziaturaCarattere"/>
    <w:uiPriority w:val="1"/>
    <w:qFormat/>
    <w:rsid w:val="004B6087"/>
    <w:pPr>
      <w:spacing w:before="0" w:after="0" w:line="240" w:lineRule="auto"/>
    </w:pPr>
  </w:style>
  <w:style w:type="character" w:customStyle="1" w:styleId="Titolo2Carattere">
    <w:name w:val="Titolo 2 Carattere"/>
    <w:basedOn w:val="Carpredefinitoparagrafo"/>
    <w:link w:val="Titolo2"/>
    <w:uiPriority w:val="9"/>
    <w:rsid w:val="000B112D"/>
    <w:rPr>
      <w:rFonts w:asciiTheme="majorHAnsi" w:hAnsiTheme="majorHAnsi" w:cs="Times New Roman (Body CS)"/>
      <w:color w:val="4472C4" w:themeColor="accent1"/>
      <w:spacing w:val="15"/>
    </w:rPr>
  </w:style>
  <w:style w:type="paragraph" w:styleId="Puntoelenco">
    <w:name w:val="List Bullet"/>
    <w:basedOn w:val="Normale"/>
    <w:uiPriority w:val="1"/>
    <w:qFormat/>
    <w:rsid w:val="007A6C69"/>
    <w:pPr>
      <w:numPr>
        <w:numId w:val="1"/>
      </w:numPr>
      <w:spacing w:after="60"/>
    </w:pPr>
    <w:rPr>
      <w:b/>
      <w:color w:val="1F4E79" w:themeColor="accent5" w:themeShade="80"/>
    </w:rPr>
  </w:style>
  <w:style w:type="paragraph" w:styleId="Intestazione">
    <w:name w:val="header"/>
    <w:basedOn w:val="Normale"/>
    <w:link w:val="IntestazioneCarattere"/>
    <w:uiPriority w:val="99"/>
    <w:semiHidden/>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semiHidden/>
    <w:rsid w:val="000B112D"/>
    <w:rPr>
      <w:sz w:val="20"/>
      <w:szCs w:val="20"/>
    </w:rPr>
  </w:style>
  <w:style w:type="paragraph" w:styleId="Pidipagina">
    <w:name w:val="footer"/>
    <w:basedOn w:val="Normale"/>
    <w:link w:val="PidipaginaCarattere"/>
    <w:uiPriority w:val="99"/>
    <w:semiHidden/>
    <w:rsid w:val="002A04F7"/>
    <w:pPr>
      <w:spacing w:after="0" w:line="240" w:lineRule="auto"/>
      <w:ind w:left="-144"/>
      <w:contextualSpacing/>
    </w:pPr>
    <w:rPr>
      <w:rFonts w:asciiTheme="majorHAnsi" w:eastAsiaTheme="majorEastAsia" w:hAnsiTheme="majorHAnsi" w:cstheme="majorBidi"/>
      <w:noProof/>
      <w:color w:val="1F3864" w:themeColor="accent1" w:themeShade="80"/>
    </w:rPr>
  </w:style>
  <w:style w:type="character" w:customStyle="1" w:styleId="PidipaginaCarattere">
    <w:name w:val="Piè di pagina Carattere"/>
    <w:basedOn w:val="Carpredefinitoparagrafo"/>
    <w:link w:val="Pidipagina"/>
    <w:uiPriority w:val="99"/>
    <w:semiHidden/>
    <w:rsid w:val="000B112D"/>
    <w:rPr>
      <w:rFonts w:asciiTheme="majorHAnsi" w:eastAsiaTheme="majorEastAsia" w:hAnsiTheme="majorHAnsi" w:cstheme="majorBidi"/>
      <w:noProof/>
      <w:color w:val="1F3864" w:themeColor="accent1" w:themeShade="80"/>
      <w:sz w:val="20"/>
      <w:szCs w:val="20"/>
    </w:rPr>
  </w:style>
  <w:style w:type="table" w:styleId="Tabellagriglia4-colore1">
    <w:name w:val="Grid Table 4 Accent 1"/>
    <w:basedOn w:val="Tabellanormale"/>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CellMar>
        <w:top w:w="29" w:type="dxa"/>
        <w:bottom w:w="29" w:type="dxa"/>
      </w:tblCellMar>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gliatabellachiara">
    <w:name w:val="Grid Table Light"/>
    <w:basedOn w:val="Tabellanormale"/>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ellaProposta">
    <w:name w:val="Tabella Proposta"/>
    <w:basedOn w:val="Tabellanormale"/>
    <w:uiPriority w:val="99"/>
    <w:rsid w:val="000B112D"/>
    <w:pPr>
      <w:spacing w:before="120" w:after="120" w:line="240" w:lineRule="auto"/>
    </w:pPr>
    <w:rPr>
      <w:rFonts w:eastAsiaTheme="minorHAnsi"/>
      <w:color w:val="404040" w:themeColor="text1" w:themeTint="BF"/>
      <w:sz w:val="18"/>
      <w:szCs w:val="18"/>
    </w:rPr>
    <w:tblPr>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CellMar>
        <w:left w:w="144" w:type="dxa"/>
        <w:right w:w="144" w:type="dxa"/>
      </w:tblCellMar>
    </w:tblPr>
    <w:tblStylePr w:type="firstRow">
      <w:pPr>
        <w:keepNext/>
        <w:wordWrap/>
      </w:pPr>
      <w:rPr>
        <w:rFonts w:asciiTheme="majorHAnsi" w:hAnsiTheme="majorHAnsi"/>
        <w:b w:val="0"/>
        <w:i w:val="0"/>
        <w:color w:val="FFFFFF" w:themeColor="background1"/>
      </w:rPr>
      <w:tblPr/>
      <w:tcPr>
        <w:shd w:val="clear" w:color="auto" w:fill="4472C4" w:themeFill="accent1"/>
      </w:tcPr>
    </w:tblStylePr>
    <w:tblStylePr w:type="lastRow">
      <w:rPr>
        <w:b/>
        <w:color w:val="FFFFFF" w:themeColor="background1"/>
      </w:rPr>
      <w:tblPr/>
      <w:tcPr>
        <w:shd w:val="clear" w:color="auto" w:fill="4472C4" w:themeFill="accent1"/>
      </w:tcPr>
    </w:tblStylePr>
  </w:style>
  <w:style w:type="paragraph" w:styleId="Testonotaapidipagina">
    <w:name w:val="footnote text"/>
    <w:basedOn w:val="Normale"/>
    <w:link w:val="TestonotaapidipaginaCarattere"/>
    <w:uiPriority w:val="12"/>
    <w:qFormat/>
    <w:pPr>
      <w:spacing w:before="140" w:after="0" w:line="240" w:lineRule="auto"/>
    </w:pPr>
    <w:rPr>
      <w:i/>
      <w:iCs/>
      <w:sz w:val="14"/>
      <w:szCs w:val="14"/>
    </w:rPr>
  </w:style>
  <w:style w:type="character" w:customStyle="1" w:styleId="TestonotaapidipaginaCarattere">
    <w:name w:val="Testo nota a piè di pagina Carattere"/>
    <w:basedOn w:val="Carpredefinitoparagrafo"/>
    <w:link w:val="Testonotaapidipagina"/>
    <w:uiPriority w:val="12"/>
    <w:rsid w:val="000B112D"/>
    <w:rPr>
      <w:i/>
      <w:iCs/>
      <w:sz w:val="14"/>
      <w:szCs w:val="14"/>
    </w:rPr>
  </w:style>
  <w:style w:type="paragraph" w:customStyle="1" w:styleId="Decimaltestotabella">
    <w:name w:val="Decimal testo tabella"/>
    <w:basedOn w:val="Normale"/>
    <w:uiPriority w:val="12"/>
    <w:qFormat/>
    <w:pPr>
      <w:tabs>
        <w:tab w:val="decimal" w:pos="936"/>
      </w:tabs>
      <w:spacing w:before="120" w:after="120" w:line="240" w:lineRule="auto"/>
    </w:pPr>
  </w:style>
  <w:style w:type="paragraph" w:styleId="Firma">
    <w:name w:val="Signature"/>
    <w:basedOn w:val="Normale"/>
    <w:link w:val="FirmaCarattere"/>
    <w:uiPriority w:val="12"/>
    <w:qFormat/>
    <w:pPr>
      <w:spacing w:before="960" w:after="0" w:line="240" w:lineRule="auto"/>
    </w:pPr>
  </w:style>
  <w:style w:type="character" w:customStyle="1" w:styleId="FirmaCarattere">
    <w:name w:val="Firma Carattere"/>
    <w:basedOn w:val="Carpredefinitoparagrafo"/>
    <w:link w:val="Firma"/>
    <w:uiPriority w:val="12"/>
    <w:rsid w:val="000B112D"/>
    <w:rPr>
      <w:sz w:val="20"/>
      <w:szCs w:val="20"/>
    </w:rPr>
  </w:style>
  <w:style w:type="character" w:styleId="Enfasigrassetto">
    <w:name w:val="Strong"/>
    <w:uiPriority w:val="22"/>
    <w:qFormat/>
    <w:rsid w:val="004B6087"/>
    <w:rPr>
      <w:b/>
      <w:bCs/>
    </w:rPr>
  </w:style>
  <w:style w:type="character" w:customStyle="1" w:styleId="Titolo4Carattere">
    <w:name w:val="Titolo 4 Carattere"/>
    <w:basedOn w:val="Carpredefinitoparagrafo"/>
    <w:link w:val="Titolo4"/>
    <w:uiPriority w:val="9"/>
    <w:semiHidden/>
    <w:rsid w:val="004B6087"/>
    <w:rPr>
      <w:caps/>
      <w:color w:val="2F5496" w:themeColor="accent1" w:themeShade="BF"/>
      <w:spacing w:val="10"/>
    </w:rPr>
  </w:style>
  <w:style w:type="character" w:customStyle="1" w:styleId="Titolo5Carattere">
    <w:name w:val="Titolo 5 Carattere"/>
    <w:basedOn w:val="Carpredefinitoparagrafo"/>
    <w:link w:val="Titolo5"/>
    <w:uiPriority w:val="9"/>
    <w:semiHidden/>
    <w:rsid w:val="004B6087"/>
    <w:rPr>
      <w:caps/>
      <w:color w:val="2F5496" w:themeColor="accent1" w:themeShade="BF"/>
      <w:spacing w:val="10"/>
    </w:rPr>
  </w:style>
  <w:style w:type="character" w:customStyle="1" w:styleId="Titolo6Carattere">
    <w:name w:val="Titolo 6 Carattere"/>
    <w:basedOn w:val="Carpredefinitoparagrafo"/>
    <w:link w:val="Titolo6"/>
    <w:uiPriority w:val="9"/>
    <w:semiHidden/>
    <w:rsid w:val="004B6087"/>
    <w:rPr>
      <w:caps/>
      <w:color w:val="2F5496" w:themeColor="accent1" w:themeShade="BF"/>
      <w:spacing w:val="10"/>
    </w:rPr>
  </w:style>
  <w:style w:type="character" w:customStyle="1" w:styleId="Titolo7Carattere">
    <w:name w:val="Titolo 7 Carattere"/>
    <w:basedOn w:val="Carpredefinitoparagrafo"/>
    <w:link w:val="Titolo7"/>
    <w:uiPriority w:val="9"/>
    <w:semiHidden/>
    <w:rsid w:val="004B6087"/>
    <w:rPr>
      <w:caps/>
      <w:color w:val="2F5496" w:themeColor="accent1" w:themeShade="BF"/>
      <w:spacing w:val="10"/>
    </w:rPr>
  </w:style>
  <w:style w:type="character" w:customStyle="1" w:styleId="Titolo8Carattere">
    <w:name w:val="Titolo 8 Carattere"/>
    <w:basedOn w:val="Carpredefinitoparagrafo"/>
    <w:link w:val="Titolo8"/>
    <w:uiPriority w:val="9"/>
    <w:semiHidden/>
    <w:rsid w:val="004B6087"/>
    <w:rPr>
      <w:caps/>
      <w:spacing w:val="10"/>
      <w:sz w:val="18"/>
      <w:szCs w:val="18"/>
    </w:rPr>
  </w:style>
  <w:style w:type="character" w:customStyle="1" w:styleId="Titolo9Carattere">
    <w:name w:val="Titolo 9 Carattere"/>
    <w:basedOn w:val="Carpredefinitoparagrafo"/>
    <w:link w:val="Titolo9"/>
    <w:uiPriority w:val="9"/>
    <w:semiHidden/>
    <w:rsid w:val="004B6087"/>
    <w:rPr>
      <w:i/>
      <w:caps/>
      <w:spacing w:val="10"/>
      <w:sz w:val="18"/>
      <w:szCs w:val="18"/>
    </w:rPr>
  </w:style>
  <w:style w:type="character" w:styleId="Enfasiintensa">
    <w:name w:val="Intense Emphasis"/>
    <w:uiPriority w:val="21"/>
    <w:semiHidden/>
    <w:qFormat/>
    <w:rsid w:val="004B6087"/>
    <w:rPr>
      <w:b/>
      <w:bCs/>
      <w:caps/>
      <w:color w:val="1F3763" w:themeColor="accent1" w:themeShade="7F"/>
      <w:spacing w:val="10"/>
    </w:rPr>
  </w:style>
  <w:style w:type="paragraph" w:styleId="Citazioneintensa">
    <w:name w:val="Intense Quote"/>
    <w:basedOn w:val="Normale"/>
    <w:next w:val="Normale"/>
    <w:link w:val="CitazioneintensaCarattere"/>
    <w:uiPriority w:val="30"/>
    <w:semiHidden/>
    <w:qFormat/>
    <w:rsid w:val="004B6087"/>
    <w:pPr>
      <w:pBdr>
        <w:top w:val="single" w:sz="4" w:space="10" w:color="4472C4" w:themeColor="accent1"/>
        <w:left w:val="single" w:sz="4" w:space="10" w:color="4472C4" w:themeColor="accent1"/>
      </w:pBdr>
      <w:spacing w:after="0"/>
      <w:ind w:left="1296" w:right="1152"/>
      <w:jc w:val="both"/>
    </w:pPr>
    <w:rPr>
      <w:i/>
      <w:iCs/>
      <w:color w:val="4472C4" w:themeColor="accent1"/>
    </w:rPr>
  </w:style>
  <w:style w:type="character" w:customStyle="1" w:styleId="CitazioneintensaCarattere">
    <w:name w:val="Citazione intensa Carattere"/>
    <w:basedOn w:val="Carpredefinitoparagrafo"/>
    <w:link w:val="Citazioneintensa"/>
    <w:uiPriority w:val="30"/>
    <w:semiHidden/>
    <w:rsid w:val="000B112D"/>
    <w:rPr>
      <w:i/>
      <w:iCs/>
      <w:color w:val="4472C4" w:themeColor="accent1"/>
      <w:sz w:val="20"/>
      <w:szCs w:val="20"/>
    </w:rPr>
  </w:style>
  <w:style w:type="character" w:styleId="Riferimentointenso">
    <w:name w:val="Intense Reference"/>
    <w:uiPriority w:val="32"/>
    <w:semiHidden/>
    <w:qFormat/>
    <w:rsid w:val="004B6087"/>
    <w:rPr>
      <w:b/>
      <w:bCs/>
      <w:i/>
      <w:iCs/>
      <w:caps/>
      <w:color w:val="4472C4" w:themeColor="accent1"/>
    </w:rPr>
  </w:style>
  <w:style w:type="paragraph" w:styleId="Testodelblocco">
    <w:name w:val="Block Text"/>
    <w:basedOn w:val="Normale"/>
    <w:uiPriority w:val="99"/>
    <w:semiHidden/>
    <w:unhideWhenUsed/>
    <w:rsid w:val="008961F2"/>
    <w:pPr>
      <w:pBdr>
        <w:top w:val="single" w:sz="2" w:space="10" w:color="2F5496" w:themeColor="accent1" w:themeShade="BF"/>
        <w:left w:val="single" w:sz="2" w:space="10" w:color="2F5496" w:themeColor="accent1" w:themeShade="BF"/>
        <w:bottom w:val="single" w:sz="2" w:space="10" w:color="2F5496" w:themeColor="accent1" w:themeShade="BF"/>
        <w:right w:val="single" w:sz="2" w:space="10" w:color="2F5496" w:themeColor="accent1" w:themeShade="BF"/>
      </w:pBdr>
      <w:ind w:left="1152" w:right="1152"/>
    </w:pPr>
    <w:rPr>
      <w:i/>
      <w:iCs/>
      <w:color w:val="2F5496" w:themeColor="accent1" w:themeShade="BF"/>
    </w:rPr>
  </w:style>
  <w:style w:type="character" w:styleId="Collegamentoipertestuale">
    <w:name w:val="Hyperlink"/>
    <w:basedOn w:val="Carpredefinitoparagrafo"/>
    <w:uiPriority w:val="99"/>
    <w:unhideWhenUsed/>
    <w:rsid w:val="008961F2"/>
    <w:rPr>
      <w:color w:val="538135" w:themeColor="accent6" w:themeShade="BF"/>
      <w:u w:val="single"/>
    </w:rPr>
  </w:style>
  <w:style w:type="character" w:customStyle="1" w:styleId="Menzione1nonrisolta">
    <w:name w:val="Menzione1 non risolta"/>
    <w:basedOn w:val="Carpredefinitoparagrafo"/>
    <w:uiPriority w:val="99"/>
    <w:semiHidden/>
    <w:unhideWhenUsed/>
    <w:rsid w:val="008961F2"/>
    <w:rPr>
      <w:color w:val="595959" w:themeColor="text1" w:themeTint="A6"/>
      <w:shd w:val="clear" w:color="auto" w:fill="E1DFDD"/>
    </w:rPr>
  </w:style>
  <w:style w:type="character" w:customStyle="1" w:styleId="Titolo3Carattere">
    <w:name w:val="Titolo 3 Carattere"/>
    <w:basedOn w:val="Carpredefinitoparagrafo"/>
    <w:link w:val="Titolo3"/>
    <w:uiPriority w:val="9"/>
    <w:semiHidden/>
    <w:rsid w:val="004B6087"/>
    <w:rPr>
      <w:caps/>
      <w:color w:val="1F3763" w:themeColor="accent1" w:themeShade="7F"/>
      <w:spacing w:val="15"/>
    </w:rPr>
  </w:style>
  <w:style w:type="paragraph" w:styleId="Didascalia">
    <w:name w:val="caption"/>
    <w:basedOn w:val="Normale"/>
    <w:next w:val="Normale"/>
    <w:uiPriority w:val="35"/>
    <w:semiHidden/>
    <w:unhideWhenUsed/>
    <w:qFormat/>
    <w:rsid w:val="004B6087"/>
    <w:rPr>
      <w:b/>
      <w:bCs/>
      <w:color w:val="2F5496" w:themeColor="accent1" w:themeShade="BF"/>
      <w:sz w:val="16"/>
      <w:szCs w:val="16"/>
    </w:rPr>
  </w:style>
  <w:style w:type="character" w:styleId="Enfasicorsivo">
    <w:name w:val="Emphasis"/>
    <w:uiPriority w:val="20"/>
    <w:semiHidden/>
    <w:qFormat/>
    <w:rsid w:val="004B6087"/>
    <w:rPr>
      <w:caps/>
      <w:color w:val="1F3763" w:themeColor="accent1" w:themeShade="7F"/>
      <w:spacing w:val="5"/>
    </w:rPr>
  </w:style>
  <w:style w:type="character" w:customStyle="1" w:styleId="NessunaspaziaturaCarattere">
    <w:name w:val="Nessuna spaziatura Carattere"/>
    <w:basedOn w:val="Carpredefinitoparagrafo"/>
    <w:link w:val="Nessunaspaziatura"/>
    <w:uiPriority w:val="1"/>
    <w:rsid w:val="004B6087"/>
    <w:rPr>
      <w:sz w:val="20"/>
      <w:szCs w:val="20"/>
    </w:rPr>
  </w:style>
  <w:style w:type="paragraph" w:styleId="Paragrafoelenco">
    <w:name w:val="List Paragraph"/>
    <w:basedOn w:val="Normale"/>
    <w:uiPriority w:val="34"/>
    <w:semiHidden/>
    <w:qFormat/>
    <w:rsid w:val="004B6087"/>
    <w:pPr>
      <w:ind w:left="720"/>
      <w:contextualSpacing/>
    </w:pPr>
  </w:style>
  <w:style w:type="paragraph" w:styleId="Citazione">
    <w:name w:val="Quote"/>
    <w:basedOn w:val="Normale"/>
    <w:next w:val="Normale"/>
    <w:link w:val="CitazioneCarattere"/>
    <w:uiPriority w:val="29"/>
    <w:semiHidden/>
    <w:qFormat/>
    <w:rsid w:val="004B6087"/>
    <w:rPr>
      <w:i/>
      <w:iCs/>
    </w:rPr>
  </w:style>
  <w:style w:type="character" w:customStyle="1" w:styleId="CitazioneCarattere">
    <w:name w:val="Citazione Carattere"/>
    <w:basedOn w:val="Carpredefinitoparagrafo"/>
    <w:link w:val="Citazione"/>
    <w:uiPriority w:val="29"/>
    <w:semiHidden/>
    <w:rsid w:val="000B112D"/>
    <w:rPr>
      <w:i/>
      <w:iCs/>
      <w:sz w:val="20"/>
      <w:szCs w:val="20"/>
    </w:rPr>
  </w:style>
  <w:style w:type="character" w:styleId="Enfasidelicata">
    <w:name w:val="Subtle Emphasis"/>
    <w:uiPriority w:val="19"/>
    <w:semiHidden/>
    <w:qFormat/>
    <w:rsid w:val="004B6087"/>
    <w:rPr>
      <w:i/>
      <w:iCs/>
      <w:color w:val="1F3763" w:themeColor="accent1" w:themeShade="7F"/>
    </w:rPr>
  </w:style>
  <w:style w:type="character" w:styleId="Riferimentodelicato">
    <w:name w:val="Subtle Reference"/>
    <w:uiPriority w:val="31"/>
    <w:semiHidden/>
    <w:qFormat/>
    <w:rsid w:val="004B6087"/>
    <w:rPr>
      <w:b/>
      <w:bCs/>
      <w:color w:val="4472C4" w:themeColor="accent1"/>
    </w:rPr>
  </w:style>
  <w:style w:type="character" w:styleId="Titolodellibro">
    <w:name w:val="Book Title"/>
    <w:uiPriority w:val="33"/>
    <w:semiHidden/>
    <w:qFormat/>
    <w:rsid w:val="004B6087"/>
    <w:rPr>
      <w:b/>
      <w:bCs/>
      <w:i/>
      <w:iCs/>
      <w:spacing w:val="9"/>
    </w:rPr>
  </w:style>
  <w:style w:type="paragraph" w:styleId="Titolosommario">
    <w:name w:val="TOC Heading"/>
    <w:basedOn w:val="Titolo1"/>
    <w:next w:val="Normale"/>
    <w:uiPriority w:val="39"/>
    <w:semiHidden/>
    <w:unhideWhenUsed/>
    <w:qFormat/>
    <w:rsid w:val="004B6087"/>
    <w:pPr>
      <w:outlineLvl w:val="9"/>
    </w:pPr>
  </w:style>
  <w:style w:type="table" w:styleId="Tabellaelenco1chiara-colore1">
    <w:name w:val="List Table 1 Light Accent 1"/>
    <w:basedOn w:val="Tabellanormale"/>
    <w:uiPriority w:val="46"/>
    <w:rsid w:val="0028543A"/>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laelenco1chiara-colore2">
    <w:name w:val="List Table 1 Light Accent 2"/>
    <w:basedOn w:val="Tabellanormale"/>
    <w:uiPriority w:val="46"/>
    <w:rsid w:val="0068698F"/>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ellaelenco1chiara-colore4">
    <w:name w:val="List Table 1 Light Accent 4"/>
    <w:basedOn w:val="Tabellanormale"/>
    <w:uiPriority w:val="46"/>
    <w:rsid w:val="0068698F"/>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ellagriglia1chiara-colore5">
    <w:name w:val="Grid Table 1 Light Accent 5"/>
    <w:basedOn w:val="Tabellanormale"/>
    <w:uiPriority w:val="46"/>
    <w:rsid w:val="0068698F"/>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Tabellagriglia2-colore2">
    <w:name w:val="Grid Table 2 Accent 2"/>
    <w:basedOn w:val="Tabellanormale"/>
    <w:uiPriority w:val="47"/>
    <w:rsid w:val="0068698F"/>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gliatab3">
    <w:name w:val="Grid Table 3"/>
    <w:basedOn w:val="Tabellanormale"/>
    <w:uiPriority w:val="48"/>
    <w:rsid w:val="0068698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lagriglia2-colore6">
    <w:name w:val="Grid Table 2 Accent 6"/>
    <w:basedOn w:val="Tabellanormale"/>
    <w:uiPriority w:val="47"/>
    <w:rsid w:val="0068698F"/>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ellagriglia2-colore5">
    <w:name w:val="Grid Table 2 Accent 5"/>
    <w:basedOn w:val="Tabellanormale"/>
    <w:uiPriority w:val="47"/>
    <w:rsid w:val="0068698F"/>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laelenco6acolori-colore5">
    <w:name w:val="List Table 6 Colorful Accent 5"/>
    <w:basedOn w:val="Tabellanormale"/>
    <w:uiPriority w:val="51"/>
    <w:rsid w:val="0068698F"/>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laelenco6acolori-colore1">
    <w:name w:val="List Table 6 Colorful Accent 1"/>
    <w:basedOn w:val="Tabellanormale"/>
    <w:uiPriority w:val="51"/>
    <w:rsid w:val="0068698F"/>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msonormal0">
    <w:name w:val="msonormal"/>
    <w:basedOn w:val="Normale"/>
    <w:rsid w:val="00C80152"/>
    <w:pPr>
      <w:spacing w:before="100" w:beforeAutospacing="1" w:after="100" w:afterAutospacing="1" w:line="240" w:lineRule="auto"/>
    </w:pPr>
    <w:rPr>
      <w:rFonts w:ascii="Times New Roman" w:eastAsia="Times New Roman" w:hAnsi="Times New Roman" w:cs="Times New Roman"/>
      <w:sz w:val="24"/>
      <w:szCs w:val="24"/>
      <w:lang w:eastAsia="it-IT"/>
    </w:rPr>
  </w:style>
  <w:style w:type="paragraph" w:customStyle="1" w:styleId="paragraph">
    <w:name w:val="paragraph"/>
    <w:basedOn w:val="Normale"/>
    <w:rsid w:val="00C80152"/>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textrun">
    <w:name w:val="textrun"/>
    <w:basedOn w:val="Carpredefinitoparagrafo"/>
    <w:rsid w:val="00C80152"/>
  </w:style>
  <w:style w:type="character" w:customStyle="1" w:styleId="normaltextrun">
    <w:name w:val="normaltextrun"/>
    <w:basedOn w:val="Carpredefinitoparagrafo"/>
    <w:rsid w:val="00C80152"/>
  </w:style>
  <w:style w:type="character" w:customStyle="1" w:styleId="eop">
    <w:name w:val="eop"/>
    <w:basedOn w:val="Carpredefinitoparagrafo"/>
    <w:rsid w:val="00C80152"/>
  </w:style>
  <w:style w:type="paragraph" w:customStyle="1" w:styleId="outlineelement">
    <w:name w:val="outlineelement"/>
    <w:basedOn w:val="Normale"/>
    <w:rsid w:val="00C80152"/>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scxw174929258">
    <w:name w:val="scxw174929258"/>
    <w:basedOn w:val="Carpredefinitoparagrafo"/>
    <w:rsid w:val="00C80152"/>
  </w:style>
  <w:style w:type="character" w:customStyle="1" w:styleId="wacimagecontainer">
    <w:name w:val="wacimagecontainer"/>
    <w:basedOn w:val="Carpredefinitoparagrafo"/>
    <w:rsid w:val="00C80152"/>
  </w:style>
  <w:style w:type="character" w:styleId="Collegamentovisitato">
    <w:name w:val="FollowedHyperlink"/>
    <w:basedOn w:val="Carpredefinitoparagrafo"/>
    <w:uiPriority w:val="99"/>
    <w:semiHidden/>
    <w:unhideWhenUsed/>
    <w:rsid w:val="00C80152"/>
    <w:rPr>
      <w:color w:val="800080"/>
      <w:u w:val="single"/>
    </w:rPr>
  </w:style>
  <w:style w:type="character" w:styleId="Menzionenonrisolta">
    <w:name w:val="Unresolved Mention"/>
    <w:basedOn w:val="Carpredefinitoparagrafo"/>
    <w:uiPriority w:val="99"/>
    <w:semiHidden/>
    <w:unhideWhenUsed/>
    <w:rsid w:val="00C801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6.jpe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hyperlink" Target="https://mastrogiacomofrancescopio.github.io/BibliotecaUniversitaria_gruppo24/" TargetMode="External"/><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jpeg"/><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38.png"/><Relationship Id="rId20" Type="http://schemas.openxmlformats.org/officeDocument/2006/relationships/image" Target="media/image13.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nic\AppData\Local\Microsoft\Office\16.0\DTS\it-IT%7bAF1BB609-F54E-455F-8111-4FA93EEBFEC0%7d\%7b19718A7E-FEB0-4C60-B280-8D876011D3B2%7dTFc3977d29-4827-44b1-a3be-89c28253fa0855373879_win32-1f945985df1f.dotx" TargetMode="Externa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73">
      <a:majorFont>
        <a:latin typeface="Segoe U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CDDE10-7AF1-4226-9418-498525180AA1}">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{19718A7E-FEB0-4C60-B280-8D876011D3B2}TFc3977d29-4827-44b1-a3be-89c28253fa0855373879_win32-1f945985df1f</Template>
  <TotalTime>144</TotalTime>
  <Pages>21</Pages>
  <Words>6671</Words>
  <Characters>38026</Characters>
  <Application>Microsoft Office Word</Application>
  <DocSecurity>0</DocSecurity>
  <Lines>316</Lines>
  <Paragraphs>89</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Francesco Minichini</dc:creator>
  <cp:lastModifiedBy>FRANCESCO MINICHINI</cp:lastModifiedBy>
  <cp:revision>18</cp:revision>
  <dcterms:created xsi:type="dcterms:W3CDTF">2025-11-26T22:54:00Z</dcterms:created>
  <dcterms:modified xsi:type="dcterms:W3CDTF">2025-12-16T01:15:00Z</dcterms:modified>
  <cp:contentStatus/>
</cp:coreProperties>
</file>