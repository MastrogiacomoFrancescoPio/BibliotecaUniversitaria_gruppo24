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BEC11" w14:textId="737A841E" w:rsidR="00267FA6" w:rsidRPr="00BE732F" w:rsidRDefault="00C846AA" w:rsidP="00BE732F">
      <w:pPr>
        <w:jc w:val="center"/>
      </w:pPr>
      <w:r w:rsidRPr="00C846AA">
        <w:rPr>
          <w:rFonts w:asciiTheme="majorHAnsi" w:hAnsiTheme="majorHAnsi" w:cs="Times New Roman (Body CS)"/>
          <w:b/>
          <w:caps/>
          <w:color w:val="FFFFFF" w:themeColor="background1"/>
          <w:spacing w:val="10"/>
          <w:kern w:val="28"/>
          <w:sz w:val="72"/>
          <w:szCs w:val="52"/>
        </w:rPr>
        <w:t>Sistema biblioteca universitaria gruppo 24 </w:t>
      </w:r>
      <w:r w:rsidR="00E0401F" w:rsidRPr="00D23178"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18004358" wp14:editId="5D245245">
                <wp:simplePos x="0" y="0"/>
                <wp:positionH relativeFrom="column">
                  <wp:posOffset>-914400</wp:posOffset>
                </wp:positionH>
                <wp:positionV relativeFrom="page">
                  <wp:align>top</wp:align>
                </wp:positionV>
                <wp:extent cx="8198485" cy="2057400"/>
                <wp:effectExtent l="0" t="0" r="0" b="0"/>
                <wp:wrapNone/>
                <wp:docPr id="68" name="Rettangolo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8485" cy="2057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arto="http://schemas.microsoft.com/office/word/2006/arto">
            <w:pict w14:anchorId="707B1E39">
              <v:rect id="Rettangolo 68" style="position:absolute;margin-left:-1in;margin-top:0;width:645.55pt;height:16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page;mso-width-percent:0;mso-height-percent:0;mso-width-relative:margin;mso-height-relative:margin;v-text-anchor:middle" alt="&quot;&quot;" o:spid="_x0000_s1026" fillcolor="#4472c4 [3204]" stroked="f" strokeweight="1pt" w14:anchorId="116041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">
                <w10:wrap anchory="page"/>
                <w10:anchorlock/>
              </v:rect>
            </w:pict>
          </mc:Fallback>
        </mc:AlternateContent>
      </w:r>
    </w:p>
    <w:p w14:paraId="06DB9FB7" w14:textId="77777777" w:rsidR="00267FA6" w:rsidRPr="00267FA6" w:rsidRDefault="00267FA6" w:rsidP="00267FA6"/>
    <w:p w14:paraId="0E6AFEAA" w14:textId="1ECF8BB5" w:rsidR="2B437833" w:rsidRDefault="77939B16" w:rsidP="2B437833">
      <w:pPr>
        <w:pStyle w:val="Titolo1"/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rPr>
          <w:sz w:val="28"/>
          <w:szCs w:val="28"/>
        </w:rPr>
      </w:pPr>
      <w:r w:rsidRPr="77939B16">
        <w:rPr>
          <w:sz w:val="28"/>
          <w:szCs w:val="28"/>
        </w:rPr>
        <w:t>DESCRIZIONE</w:t>
      </w:r>
      <w:r w:rsidR="718D8C36" w:rsidRPr="718D8C36">
        <w:rPr>
          <w:sz w:val="28"/>
          <w:szCs w:val="28"/>
        </w:rPr>
        <w:t xml:space="preserve"> DEL </w:t>
      </w:r>
      <w:r w:rsidR="711E1A5D" w:rsidRPr="711E1A5D">
        <w:rPr>
          <w:sz w:val="28"/>
          <w:szCs w:val="28"/>
        </w:rPr>
        <w:t>SISTEMA</w:t>
      </w:r>
    </w:p>
    <w:p w14:paraId="184B8AB5" w14:textId="77777777" w:rsidR="00776B5F" w:rsidRDefault="00776B5F" w:rsidP="3647477C">
      <w:pPr>
        <w:spacing w:after="180" w:line="288" w:lineRule="auto"/>
        <w:rPr>
          <w:i/>
          <w:iCs/>
          <w:color w:val="000000" w:themeColor="text1"/>
        </w:rPr>
      </w:pPr>
    </w:p>
    <w:p w14:paraId="2F1078E6" w14:textId="14A4FB5B" w:rsidR="7EEB6805" w:rsidRPr="00603955" w:rsidRDefault="3647477C" w:rsidP="3647477C">
      <w:pPr>
        <w:spacing w:after="180" w:line="288" w:lineRule="auto"/>
        <w:rPr>
          <w:i/>
          <w:iCs/>
          <w:color w:val="000000" w:themeColor="text1"/>
        </w:rPr>
      </w:pPr>
      <w:r w:rsidRPr="00603955">
        <w:rPr>
          <w:i/>
          <w:iCs/>
          <w:color w:val="000000" w:themeColor="text1"/>
        </w:rPr>
        <w:t>Il sistema software è progettato per gestire in modo completo i libri (gestione e ricerca), l'anagrafica degli utenti (registrati o da registrare) e i prestiti all'interno di una biblioteca universitaria. Il suo scopo primario è l'automazione del servizio di prestito e restituzione, inclusa la gestione di ritardi e relative sanzioni, la registrazione e gestione degli utenti e inserimento e gestione dei libri all’interno della biblioteca universitaria. L’unico attore del sistema è il personale della biblioteca. Il sistema è orientato a garantire scalabilità (fino a 75.000 libri e 25.000 utenti) e sicurezza (accesso con password). </w:t>
      </w:r>
    </w:p>
    <w:p w14:paraId="5597F7EA" w14:textId="73AF81B9" w:rsidR="7EEB6805" w:rsidRPr="00603955" w:rsidRDefault="3647477C" w:rsidP="3647477C">
      <w:pPr>
        <w:spacing w:after="180" w:line="288" w:lineRule="auto"/>
        <w:rPr>
          <w:i/>
          <w:iCs/>
          <w:color w:val="000000" w:themeColor="text1"/>
        </w:rPr>
      </w:pPr>
      <w:r w:rsidRPr="00603955">
        <w:rPr>
          <w:i/>
          <w:iCs/>
          <w:color w:val="000000" w:themeColor="text1"/>
        </w:rPr>
        <w:t>- Il sistema si presenta con un’interfaccia di login dove il personale della biblioteca potrà accedere inserendo la password univoca e modificabile.  </w:t>
      </w:r>
    </w:p>
    <w:p w14:paraId="59A7DD4E" w14:textId="3993E05C" w:rsidR="7EEB6805" w:rsidRPr="00603955" w:rsidRDefault="3647477C" w:rsidP="3647477C">
      <w:pPr>
        <w:spacing w:after="180" w:line="288" w:lineRule="auto"/>
        <w:rPr>
          <w:i/>
          <w:iCs/>
          <w:color w:val="000000" w:themeColor="text1"/>
        </w:rPr>
      </w:pPr>
      <w:r w:rsidRPr="00603955">
        <w:rPr>
          <w:i/>
          <w:iCs/>
          <w:color w:val="000000" w:themeColor="text1"/>
        </w:rPr>
        <w:t>-Successivamente il sistema presenterà un menu avente tre scelte: “Gestione libri”, “Gestione prestiti” e “Gestione utenti”.  </w:t>
      </w:r>
    </w:p>
    <w:p w14:paraId="04A63F82" w14:textId="3FFBEEEC" w:rsidR="7EEB6805" w:rsidRPr="00603955" w:rsidRDefault="3647477C" w:rsidP="3647477C">
      <w:pPr>
        <w:spacing w:after="180" w:line="288" w:lineRule="auto"/>
        <w:rPr>
          <w:i/>
          <w:iCs/>
          <w:color w:val="000000" w:themeColor="text1"/>
        </w:rPr>
      </w:pPr>
      <w:r w:rsidRPr="00603955">
        <w:rPr>
          <w:i/>
          <w:iCs/>
          <w:color w:val="000000" w:themeColor="text1"/>
        </w:rPr>
        <w:t>-In caso il personale scelga “Gestione libri” il sistema offrirà un’interfaccia dove l’attore potrà aggiungere, ricercare, modificare o eliminare i libri oltre a poter ordinare la tabella dei libri con vari tipi di filtri (per titolo, autore o codice ISBN).  </w:t>
      </w:r>
    </w:p>
    <w:p w14:paraId="50B074FF" w14:textId="2B751E5A" w:rsidR="7EEB6805" w:rsidRPr="00603955" w:rsidRDefault="3647477C" w:rsidP="3647477C">
      <w:pPr>
        <w:spacing w:after="180" w:line="288" w:lineRule="auto"/>
        <w:rPr>
          <w:i/>
          <w:iCs/>
          <w:color w:val="000000" w:themeColor="text1"/>
        </w:rPr>
      </w:pPr>
      <w:r w:rsidRPr="00603955">
        <w:rPr>
          <w:i/>
          <w:iCs/>
          <w:color w:val="000000" w:themeColor="text1"/>
        </w:rPr>
        <w:t>-In caso il personale scelga “Gestione prestiti” il sistema offrirà un’interfaccia che permette di aggiungere, ricercare, modificare o eliminare libri in prestito per ogni utente in base a vari campi (ISBN del libro, matricola dell’utente, data di inizio prestito, data di restituzione prevista, giorni di ritardo, numero di prestiti attivi dell’utente e data di restituzione effettiva) Il libro considerato come restituito sarà spuntato con una </w:t>
      </w:r>
      <w:proofErr w:type="spellStart"/>
      <w:r w:rsidRPr="00603955">
        <w:rPr>
          <w:i/>
          <w:iCs/>
          <w:color w:val="000000" w:themeColor="text1"/>
        </w:rPr>
        <w:t>checkbox</w:t>
      </w:r>
      <w:proofErr w:type="spellEnd"/>
      <w:r w:rsidRPr="00603955">
        <w:rPr>
          <w:i/>
          <w:iCs/>
          <w:color w:val="000000" w:themeColor="text1"/>
        </w:rPr>
        <w:t>, reinserito nella lista dei libri disponibili ed il prestito sarà rimosso dalla lista dei prestiti attivi. </w:t>
      </w:r>
    </w:p>
    <w:p w14:paraId="3006E774" w14:textId="582EE1BD" w:rsidR="00465DC4" w:rsidRPr="00603955" w:rsidRDefault="3647477C" w:rsidP="3647477C">
      <w:pPr>
        <w:spacing w:after="180" w:line="288" w:lineRule="auto"/>
        <w:rPr>
          <w:i/>
          <w:iCs/>
          <w:color w:val="000000" w:themeColor="text1"/>
        </w:rPr>
      </w:pPr>
      <w:r w:rsidRPr="00603955">
        <w:rPr>
          <w:i/>
          <w:iCs/>
          <w:color w:val="000000" w:themeColor="text1"/>
        </w:rPr>
        <w:t> -In caso l’attore scelga “Gestione utenti” il sistema offrirà un’interfaccia dove l’attore potrà aggiungere, ricercare, modificare o eliminare gli utenti oltre a poter ordinare la tabella degli utenti con vari tipi di filtri (cognome, nome e matricola), inoltre ad ogni utente sarà assegnata una proprietà che indica le segnalazioni attive in caso di consegna in ritardo (in base al quantitativo di ritardo la segnalazione implica un’ammonizione o una sospensione dal sistema)</w:t>
      </w:r>
      <w:r w:rsidR="00B312B7" w:rsidRPr="00603955">
        <w:rPr>
          <w:i/>
          <w:iCs/>
          <w:color w:val="000000" w:themeColor="text1"/>
        </w:rPr>
        <w:t>.</w:t>
      </w:r>
      <w:r w:rsidR="0009089B" w:rsidRPr="00603955">
        <w:rPr>
          <w:i/>
          <w:iCs/>
          <w:color w:val="000000" w:themeColor="text1"/>
        </w:rPr>
        <w:t xml:space="preserve"> </w:t>
      </w:r>
    </w:p>
    <w:p w14:paraId="4EA88944" w14:textId="77777777" w:rsidR="00574FD9" w:rsidRDefault="00574FD9" w:rsidP="3647477C">
      <w:pPr>
        <w:spacing w:after="180" w:line="288" w:lineRule="auto"/>
        <w:rPr>
          <w:i/>
          <w:iCs/>
          <w:color w:val="000000" w:themeColor="text1"/>
          <w:sz w:val="16"/>
          <w:szCs w:val="16"/>
        </w:rPr>
      </w:pPr>
    </w:p>
    <w:p w14:paraId="166914BD" w14:textId="77777777" w:rsidR="00267FA6" w:rsidRDefault="00267FA6" w:rsidP="3647477C">
      <w:pPr>
        <w:spacing w:after="180" w:line="288" w:lineRule="auto"/>
        <w:rPr>
          <w:i/>
          <w:iCs/>
          <w:color w:val="000000" w:themeColor="text1"/>
          <w:sz w:val="16"/>
          <w:szCs w:val="16"/>
        </w:rPr>
      </w:pPr>
    </w:p>
    <w:p w14:paraId="28C2EB25" w14:textId="77777777" w:rsidR="00267FA6" w:rsidRDefault="00267FA6" w:rsidP="3647477C">
      <w:pPr>
        <w:spacing w:after="180" w:line="288" w:lineRule="auto"/>
        <w:rPr>
          <w:i/>
          <w:iCs/>
          <w:color w:val="000000" w:themeColor="text1"/>
          <w:sz w:val="16"/>
          <w:szCs w:val="16"/>
        </w:rPr>
      </w:pPr>
    </w:p>
    <w:p w14:paraId="692591A3" w14:textId="77777777" w:rsidR="00267FA6" w:rsidRDefault="00267FA6" w:rsidP="3647477C">
      <w:pPr>
        <w:spacing w:after="180" w:line="288" w:lineRule="auto"/>
        <w:rPr>
          <w:i/>
          <w:iCs/>
          <w:color w:val="000000" w:themeColor="text1"/>
          <w:sz w:val="16"/>
          <w:szCs w:val="16"/>
        </w:rPr>
      </w:pPr>
    </w:p>
    <w:p w14:paraId="6D75BD37" w14:textId="77777777" w:rsidR="007D0F42" w:rsidRDefault="007D0F42" w:rsidP="3647477C">
      <w:pPr>
        <w:spacing w:after="180" w:line="288" w:lineRule="auto"/>
        <w:rPr>
          <w:i/>
          <w:iCs/>
          <w:color w:val="000000" w:themeColor="text1"/>
          <w:sz w:val="16"/>
          <w:szCs w:val="16"/>
        </w:rPr>
      </w:pPr>
    </w:p>
    <w:p w14:paraId="319A3246" w14:textId="1BE2E11E" w:rsidR="00574FD9" w:rsidRPr="00603955" w:rsidRDefault="00574FD9" w:rsidP="00603955">
      <w:pPr>
        <w:pStyle w:val="Titolo1"/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rPr>
          <w:sz w:val="28"/>
          <w:szCs w:val="28"/>
          <w:u w:val="single"/>
        </w:rPr>
      </w:pPr>
      <w:r>
        <w:rPr>
          <w:sz w:val="28"/>
          <w:szCs w:val="28"/>
        </w:rPr>
        <w:t>TABELLA DEI RE</w:t>
      </w:r>
      <w:r w:rsidR="002C5DA4">
        <w:rPr>
          <w:sz w:val="28"/>
          <w:szCs w:val="28"/>
        </w:rPr>
        <w:t>quisiti</w:t>
      </w:r>
    </w:p>
    <w:p w14:paraId="7E12C148" w14:textId="2FC703B7" w:rsidR="00574FD9" w:rsidRDefault="00574FD9"/>
    <w:tbl>
      <w:tblPr>
        <w:tblW w:w="1115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866"/>
        <w:gridCol w:w="1509"/>
        <w:gridCol w:w="4473"/>
        <w:gridCol w:w="1223"/>
        <w:gridCol w:w="1525"/>
      </w:tblGrid>
      <w:tr w:rsidR="00267FA6" w:rsidRPr="00267FA6" w14:paraId="1129CF0C" w14:textId="77777777" w:rsidTr="00267FA6">
        <w:trPr>
          <w:trHeight w:val="432"/>
        </w:trPr>
        <w:tc>
          <w:tcPr>
            <w:tcW w:w="156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000000" w:fill="0070C0"/>
            <w:noWrap/>
            <w:vAlign w:val="bottom"/>
            <w:hideMark/>
          </w:tcPr>
          <w:p w14:paraId="51BE070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  <w:t>Business Flow</w:t>
            </w:r>
          </w:p>
        </w:tc>
        <w:tc>
          <w:tcPr>
            <w:tcW w:w="866" w:type="dxa"/>
            <w:tcBorders>
              <w:top w:val="single" w:sz="4" w:space="0" w:color="D0D0D0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0070C0"/>
            <w:noWrap/>
            <w:vAlign w:val="bottom"/>
            <w:hideMark/>
          </w:tcPr>
          <w:p w14:paraId="021FDFB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  <w:t>ID</w:t>
            </w:r>
          </w:p>
        </w:tc>
        <w:tc>
          <w:tcPr>
            <w:tcW w:w="1509" w:type="dxa"/>
            <w:tcBorders>
              <w:top w:val="single" w:sz="4" w:space="0" w:color="D0D0D0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0070C0"/>
            <w:noWrap/>
            <w:vAlign w:val="bottom"/>
            <w:hideMark/>
          </w:tcPr>
          <w:p w14:paraId="1BD689AF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  <w:t>Categoria</w:t>
            </w:r>
          </w:p>
        </w:tc>
        <w:tc>
          <w:tcPr>
            <w:tcW w:w="4473" w:type="dxa"/>
            <w:tcBorders>
              <w:top w:val="single" w:sz="4" w:space="0" w:color="D0D0D0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0070C0"/>
            <w:noWrap/>
            <w:vAlign w:val="bottom"/>
            <w:hideMark/>
          </w:tcPr>
          <w:p w14:paraId="106CD16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  <w:t>Descrizione</w:t>
            </w:r>
          </w:p>
        </w:tc>
        <w:tc>
          <w:tcPr>
            <w:tcW w:w="1223" w:type="dxa"/>
            <w:tcBorders>
              <w:top w:val="single" w:sz="4" w:space="0" w:color="D0D0D0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0070C0"/>
            <w:noWrap/>
            <w:vAlign w:val="bottom"/>
            <w:hideMark/>
          </w:tcPr>
          <w:p w14:paraId="39A90F5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  <w:t>Rischio Tecnico</w:t>
            </w:r>
          </w:p>
        </w:tc>
        <w:tc>
          <w:tcPr>
            <w:tcW w:w="1525" w:type="dxa"/>
            <w:tcBorders>
              <w:top w:val="single" w:sz="4" w:space="0" w:color="D0D0D0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0070C0"/>
            <w:noWrap/>
            <w:vAlign w:val="bottom"/>
            <w:hideMark/>
          </w:tcPr>
          <w:p w14:paraId="25BE50A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eastAsia="it-IT"/>
              </w:rPr>
              <w:t>Business Value</w:t>
            </w:r>
          </w:p>
        </w:tc>
      </w:tr>
      <w:tr w:rsidR="00267FA6" w:rsidRPr="00267FA6" w14:paraId="4B604AB0" w14:textId="77777777" w:rsidTr="00267FA6">
        <w:trPr>
          <w:trHeight w:val="288"/>
        </w:trPr>
        <w:tc>
          <w:tcPr>
            <w:tcW w:w="1560" w:type="dxa"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0BF8BCCE" w14:textId="77777777" w:rsidR="00267FA6" w:rsidRPr="00267FA6" w:rsidRDefault="00267FA6" w:rsidP="00267FA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06FDC3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IF-1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E5FF85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2C794C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 xml:space="preserve">Il sistema deve salvare l'intero archivio della biblioteca (utenti, libri e prestiti) in un file 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DA24D7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6836FAF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7ACB5C8D" w14:textId="77777777" w:rsidTr="00267FA6">
        <w:trPr>
          <w:trHeight w:val="288"/>
        </w:trPr>
        <w:tc>
          <w:tcPr>
            <w:tcW w:w="1560" w:type="dxa"/>
            <w:vMerge w:val="restart"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shd w:val="clear" w:color="000000" w:fill="A6C9EC"/>
            <w:vAlign w:val="center"/>
            <w:hideMark/>
          </w:tcPr>
          <w:p w14:paraId="481E3208" w14:textId="77777777" w:rsidR="00267FA6" w:rsidRPr="00267FA6" w:rsidRDefault="00267FA6" w:rsidP="00267FA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BF-1 Accesso personale biblioteca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9722C8E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IF-2.1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C2420A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1054AB5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Il sistema deve permettere l'accesso tramite password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30FE9C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Medio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4876F7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SHOULD HAVE</w:t>
            </w:r>
          </w:p>
        </w:tc>
      </w:tr>
      <w:tr w:rsidR="00267FA6" w:rsidRPr="00267FA6" w14:paraId="627306A7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66AA7BE4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55FBE9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IF-2.2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52025E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D5B412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Il sistema deve permettere di impostare la password all'atto della registrazione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0E0138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Medio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F5A9E2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SHOULD HAVE</w:t>
            </w:r>
          </w:p>
        </w:tc>
      </w:tr>
      <w:tr w:rsidR="00267FA6" w:rsidRPr="00267FA6" w14:paraId="60FCDA64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nil"/>
              <w:right w:val="single" w:sz="4" w:space="0" w:color="D0D0D0"/>
            </w:tcBorders>
            <w:vAlign w:val="center"/>
            <w:hideMark/>
          </w:tcPr>
          <w:p w14:paraId="71D31A7E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AAC4E35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IF-2.3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F41199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F7FF454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Il sistema deve permettere di modificare la password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ACCE3A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Medio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1464CC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sz w:val="22"/>
                <w:szCs w:val="22"/>
                <w:lang w:eastAsia="it-IT"/>
              </w:rPr>
              <w:t>SHOULD HAVE</w:t>
            </w:r>
          </w:p>
        </w:tc>
      </w:tr>
      <w:tr w:rsidR="00267FA6" w:rsidRPr="00267FA6" w14:paraId="036B2019" w14:textId="77777777" w:rsidTr="00267FA6">
        <w:trPr>
          <w:trHeight w:val="288"/>
        </w:trPr>
        <w:tc>
          <w:tcPr>
            <w:tcW w:w="1560" w:type="dxa"/>
            <w:vMerge w:val="restart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5F531594" w14:textId="77777777" w:rsidR="00267FA6" w:rsidRPr="00267FA6" w:rsidRDefault="00267FA6" w:rsidP="00267FA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lang w:eastAsia="it-IT"/>
              </w:rPr>
              <w:t>BF-2 Gestione lista libri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116FB42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IF-3.1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055EC01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1EFB10B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l'inserimento di un nuovo libro nell'archivio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20BDDDD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2EF4E11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6824F0E1" w14:textId="77777777" w:rsidTr="00267FA6">
        <w:trPr>
          <w:trHeight w:val="288"/>
        </w:trPr>
        <w:tc>
          <w:tcPr>
            <w:tcW w:w="1560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3FBB072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50EDD4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IF-3.2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64BD2C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5E1B19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modificare i dati di un libro presenti in archivio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E661E5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EA76D9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755C9560" w14:textId="77777777" w:rsidTr="00267FA6">
        <w:trPr>
          <w:trHeight w:val="288"/>
        </w:trPr>
        <w:tc>
          <w:tcPr>
            <w:tcW w:w="1560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6C39E79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04757AE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IF-3.3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29F784B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17AB5A2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</w:t>
            </w:r>
            <w:proofErr w:type="spellStart"/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permetttere</w:t>
            </w:r>
            <w:proofErr w:type="spellEnd"/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di eliminare un libro dall'archivio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23AED68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0567ACC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73C9A772" w14:textId="77777777" w:rsidTr="00267FA6">
        <w:trPr>
          <w:trHeight w:val="288"/>
        </w:trPr>
        <w:tc>
          <w:tcPr>
            <w:tcW w:w="1560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7BDB757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D363E2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IF-4.1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4FB5BF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A04385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mostrare la lista ordinata di libri per Titolo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EF18BF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39344F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19C16CFE" w14:textId="77777777" w:rsidTr="00267FA6">
        <w:trPr>
          <w:trHeight w:val="288"/>
        </w:trPr>
        <w:tc>
          <w:tcPr>
            <w:tcW w:w="1560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1A29BA0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DD24A8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IF-4.2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781E86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DBE46B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mostrare la lista ordinata di libri per Autore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7AC696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C5526E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136B1A3E" w14:textId="77777777" w:rsidTr="00267FA6">
        <w:trPr>
          <w:trHeight w:val="288"/>
        </w:trPr>
        <w:tc>
          <w:tcPr>
            <w:tcW w:w="1560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2C7F0B7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0E6A64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IF-4.3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B84A19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hideMark/>
          </w:tcPr>
          <w:p w14:paraId="3A3719F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mostrare la lista ordinata di libri per Codice (ISBN)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EEC980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5907F2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29036985" w14:textId="77777777" w:rsidTr="00267FA6">
        <w:trPr>
          <w:trHeight w:val="288"/>
        </w:trPr>
        <w:tc>
          <w:tcPr>
            <w:tcW w:w="1560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0EDA87E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709C786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IF-5.1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3DC46FFF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34095C4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cercare un libro per Titolo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66261D6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5F43042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259CB38A" w14:textId="77777777" w:rsidTr="00267FA6">
        <w:trPr>
          <w:trHeight w:val="288"/>
        </w:trPr>
        <w:tc>
          <w:tcPr>
            <w:tcW w:w="1560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02F3D7E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5FAD8DEE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IF-5.2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02AD05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5873AC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cercare un libro per Autore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FE78FD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186A60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4C01EB25" w14:textId="77777777" w:rsidTr="00267FA6">
        <w:trPr>
          <w:trHeight w:val="288"/>
        </w:trPr>
        <w:tc>
          <w:tcPr>
            <w:tcW w:w="1560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07A069D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00803C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IF-5.3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E85B5C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A9AA81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cercare un libro per Codice (ISBN)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A30070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F8B3F2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3B953AF5" w14:textId="77777777" w:rsidTr="00267FA6">
        <w:trPr>
          <w:trHeight w:val="288"/>
        </w:trPr>
        <w:tc>
          <w:tcPr>
            <w:tcW w:w="1560" w:type="dxa"/>
            <w:vMerge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00A6C49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18D04F5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DF-1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0A7F78F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Dati e Formato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57509D5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memorizzare i dati dei libri inseriti: Titolo, Autori, anno di pubblicazione, ISBN univoco, numero di copie disponibili 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AB01F1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1A6158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01093E20" w14:textId="77777777" w:rsidTr="00267FA6">
        <w:trPr>
          <w:trHeight w:val="288"/>
        </w:trPr>
        <w:tc>
          <w:tcPr>
            <w:tcW w:w="1560" w:type="dxa"/>
            <w:vMerge w:val="restart"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000000" w:fill="A6C9EC"/>
            <w:vAlign w:val="center"/>
            <w:hideMark/>
          </w:tcPr>
          <w:p w14:paraId="67038B17" w14:textId="77777777" w:rsidR="00267FA6" w:rsidRPr="00267FA6" w:rsidRDefault="00267FA6" w:rsidP="00267FA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BF-3 Registrazione prestito  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DFBD324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IF-6.1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0DFC12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300D98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registrare un prestito selezionando utente e libro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2A6791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77F7DC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36025B36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5AA0FB4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CD4F90F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IF-6.2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41639C1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256766D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sistema, durante la registrazione del prestito, deve specificare la data di inizio prestito e la restituzione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0AE0E2B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7066E23E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6F710D6D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1371F5A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5EA6CC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IF-6.3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D5CB97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94488B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sistema, prima di acconsentire al prestito, deve verificare che l'utente e il libro inserito siano registrati in archivio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53C9C14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13CAAC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15EC671F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5F1D0D1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88B831E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IF-6.4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1B32015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686A791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sistema, prima di acconsentire al prestito, deve verificare che ci siano copie disponibili del libro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57B4455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39D405B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10B6C83E" w14:textId="77777777" w:rsidTr="00267FA6">
        <w:trPr>
          <w:trHeight w:val="279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293CCCB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C86EBD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IF-6.5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F116825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9D54E9F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sistema, prima di acconsentire al prestito, deve verificare che l'utente non abbia mai più di </w:t>
            </w:r>
            <w:proofErr w:type="gramStart"/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3</w:t>
            </w:r>
            <w:proofErr w:type="gramEnd"/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prestiti attivi contemporaneamente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7361B4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1C153C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02EEF767" w14:textId="77777777" w:rsidTr="00267FA6">
        <w:trPr>
          <w:trHeight w:val="279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4F2C9DAE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DAA0E0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IF-6.6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FE8F90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7A5B33F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sistema, prima di acconsentire al prestito, deve verificare che l'utente non abbia al corrente una consegna in ritardo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ADA328F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FD2540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SHOULD HAVE</w:t>
            </w:r>
          </w:p>
        </w:tc>
      </w:tr>
      <w:tr w:rsidR="00267FA6" w:rsidRPr="00267FA6" w14:paraId="5172AD02" w14:textId="77777777" w:rsidTr="00267FA6">
        <w:trPr>
          <w:trHeight w:val="279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2495CFE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254E40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IF-6.7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DBD942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CE85B7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sistema, prima di acconsentire al prestito, deve verificare che l'utente non sia sospeso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909441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385DCC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NICE TO HAVE</w:t>
            </w:r>
          </w:p>
        </w:tc>
      </w:tr>
      <w:tr w:rsidR="00267FA6" w:rsidRPr="00267FA6" w14:paraId="21387D80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3763F7D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11281CA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IF-7.1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4AE0A7F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27993C8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visualizzare l'elenco dei prestiti attivi per data di inizio prestito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3CB4A41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79071EE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1E7885C8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0F33506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E9F212E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IF-7.2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9C8C54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645911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visualizzare l'elenco dei prestiti attivi per data di restituzione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5DBAD5E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796C7B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38D70161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10B11C6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759A7D1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IF-7.3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42BDE2F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09B961F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visualizzare i ritardi all'interno dell'elenco dei prestiti attivi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27F0361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4557154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3A022097" w14:textId="77777777" w:rsidTr="00267FA6">
        <w:trPr>
          <w:trHeight w:val="288"/>
        </w:trPr>
        <w:tc>
          <w:tcPr>
            <w:tcW w:w="1560" w:type="dxa"/>
            <w:vMerge w:val="restart"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2B5CCADE" w14:textId="77777777" w:rsidR="00267FA6" w:rsidRPr="00267FA6" w:rsidRDefault="00267FA6" w:rsidP="00267FA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BF-4 Registrazione Restituzione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1DF7E5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IF-8.1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5FDB0D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075B93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registrare la restituzione di un libro indicando la data di restituzione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F4E502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A661A0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6545FCDE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7EA91FC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935678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IF-8.2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50D20D5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2556DE9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all'atto di restituzione del libro deve verificare che il ritardo non sia superiore a </w:t>
            </w:r>
            <w:proofErr w:type="gramStart"/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2</w:t>
            </w:r>
            <w:proofErr w:type="gramEnd"/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settimane, in caso contrario verrà segnalato (flag) l'utente in questione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10A6C0E5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Medio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6842C9D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NICE TO HAVE</w:t>
            </w:r>
          </w:p>
        </w:tc>
      </w:tr>
      <w:tr w:rsidR="00267FA6" w:rsidRPr="00267FA6" w14:paraId="7B75AC04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4902C09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9A348EF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IF-8.3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831B7C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663A3D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all'atto di restituzione del libro deve verificare che il ritardo non sia superiore a 3 settimane, in caso contrario l'utente verrà sospeso per 1 mese 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791F79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Medio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5D4B02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NICE TO HAVE</w:t>
            </w:r>
          </w:p>
        </w:tc>
      </w:tr>
      <w:tr w:rsidR="00267FA6" w:rsidRPr="00267FA6" w14:paraId="1EAA954D" w14:textId="77777777" w:rsidTr="00267FA6">
        <w:trPr>
          <w:trHeight w:val="288"/>
        </w:trPr>
        <w:tc>
          <w:tcPr>
            <w:tcW w:w="1560" w:type="dxa"/>
            <w:vMerge w:val="restart"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000000" w:fill="A6C9EC"/>
            <w:vAlign w:val="center"/>
            <w:hideMark/>
          </w:tcPr>
          <w:p w14:paraId="6C5500F9" w14:textId="77777777" w:rsidR="00267FA6" w:rsidRPr="00267FA6" w:rsidRDefault="00267FA6" w:rsidP="00267FA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BF-5 Gestione lista utenti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1413437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IF-9.1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42104BE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063CB9AF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la registrazione degli utenti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62AC1D1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7FE566E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321E95AC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112E608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B3AAFD4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IF-9.2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578311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F00B185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la modifica dei dati utente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8A73DE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2FF2AE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266AD1A1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5A60BD9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4C55A54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IF-9.3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0CB2EF8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479B3015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la cancellazione di un utente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2790780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6C58D185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3AC0534A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6AF8E02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8BB5F9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IF-9.4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74F7C7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3F670C84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la cancellazione di un utente solo se non presenta prestiti attivi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F5806C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F0916E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2986D310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7F4820A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D18F67E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IF-10.1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1B4FB3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715623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visualizzare la lista degli utenti registrati ordinati prima per cognome, poi per nome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A65A28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819315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43B9E73B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345BDB5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2FA59DE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IF-10.2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19567B8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5CCE63F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visualizzare la lista degli utenti registrati ordinati per matricola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0A9C55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4C03AAB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1B260892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4DE8A2B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0B72FF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IF-11.1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EB8806F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723EA7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cercare un utente per cognome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7E7477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EACEDA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51A7D8D1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1D2387E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72191F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IF-11.2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DE9A3E5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Funzionalità individuale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741691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permettere di cercare un utente per matricola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5368D26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775D4EE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0E464702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2F35A41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7E3E75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DF-2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D2F7D54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Dati e Formato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61E7CF3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memorizzare i dati degli utenti registrati: nome, cognome, matricola, </w:t>
            </w:r>
            <w:proofErr w:type="gramStart"/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email</w:t>
            </w:r>
            <w:proofErr w:type="gramEnd"/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istituzionale, lista dei libri attualmente in prestito, data prevista per la restituzione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5063B3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B198D1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0D9982BE" w14:textId="77777777" w:rsidTr="00267FA6">
        <w:trPr>
          <w:trHeight w:val="288"/>
        </w:trPr>
        <w:tc>
          <w:tcPr>
            <w:tcW w:w="1560" w:type="dxa"/>
            <w:vMerge w:val="restart"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391ECC2D" w14:textId="77777777" w:rsidR="00267FA6" w:rsidRPr="00267FA6" w:rsidRDefault="00267FA6" w:rsidP="00267FA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6D8BB9E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2466DD4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1943E66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fornire un'interfaccia per l'inserimento della password del personale della biblioteca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5CEACFB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Medio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372E7DB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SHOULD HAVE</w:t>
            </w:r>
          </w:p>
        </w:tc>
      </w:tr>
      <w:tr w:rsidR="00267FA6" w:rsidRPr="00267FA6" w14:paraId="3A39D3C2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55395B6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474A15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95D4F8E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6BC1DE1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fornire un'interfaccia per la registrazione del personale della biblioteca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0771FA9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Medio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3AA72B6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SHOULD HAVE</w:t>
            </w:r>
          </w:p>
        </w:tc>
      </w:tr>
      <w:tr w:rsidR="00267FA6" w:rsidRPr="00267FA6" w14:paraId="4D4875EA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577D872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FFFFF"/>
            <w:noWrap/>
            <w:vAlign w:val="bottom"/>
            <w:hideMark/>
          </w:tcPr>
          <w:p w14:paraId="05B7B10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UI-3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FFFFF"/>
            <w:noWrap/>
            <w:vAlign w:val="bottom"/>
            <w:hideMark/>
          </w:tcPr>
          <w:p w14:paraId="7310022E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FFFFF"/>
            <w:noWrap/>
            <w:vAlign w:val="bottom"/>
            <w:hideMark/>
          </w:tcPr>
          <w:p w14:paraId="4830A355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fornire un'interfaccia per la modifica della password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FFFFF"/>
            <w:noWrap/>
            <w:vAlign w:val="bottom"/>
            <w:hideMark/>
          </w:tcPr>
          <w:p w14:paraId="0CF6E134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Medio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FFFFFF"/>
            <w:noWrap/>
            <w:vAlign w:val="bottom"/>
            <w:hideMark/>
          </w:tcPr>
          <w:p w14:paraId="762A3BE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SHOULD HAVE</w:t>
            </w:r>
          </w:p>
        </w:tc>
      </w:tr>
      <w:tr w:rsidR="00267FA6" w:rsidRPr="00267FA6" w14:paraId="0C015328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6FE074F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0F4E5B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UI-4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E1DE5E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7C0A179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fornire un'interfaccia per la scelta delle operazioni da fare (gestione </w:t>
            </w:r>
            <w:proofErr w:type="spellStart"/>
            <w:proofErr w:type="gramStart"/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utenti,gestione</w:t>
            </w:r>
            <w:proofErr w:type="spellEnd"/>
            <w:proofErr w:type="gramEnd"/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libri o gestione prestiti)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A374CE1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68D0B9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5E703EA9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29DFCFB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0A30837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UI-5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022F1F0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64C52F7F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fornire un'interfaccia per gestione della lista libri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7BBBF59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74C90275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3B01C790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1320B27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686C17C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UI-6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15D87014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B5079BF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fornire un'interfaccia per gestione prestiti (data richiesta, restituzione e visualizzazione lista </w:t>
            </w:r>
            <w:proofErr w:type="gramStart"/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prestiti )</w:t>
            </w:r>
            <w:proofErr w:type="gramEnd"/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495B5CFE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A6C9EC"/>
            <w:noWrap/>
            <w:vAlign w:val="bottom"/>
            <w:hideMark/>
          </w:tcPr>
          <w:p w14:paraId="510B567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63B9E1A6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4E51A41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D11232F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UI-7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57F7C3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Interfaccia utente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6CD486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sistema deve fornire un'interfaccia per gestione della lista utenti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C5EC1DA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2A3F916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0CE6FBFC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6D12973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D3FE0C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FC-1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169E7348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Ulteriori Vincoli (Scalabilità)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7B94DE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Il sistema deve essere in grado di gestire fino a 25000 utenti e 75000 libri 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AEF3C7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46F05483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09E5010C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145DB69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6A324945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FC-2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2631BF6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Ulteriori Vincoli (Prestazioni)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5D89668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Ogni funzionalità del sistema deve impiegare al massimo 1 secondo 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7B2F3024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5C56D2E2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  <w:tr w:rsidR="00267FA6" w:rsidRPr="00267FA6" w14:paraId="62169A19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3165CDC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994096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FC-3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2F39CAE0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Ulteriori Vincoli (Sicurezza)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728C30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Per accedere all'interfaccia il bibliotecario deve inserire una password 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51CE9A3D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Medio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000000" w:fill="A6C9EC"/>
            <w:noWrap/>
            <w:vAlign w:val="bottom"/>
            <w:hideMark/>
          </w:tcPr>
          <w:p w14:paraId="7E0006E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SHOULD HAVE</w:t>
            </w:r>
          </w:p>
        </w:tc>
      </w:tr>
      <w:tr w:rsidR="00267FA6" w:rsidRPr="00267FA6" w14:paraId="15A0ABD6" w14:textId="77777777" w:rsidTr="00267FA6">
        <w:trPr>
          <w:trHeight w:val="288"/>
        </w:trPr>
        <w:tc>
          <w:tcPr>
            <w:tcW w:w="1560" w:type="dxa"/>
            <w:vMerge/>
            <w:tcBorders>
              <w:top w:val="nil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  <w:hideMark/>
          </w:tcPr>
          <w:p w14:paraId="18228F6B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noWrap/>
            <w:vAlign w:val="bottom"/>
            <w:hideMark/>
          </w:tcPr>
          <w:p w14:paraId="00E4C9A7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FC-4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6418AD9C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Ulteriori Vincoli (Vinc. Tecnico)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21C91E61" w14:textId="7778AB01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Il codice deve essere implementato in java/</w:t>
            </w:r>
            <w:proofErr w:type="spellStart"/>
            <w:r w:rsidR="007D0F42"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Java</w:t>
            </w:r>
            <w:r w:rsidR="007D0F42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FX</w:t>
            </w:r>
            <w:proofErr w:type="spellEnd"/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 xml:space="preserve"> con Maven 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3B9F32F9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Basso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D0D0D0"/>
              <w:right w:val="single" w:sz="4" w:space="0" w:color="D0D0D0"/>
            </w:tcBorders>
            <w:shd w:val="clear" w:color="DAF2D0" w:fill="FFFFFF"/>
            <w:noWrap/>
            <w:vAlign w:val="bottom"/>
            <w:hideMark/>
          </w:tcPr>
          <w:p w14:paraId="65735C16" w14:textId="77777777" w:rsidR="00267FA6" w:rsidRPr="00267FA6" w:rsidRDefault="00267FA6" w:rsidP="00267FA6">
            <w:pPr>
              <w:spacing w:before="0"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</w:pPr>
            <w:r w:rsidRPr="00267FA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it-IT"/>
              </w:rPr>
              <w:t>MUST HAVE</w:t>
            </w:r>
          </w:p>
        </w:tc>
      </w:tr>
    </w:tbl>
    <w:p w14:paraId="498DA2D0" w14:textId="0F4948E7" w:rsidR="00574FD9" w:rsidRDefault="00574FD9"/>
    <w:p w14:paraId="06337B01" w14:textId="5B00C456" w:rsidR="00BE732F" w:rsidRDefault="00BE732F">
      <w:r>
        <w:tab/>
      </w:r>
      <w:r>
        <w:tab/>
      </w:r>
      <w:r>
        <w:tab/>
      </w:r>
    </w:p>
    <w:p w14:paraId="541DC833" w14:textId="15962732" w:rsidR="00BE732F" w:rsidRDefault="00BE732F" w:rsidP="00BE732F">
      <w:pPr>
        <w:spacing w:line="360" w:lineRule="auto"/>
      </w:pPr>
      <w:r>
        <w:tab/>
      </w:r>
    </w:p>
    <w:p w14:paraId="5106BAAE" w14:textId="4778FF78" w:rsidR="007D0F42" w:rsidRDefault="007D0F42" w:rsidP="007D0F42">
      <w:pPr>
        <w:pStyle w:val="Titolo1"/>
      </w:pPr>
      <w:r>
        <w:t>CASO D’USO: ACCESSO PERSONALE BIBLIOTECA</w:t>
      </w:r>
    </w:p>
    <w:p w14:paraId="4C073627" w14:textId="77777777" w:rsidR="00A71544" w:rsidRDefault="00A71544" w:rsidP="00A71544">
      <w:pPr>
        <w:pStyle w:val="Nessunaspaziatura"/>
        <w:ind w:left="720"/>
        <w:rPr>
          <w:b/>
          <w:bCs/>
          <w:color w:val="000000" w:themeColor="text1"/>
        </w:rPr>
      </w:pPr>
    </w:p>
    <w:p w14:paraId="0A34801A" w14:textId="7CD32A35" w:rsidR="007D0F42" w:rsidRPr="0086550C" w:rsidRDefault="007D0F42" w:rsidP="007D0F42">
      <w:pPr>
        <w:pStyle w:val="Nessunaspaziatura"/>
        <w:numPr>
          <w:ilvl w:val="0"/>
          <w:numId w:val="18"/>
        </w:numPr>
        <w:rPr>
          <w:b/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Nome: </w:t>
      </w:r>
      <w:r w:rsidRPr="0086550C">
        <w:rPr>
          <w:color w:val="000000" w:themeColor="text1"/>
        </w:rPr>
        <w:t>Accesso Personale Biblioteca</w:t>
      </w:r>
      <w:r w:rsidRPr="0086550C">
        <w:rPr>
          <w:b/>
          <w:bCs/>
          <w:color w:val="000000" w:themeColor="text1"/>
        </w:rPr>
        <w:t> </w:t>
      </w:r>
    </w:p>
    <w:p w14:paraId="1B232596" w14:textId="77777777" w:rsidR="007D0F42" w:rsidRPr="0086550C" w:rsidRDefault="007D0F42" w:rsidP="007D0F42">
      <w:pPr>
        <w:pStyle w:val="Nessunaspaziatura"/>
        <w:numPr>
          <w:ilvl w:val="0"/>
          <w:numId w:val="19"/>
        </w:numPr>
        <w:rPr>
          <w:color w:val="000000" w:themeColor="text1"/>
        </w:rPr>
      </w:pPr>
      <w:r w:rsidRPr="0086550C">
        <w:rPr>
          <w:b/>
          <w:bCs/>
          <w:color w:val="000000" w:themeColor="text1"/>
        </w:rPr>
        <w:t>Attore partecipante</w:t>
      </w:r>
      <w:r w:rsidRPr="0086550C">
        <w:rPr>
          <w:color w:val="000000" w:themeColor="text1"/>
        </w:rPr>
        <w:t>: Personale della biblioteca </w:t>
      </w:r>
    </w:p>
    <w:p w14:paraId="2E65B18D" w14:textId="77777777" w:rsidR="007D0F42" w:rsidRPr="0086550C" w:rsidRDefault="007D0F42" w:rsidP="007D0F42">
      <w:pPr>
        <w:pStyle w:val="Nessunaspaziatura"/>
        <w:numPr>
          <w:ilvl w:val="0"/>
          <w:numId w:val="20"/>
        </w:numPr>
        <w:rPr>
          <w:b/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Precondizioni: </w:t>
      </w:r>
    </w:p>
    <w:p w14:paraId="0E5941B2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-Il Personale ha avviato il sistema</w:t>
      </w:r>
      <w:r>
        <w:rPr>
          <w:color w:val="000000" w:themeColor="text1"/>
        </w:rPr>
        <w:t>.</w:t>
      </w:r>
    </w:p>
    <w:p w14:paraId="113A0A7B" w14:textId="77777777" w:rsidR="007D0F42" w:rsidRPr="0086550C" w:rsidRDefault="007D0F42" w:rsidP="007D0F42">
      <w:pPr>
        <w:pStyle w:val="Nessunaspaziatura"/>
        <w:numPr>
          <w:ilvl w:val="0"/>
          <w:numId w:val="21"/>
        </w:numPr>
        <w:rPr>
          <w:b/>
          <w:bCs/>
          <w:color w:val="000000" w:themeColor="text1"/>
        </w:rPr>
      </w:pPr>
      <w:proofErr w:type="spellStart"/>
      <w:r w:rsidRPr="0086550C">
        <w:rPr>
          <w:b/>
          <w:bCs/>
          <w:color w:val="000000" w:themeColor="text1"/>
        </w:rPr>
        <w:t>Postcondizioni</w:t>
      </w:r>
      <w:proofErr w:type="spellEnd"/>
      <w:r w:rsidRPr="0086550C">
        <w:rPr>
          <w:b/>
          <w:bCs/>
          <w:color w:val="000000" w:themeColor="text1"/>
        </w:rPr>
        <w:t>: </w:t>
      </w:r>
    </w:p>
    <w:p w14:paraId="7AB0C8BA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-Il personale ha effettuato l’accesso </w:t>
      </w:r>
      <w:r w:rsidRPr="6363107C">
        <w:rPr>
          <w:color w:val="000000" w:themeColor="text1"/>
        </w:rPr>
        <w:t>(UI-1)</w:t>
      </w:r>
      <w:r>
        <w:rPr>
          <w:color w:val="000000" w:themeColor="text1"/>
        </w:rPr>
        <w:t>.</w:t>
      </w:r>
    </w:p>
    <w:p w14:paraId="6B1182AD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-Il personale visualizza l’interfaccia “Menu” (UI-</w:t>
      </w:r>
      <w:r>
        <w:rPr>
          <w:color w:val="000000" w:themeColor="text1"/>
        </w:rPr>
        <w:t>4</w:t>
      </w:r>
      <w:r w:rsidRPr="0086550C">
        <w:rPr>
          <w:color w:val="000000" w:themeColor="text1"/>
        </w:rPr>
        <w:t>)</w:t>
      </w:r>
      <w:r>
        <w:rPr>
          <w:color w:val="000000" w:themeColor="text1"/>
        </w:rPr>
        <w:t>.</w:t>
      </w:r>
    </w:p>
    <w:p w14:paraId="19CF1179" w14:textId="77777777" w:rsidR="007D0F42" w:rsidRPr="0086550C" w:rsidRDefault="007D0F42" w:rsidP="007D0F42">
      <w:pPr>
        <w:pStyle w:val="Nessunaspaziatura"/>
        <w:numPr>
          <w:ilvl w:val="0"/>
          <w:numId w:val="22"/>
        </w:numPr>
        <w:rPr>
          <w:b/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eventi: </w:t>
      </w:r>
    </w:p>
    <w:p w14:paraId="37DE14B7" w14:textId="77777777" w:rsidR="007D0F42" w:rsidRPr="0086550C" w:rsidRDefault="007D0F42" w:rsidP="007D0F42">
      <w:pPr>
        <w:pStyle w:val="Nessunaspaziatura"/>
        <w:numPr>
          <w:ilvl w:val="0"/>
          <w:numId w:val="23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86550C">
        <w:rPr>
          <w:color w:val="000000" w:themeColor="text1"/>
        </w:rPr>
        <w:t>Il personale Inserisce la password</w:t>
      </w:r>
      <w:r>
        <w:rPr>
          <w:color w:val="000000" w:themeColor="text1"/>
        </w:rPr>
        <w:t xml:space="preserve"> (IF-2.1)</w:t>
      </w:r>
      <w:r w:rsidRPr="0086550C">
        <w:rPr>
          <w:color w:val="000000" w:themeColor="text1"/>
        </w:rPr>
        <w:t xml:space="preserve"> tramite la casella di testo dell’interfaccia (UI-1)</w:t>
      </w:r>
      <w:r>
        <w:rPr>
          <w:color w:val="000000" w:themeColor="text1"/>
        </w:rPr>
        <w:t>.</w:t>
      </w:r>
    </w:p>
    <w:p w14:paraId="5DCD8E70" w14:textId="77777777" w:rsidR="007D0F42" w:rsidRPr="0086550C" w:rsidRDefault="007D0F42" w:rsidP="007D0F42">
      <w:pPr>
        <w:pStyle w:val="Nessunaspaziatura"/>
        <w:numPr>
          <w:ilvl w:val="0"/>
          <w:numId w:val="24"/>
        </w:numPr>
        <w:tabs>
          <w:tab w:val="clear" w:pos="720"/>
          <w:tab w:val="num" w:pos="1440"/>
        </w:tabs>
        <w:ind w:left="1440"/>
        <w:rPr>
          <w:color w:val="000000" w:themeColor="text1"/>
        </w:rPr>
      </w:pPr>
      <w:r w:rsidRPr="0086550C">
        <w:rPr>
          <w:color w:val="000000" w:themeColor="text1"/>
        </w:rPr>
        <w:t>Il personale clicca il tasto “Accedi”.</w:t>
      </w:r>
    </w:p>
    <w:p w14:paraId="31DE5659" w14:textId="77777777" w:rsidR="007D0F42" w:rsidRDefault="007D0F42" w:rsidP="007D0F42">
      <w:pPr>
        <w:pStyle w:val="Nessunaspaziatura"/>
        <w:numPr>
          <w:ilvl w:val="0"/>
          <w:numId w:val="25"/>
        </w:numPr>
        <w:rPr>
          <w:b/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 alternativi: </w:t>
      </w:r>
    </w:p>
    <w:p w14:paraId="39A3713E" w14:textId="77777777" w:rsidR="007D0F42" w:rsidRDefault="007D0F42" w:rsidP="007D0F42">
      <w:pPr>
        <w:pStyle w:val="Nessunaspaziatura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1a. Il personale effettua la Registrazione</w:t>
      </w:r>
    </w:p>
    <w:p w14:paraId="4E3C3A5A" w14:textId="77777777" w:rsidR="007D0F42" w:rsidRDefault="007D0F42" w:rsidP="007D0F42">
      <w:pPr>
        <w:pStyle w:val="Nessunaspaziatura"/>
        <w:ind w:left="720"/>
        <w:rPr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9E5B4E">
        <w:rPr>
          <w:color w:val="000000" w:themeColor="text1"/>
        </w:rPr>
        <w:t xml:space="preserve">1a.1 Il personale inserisce </w:t>
      </w:r>
      <w:r>
        <w:rPr>
          <w:color w:val="000000" w:themeColor="text1"/>
        </w:rPr>
        <w:t>per la prima volta la password (IF-2.2) tramite l’apposita interfaccia (UI-2).</w:t>
      </w:r>
    </w:p>
    <w:p w14:paraId="77977EEF" w14:textId="77777777" w:rsidR="007D0F42" w:rsidRPr="005065F1" w:rsidRDefault="007D0F42" w:rsidP="007D0F42">
      <w:pPr>
        <w:pStyle w:val="Nessunaspaziatura"/>
        <w:ind w:left="720"/>
        <w:rPr>
          <w:color w:val="000000" w:themeColor="text1"/>
          <w:u w:val="single"/>
        </w:rPr>
      </w:pPr>
      <w:r>
        <w:rPr>
          <w:color w:val="000000" w:themeColor="text1"/>
        </w:rPr>
        <w:tab/>
        <w:t>1a.2 L’esecuzione riprende dal passo 2.</w:t>
      </w:r>
    </w:p>
    <w:p w14:paraId="09ED9AC7" w14:textId="77777777" w:rsidR="007D0F42" w:rsidRPr="0086550C" w:rsidRDefault="007D0F42" w:rsidP="007D0F42">
      <w:pPr>
        <w:pStyle w:val="Nessunaspaziatura"/>
        <w:ind w:firstLine="720"/>
        <w:rPr>
          <w:b/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1</w:t>
      </w:r>
      <w:r>
        <w:rPr>
          <w:b/>
          <w:bCs/>
          <w:color w:val="000000" w:themeColor="text1"/>
        </w:rPr>
        <w:t>b</w:t>
      </w:r>
      <w:r w:rsidRPr="0086550C">
        <w:rPr>
          <w:b/>
          <w:bCs/>
          <w:color w:val="000000" w:themeColor="text1"/>
        </w:rPr>
        <w:t>. Il personale intende modificare la password </w:t>
      </w:r>
    </w:p>
    <w:p w14:paraId="7B5772D2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1</w:t>
      </w:r>
      <w:r>
        <w:rPr>
          <w:color w:val="000000" w:themeColor="text1"/>
        </w:rPr>
        <w:t>b</w:t>
      </w:r>
      <w:r w:rsidRPr="0086550C">
        <w:rPr>
          <w:color w:val="000000" w:themeColor="text1"/>
        </w:rPr>
        <w:t>.1 Il personale clicca il tasto per la modifica della password</w:t>
      </w:r>
      <w:r>
        <w:rPr>
          <w:color w:val="000000" w:themeColor="text1"/>
        </w:rPr>
        <w:t>.</w:t>
      </w:r>
    </w:p>
    <w:p w14:paraId="64DCDAC6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1</w:t>
      </w:r>
      <w:r>
        <w:rPr>
          <w:color w:val="000000" w:themeColor="text1"/>
        </w:rPr>
        <w:t>b</w:t>
      </w:r>
      <w:r w:rsidRPr="0086550C">
        <w:rPr>
          <w:color w:val="000000" w:themeColor="text1"/>
        </w:rPr>
        <w:t>.</w:t>
      </w:r>
      <w:r>
        <w:rPr>
          <w:color w:val="000000" w:themeColor="text1"/>
        </w:rPr>
        <w:t>2</w:t>
      </w:r>
      <w:r w:rsidRPr="0086550C">
        <w:rPr>
          <w:color w:val="000000" w:themeColor="text1"/>
        </w:rPr>
        <w:t> Il personale modifica la password e salva </w:t>
      </w:r>
      <w:r>
        <w:rPr>
          <w:color w:val="000000" w:themeColor="text1"/>
        </w:rPr>
        <w:t>(IF-2.3) tramite l’apposita interfaccia (UI-3).</w:t>
      </w:r>
    </w:p>
    <w:p w14:paraId="07C1BAC5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1a.</w:t>
      </w:r>
      <w:r>
        <w:rPr>
          <w:color w:val="000000" w:themeColor="text1"/>
        </w:rPr>
        <w:t>3</w:t>
      </w:r>
      <w:r w:rsidRPr="0086550C">
        <w:rPr>
          <w:color w:val="000000" w:themeColor="text1"/>
        </w:rPr>
        <w:t> L’esecuzione riprende dal passo 1</w:t>
      </w:r>
      <w:r>
        <w:rPr>
          <w:color w:val="000000" w:themeColor="text1"/>
        </w:rPr>
        <w:t>.</w:t>
      </w:r>
    </w:p>
    <w:p w14:paraId="2E26CD11" w14:textId="77777777" w:rsidR="007D0F42" w:rsidRPr="0086550C" w:rsidRDefault="007D0F42" w:rsidP="007D0F42">
      <w:pPr>
        <w:pStyle w:val="Nessunaspaziatura"/>
        <w:ind w:left="720"/>
        <w:rPr>
          <w:b/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2a. Tentativo di accesso con password errata oppure casella di testo vuota </w:t>
      </w:r>
    </w:p>
    <w:p w14:paraId="2195D32E" w14:textId="77777777" w:rsidR="007D0F42" w:rsidRPr="0086550C" w:rsidRDefault="007D0F42" w:rsidP="007D0F42">
      <w:pPr>
        <w:pStyle w:val="Nessunaspaziatura"/>
        <w:ind w:left="1440"/>
        <w:rPr>
          <w:color w:val="000000" w:themeColor="text1"/>
        </w:rPr>
      </w:pPr>
      <w:r w:rsidRPr="0086550C">
        <w:rPr>
          <w:color w:val="000000" w:themeColor="text1"/>
        </w:rPr>
        <w:t>2a.1. Il sistema genera un messaggio di errore impedendo l’accesso del sistema. </w:t>
      </w:r>
    </w:p>
    <w:p w14:paraId="03A510AB" w14:textId="03124A69" w:rsidR="007D0F42" w:rsidRDefault="007D0F42" w:rsidP="00BE732F">
      <w:pPr>
        <w:pStyle w:val="Nessunaspaziatura"/>
        <w:ind w:left="1440"/>
        <w:rPr>
          <w:color w:val="000000" w:themeColor="text1"/>
        </w:rPr>
      </w:pPr>
      <w:r w:rsidRPr="0086550C">
        <w:rPr>
          <w:color w:val="000000" w:themeColor="text1"/>
        </w:rPr>
        <w:t>2a.2. L'esecuzione riprende al passo 1. </w:t>
      </w:r>
    </w:p>
    <w:p w14:paraId="4E302415" w14:textId="27E50695" w:rsidR="00BE732F" w:rsidRPr="00BE732F" w:rsidRDefault="00BE732F" w:rsidP="00BE732F">
      <w:pPr>
        <w:pStyle w:val="Nessunaspaziatura"/>
        <w:ind w:left="1440"/>
        <w:rPr>
          <w:color w:val="000000" w:themeColor="text1"/>
        </w:rPr>
      </w:pPr>
      <w:r>
        <w:rPr>
          <w:color w:val="000000" w:themeColor="text1"/>
        </w:rPr>
        <w:tab/>
      </w:r>
    </w:p>
    <w:p w14:paraId="6E7D107D" w14:textId="77777777" w:rsidR="007D0F42" w:rsidRPr="00D23178" w:rsidRDefault="007D0F42" w:rsidP="007D0F42">
      <w:pPr>
        <w:pStyle w:val="Titolo1"/>
      </w:pPr>
      <w:r>
        <w:t>CASO D’USO: INSERIMENTO LIBRO</w:t>
      </w:r>
    </w:p>
    <w:p w14:paraId="4EEE773B" w14:textId="77777777" w:rsidR="007D0F42" w:rsidRPr="007A6709" w:rsidRDefault="007D0F42" w:rsidP="007D0F42">
      <w:pPr>
        <w:pStyle w:val="Nessunaspaziatura"/>
        <w:rPr>
          <w:color w:val="000000" w:themeColor="text1"/>
        </w:rPr>
      </w:pPr>
    </w:p>
    <w:p w14:paraId="2D60FAF6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210122D4">
        <w:rPr>
          <w:b/>
          <w:bCs/>
          <w:color w:val="000000" w:themeColor="text1"/>
        </w:rPr>
        <w:t>Nome:</w:t>
      </w:r>
      <w:r w:rsidRPr="210122D4">
        <w:rPr>
          <w:color w:val="000000" w:themeColor="text1"/>
        </w:rPr>
        <w:t> Inserimento Libro </w:t>
      </w:r>
    </w:p>
    <w:p w14:paraId="7C8871C0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086550C">
        <w:rPr>
          <w:b/>
          <w:bCs/>
          <w:color w:val="000000" w:themeColor="text1"/>
        </w:rPr>
        <w:t>Attore partecipante:</w:t>
      </w:r>
      <w:r w:rsidRPr="0086550C">
        <w:rPr>
          <w:color w:val="000000" w:themeColor="text1"/>
        </w:rPr>
        <w:t> Personale della biblioteca </w:t>
      </w:r>
    </w:p>
    <w:p w14:paraId="1980D068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086550C">
        <w:rPr>
          <w:b/>
          <w:bCs/>
          <w:color w:val="000000" w:themeColor="text1"/>
        </w:rPr>
        <w:t>Precondizioni:</w:t>
      </w:r>
      <w:r w:rsidRPr="0086550C">
        <w:rPr>
          <w:color w:val="000000" w:themeColor="text1"/>
        </w:rPr>
        <w:t> </w:t>
      </w:r>
    </w:p>
    <w:p w14:paraId="7DC7F0C8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-Il personale ha effettuato l'accesso al sistema (UI-1). </w:t>
      </w:r>
    </w:p>
    <w:p w14:paraId="7A6D2209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>-Il personale visualizza l’interfaccia </w:t>
      </w:r>
      <w:r w:rsidRPr="2038E683">
        <w:rPr>
          <w:color w:val="000000" w:themeColor="text1"/>
        </w:rPr>
        <w:t>“Menu</w:t>
      </w:r>
      <w:r w:rsidRPr="7E82293B">
        <w:rPr>
          <w:color w:val="000000" w:themeColor="text1"/>
        </w:rPr>
        <w:t>” (</w:t>
      </w:r>
      <w:r w:rsidRPr="2038E683">
        <w:rPr>
          <w:color w:val="000000" w:themeColor="text1"/>
        </w:rPr>
        <w:t>UI-</w:t>
      </w:r>
      <w:r>
        <w:rPr>
          <w:color w:val="000000" w:themeColor="text1"/>
        </w:rPr>
        <w:t>4</w:t>
      </w:r>
      <w:r w:rsidRPr="2038E683">
        <w:rPr>
          <w:color w:val="000000" w:themeColor="text1"/>
        </w:rPr>
        <w:t>).</w:t>
      </w:r>
      <w:r w:rsidRPr="0086550C">
        <w:rPr>
          <w:color w:val="000000" w:themeColor="text1"/>
        </w:rPr>
        <w:t> </w:t>
      </w:r>
    </w:p>
    <w:p w14:paraId="47BFBD5D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proofErr w:type="spellStart"/>
      <w:r w:rsidRPr="0086550C">
        <w:rPr>
          <w:b/>
          <w:bCs/>
          <w:color w:val="000000" w:themeColor="text1"/>
        </w:rPr>
        <w:t>Postcondizioni</w:t>
      </w:r>
      <w:proofErr w:type="spellEnd"/>
      <w:r w:rsidRPr="0086550C">
        <w:rPr>
          <w:b/>
          <w:bCs/>
          <w:color w:val="000000" w:themeColor="text1"/>
        </w:rPr>
        <w:t>:</w:t>
      </w:r>
      <w:r w:rsidRPr="0086550C">
        <w:rPr>
          <w:color w:val="000000" w:themeColor="text1"/>
        </w:rPr>
        <w:t> </w:t>
      </w:r>
    </w:p>
    <w:p w14:paraId="21D069A3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086550C">
        <w:rPr>
          <w:color w:val="000000" w:themeColor="text1"/>
        </w:rPr>
        <w:t xml:space="preserve">-Il catalogo dei libri è aggiornato con i dati </w:t>
      </w:r>
      <w:r w:rsidRPr="02ED2377">
        <w:rPr>
          <w:color w:val="000000" w:themeColor="text1"/>
        </w:rPr>
        <w:t>del libro aggiunto</w:t>
      </w:r>
      <w:r w:rsidRPr="2A6E1F7D">
        <w:rPr>
          <w:color w:val="000000" w:themeColor="text1"/>
        </w:rPr>
        <w:t>.</w:t>
      </w:r>
      <w:r w:rsidRPr="0086550C">
        <w:rPr>
          <w:color w:val="000000" w:themeColor="text1"/>
        </w:rPr>
        <w:t> </w:t>
      </w:r>
    </w:p>
    <w:p w14:paraId="53714551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086550C">
        <w:rPr>
          <w:b/>
          <w:bCs/>
          <w:color w:val="000000" w:themeColor="text1"/>
        </w:rPr>
        <w:t>Flusso di eventi:</w:t>
      </w:r>
      <w:r w:rsidRPr="0086550C">
        <w:rPr>
          <w:color w:val="000000" w:themeColor="text1"/>
        </w:rPr>
        <w:t> </w:t>
      </w:r>
    </w:p>
    <w:p w14:paraId="3B7D099F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210122D4">
        <w:rPr>
          <w:color w:val="000000" w:themeColor="text1"/>
        </w:rPr>
        <w:t xml:space="preserve">Il </w:t>
      </w:r>
      <w:r w:rsidRPr="2038E683">
        <w:rPr>
          <w:color w:val="000000" w:themeColor="text1"/>
        </w:rPr>
        <w:t>personale seleziona</w:t>
      </w:r>
      <w:r w:rsidRPr="0086550C">
        <w:rPr>
          <w:color w:val="000000" w:themeColor="text1"/>
        </w:rPr>
        <w:t xml:space="preserve"> l'opzione "Gestione Libri</w:t>
      </w:r>
      <w:r w:rsidRPr="3ACDEE7D">
        <w:rPr>
          <w:color w:val="000000" w:themeColor="text1"/>
        </w:rPr>
        <w:t>"(UI-</w:t>
      </w:r>
      <w:r>
        <w:rPr>
          <w:color w:val="000000" w:themeColor="text1"/>
        </w:rPr>
        <w:t>5</w:t>
      </w:r>
      <w:r w:rsidRPr="01390B8D">
        <w:rPr>
          <w:color w:val="000000" w:themeColor="text1"/>
        </w:rPr>
        <w:t>)</w:t>
      </w:r>
      <w:r w:rsidRPr="0086550C">
        <w:rPr>
          <w:color w:val="000000" w:themeColor="text1"/>
        </w:rPr>
        <w:t xml:space="preserve"> dall’interfaccia </w:t>
      </w:r>
      <w:r w:rsidRPr="134BA62D">
        <w:rPr>
          <w:color w:val="000000" w:themeColor="text1"/>
        </w:rPr>
        <w:t>“</w:t>
      </w:r>
      <w:r w:rsidRPr="2038E683">
        <w:rPr>
          <w:color w:val="000000" w:themeColor="text1"/>
        </w:rPr>
        <w:t>Menu</w:t>
      </w:r>
      <w:r w:rsidRPr="2BF49AC7">
        <w:rPr>
          <w:color w:val="000000" w:themeColor="text1"/>
        </w:rPr>
        <w:t>”</w:t>
      </w:r>
      <w:r w:rsidRPr="0086550C">
        <w:rPr>
          <w:color w:val="000000" w:themeColor="text1"/>
        </w:rPr>
        <w:t> (UI-</w:t>
      </w:r>
      <w:r>
        <w:rPr>
          <w:color w:val="000000" w:themeColor="text1"/>
        </w:rPr>
        <w:t>4</w:t>
      </w:r>
      <w:r w:rsidRPr="0086550C">
        <w:rPr>
          <w:color w:val="000000" w:themeColor="text1"/>
        </w:rPr>
        <w:t>)</w:t>
      </w:r>
      <w:r>
        <w:rPr>
          <w:color w:val="000000" w:themeColor="text1"/>
        </w:rPr>
        <w:t>.</w:t>
      </w:r>
    </w:p>
    <w:p w14:paraId="46E6E065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7B4F1AC6">
        <w:rPr>
          <w:color w:val="000000" w:themeColor="text1"/>
        </w:rPr>
        <w:t xml:space="preserve">Il personale inserisce i dati del libro da aggiungere (titolo, autore, anno di </w:t>
      </w:r>
      <w:r w:rsidRPr="30EF3D0D">
        <w:rPr>
          <w:color w:val="000000" w:themeColor="text1"/>
        </w:rPr>
        <w:t>pubblicazione, codice ISBN, numero di copie) (DF-1)</w:t>
      </w:r>
      <w:r w:rsidRPr="7B4F1AC6">
        <w:rPr>
          <w:color w:val="000000" w:themeColor="text1"/>
        </w:rPr>
        <w:t xml:space="preserve"> nelle apposite caselle di testo</w:t>
      </w:r>
      <w:r w:rsidRPr="30EF3D0D">
        <w:rPr>
          <w:color w:val="000000" w:themeColor="text1"/>
        </w:rPr>
        <w:t>.</w:t>
      </w:r>
    </w:p>
    <w:p w14:paraId="223B4F0C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30EF3D0D">
        <w:rPr>
          <w:color w:val="000000" w:themeColor="text1"/>
        </w:rPr>
        <w:t>Il personale clicca il tasto “</w:t>
      </w:r>
      <w:r w:rsidRPr="2168FFDB">
        <w:rPr>
          <w:color w:val="000000" w:themeColor="text1"/>
        </w:rPr>
        <w:t>Aggiungi</w:t>
      </w:r>
      <w:r w:rsidRPr="60639D79">
        <w:rPr>
          <w:color w:val="000000" w:themeColor="text1"/>
        </w:rPr>
        <w:t xml:space="preserve">” per aggiungere il libro inserito alla </w:t>
      </w:r>
      <w:r w:rsidRPr="5D23801A">
        <w:rPr>
          <w:color w:val="000000" w:themeColor="text1"/>
        </w:rPr>
        <w:t>lista dei libri disponibili</w:t>
      </w:r>
      <w:r w:rsidRPr="4E50DE1D">
        <w:rPr>
          <w:color w:val="000000" w:themeColor="text1"/>
        </w:rPr>
        <w:t xml:space="preserve"> (IF-</w:t>
      </w:r>
      <w:r>
        <w:rPr>
          <w:color w:val="000000" w:themeColor="text1"/>
        </w:rPr>
        <w:t>3</w:t>
      </w:r>
      <w:r w:rsidRPr="60639D79">
        <w:rPr>
          <w:color w:val="000000" w:themeColor="text1"/>
        </w:rPr>
        <w:t>.</w:t>
      </w:r>
      <w:r w:rsidRPr="0A76CF17">
        <w:rPr>
          <w:color w:val="000000" w:themeColor="text1"/>
        </w:rPr>
        <w:t>1</w:t>
      </w:r>
      <w:r w:rsidRPr="45D44FF4">
        <w:rPr>
          <w:color w:val="000000" w:themeColor="text1"/>
        </w:rPr>
        <w:t>).</w:t>
      </w:r>
      <w:r w:rsidRPr="30EF3D0D">
        <w:rPr>
          <w:color w:val="000000" w:themeColor="text1"/>
        </w:rPr>
        <w:t> </w:t>
      </w:r>
    </w:p>
    <w:p w14:paraId="5854365B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0086550C">
        <w:rPr>
          <w:color w:val="000000" w:themeColor="text1"/>
        </w:rPr>
        <w:t xml:space="preserve">Il sistema </w:t>
      </w:r>
      <w:r w:rsidRPr="4B9C7B69">
        <w:rPr>
          <w:color w:val="000000" w:themeColor="text1"/>
        </w:rPr>
        <w:t>memorizza</w:t>
      </w:r>
      <w:r w:rsidRPr="0086550C">
        <w:rPr>
          <w:color w:val="000000" w:themeColor="text1"/>
        </w:rPr>
        <w:t xml:space="preserve"> i dati </w:t>
      </w:r>
      <w:r w:rsidRPr="4A458356">
        <w:rPr>
          <w:color w:val="000000" w:themeColor="text1"/>
        </w:rPr>
        <w:t xml:space="preserve">del </w:t>
      </w:r>
      <w:r w:rsidRPr="67396754">
        <w:rPr>
          <w:color w:val="000000" w:themeColor="text1"/>
        </w:rPr>
        <w:t>libro (DF</w:t>
      </w:r>
      <w:r w:rsidRPr="06C73E60">
        <w:rPr>
          <w:color w:val="000000" w:themeColor="text1"/>
        </w:rPr>
        <w:t xml:space="preserve">-1) </w:t>
      </w:r>
      <w:r w:rsidRPr="5F736AF5">
        <w:rPr>
          <w:color w:val="000000" w:themeColor="text1"/>
        </w:rPr>
        <w:t xml:space="preserve">nell’archivio </w:t>
      </w:r>
      <w:r w:rsidRPr="51BBC69E">
        <w:rPr>
          <w:color w:val="000000" w:themeColor="text1"/>
        </w:rPr>
        <w:t>(IF</w:t>
      </w:r>
      <w:r w:rsidRPr="63A9509D">
        <w:rPr>
          <w:color w:val="000000" w:themeColor="text1"/>
        </w:rPr>
        <w:t>-1</w:t>
      </w:r>
      <w:r w:rsidRPr="0A148275">
        <w:rPr>
          <w:color w:val="000000" w:themeColor="text1"/>
        </w:rPr>
        <w:t>).</w:t>
      </w:r>
      <w:r w:rsidRPr="0086550C">
        <w:rPr>
          <w:color w:val="000000" w:themeColor="text1"/>
        </w:rPr>
        <w:t> </w:t>
      </w:r>
    </w:p>
    <w:p w14:paraId="31B62756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086550C">
        <w:rPr>
          <w:b/>
          <w:bCs/>
          <w:color w:val="000000" w:themeColor="text1"/>
        </w:rPr>
        <w:t>Flusso di eventi alternativi:</w:t>
      </w:r>
      <w:r w:rsidRPr="0086550C">
        <w:rPr>
          <w:color w:val="000000" w:themeColor="text1"/>
        </w:rPr>
        <w:t>  </w:t>
      </w:r>
    </w:p>
    <w:p w14:paraId="340FE5C2" w14:textId="77777777" w:rsidR="007D0F42" w:rsidRPr="0086550C" w:rsidRDefault="007D0F42" w:rsidP="007D0F42">
      <w:pPr>
        <w:pStyle w:val="Nessunaspaziatura"/>
        <w:ind w:left="720"/>
        <w:rPr>
          <w:color w:val="000000" w:themeColor="text1"/>
        </w:rPr>
      </w:pPr>
      <w:r w:rsidRPr="0086550C">
        <w:rPr>
          <w:b/>
          <w:bCs/>
          <w:color w:val="000000" w:themeColor="text1"/>
        </w:rPr>
        <w:t>3a. Tentativo di aggiungere il libro senza dati obbligatori:</w:t>
      </w:r>
      <w:r w:rsidRPr="0086550C">
        <w:rPr>
          <w:color w:val="000000" w:themeColor="text1"/>
        </w:rPr>
        <w:t> </w:t>
      </w:r>
    </w:p>
    <w:p w14:paraId="60EE234F" w14:textId="77777777" w:rsidR="007D0F42" w:rsidRPr="0086550C" w:rsidRDefault="007D0F42" w:rsidP="007D0F42">
      <w:pPr>
        <w:pStyle w:val="Nessunaspaziatura"/>
        <w:ind w:left="1440"/>
        <w:rPr>
          <w:color w:val="000000" w:themeColor="text1"/>
        </w:rPr>
      </w:pPr>
      <w:r w:rsidRPr="0086550C">
        <w:rPr>
          <w:color w:val="000000" w:themeColor="text1"/>
        </w:rPr>
        <w:t xml:space="preserve">-3a.1. Il sistema impedisce il salvataggio impedendo di </w:t>
      </w:r>
      <w:r>
        <w:rPr>
          <w:color w:val="000000" w:themeColor="text1"/>
        </w:rPr>
        <w:t>cliccare</w:t>
      </w:r>
      <w:r w:rsidRPr="0086550C">
        <w:rPr>
          <w:color w:val="000000" w:themeColor="text1"/>
        </w:rPr>
        <w:t> il bottone “Aggiungi</w:t>
      </w:r>
      <w:r w:rsidRPr="651CA176">
        <w:rPr>
          <w:color w:val="000000" w:themeColor="text1"/>
        </w:rPr>
        <w:t>”.</w:t>
      </w:r>
    </w:p>
    <w:p w14:paraId="2ACD73C1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>
        <w:rPr>
          <w:color w:val="000000" w:themeColor="text1"/>
        </w:rPr>
        <w:t>-3a.2. L’esecuzione rip</w:t>
      </w:r>
      <w:r w:rsidRPr="651CA176">
        <w:rPr>
          <w:color w:val="000000" w:themeColor="text1"/>
        </w:rPr>
        <w:t xml:space="preserve">rende al passo </w:t>
      </w:r>
      <w:r w:rsidRPr="66D11328">
        <w:rPr>
          <w:color w:val="000000" w:themeColor="text1"/>
        </w:rPr>
        <w:t>2</w:t>
      </w:r>
      <w:r w:rsidRPr="651CA176">
        <w:rPr>
          <w:color w:val="000000" w:themeColor="text1"/>
        </w:rPr>
        <w:t>. </w:t>
      </w:r>
    </w:p>
    <w:p w14:paraId="26DE75BA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</w:p>
    <w:p w14:paraId="3F572667" w14:textId="77777777" w:rsidR="007D0F42" w:rsidRDefault="007D0F42" w:rsidP="007D0F42">
      <w:pPr>
        <w:pStyle w:val="Titolo1"/>
      </w:pPr>
      <w:r>
        <w:t>CASO D’USO: MODIFICA LIBRO</w:t>
      </w:r>
    </w:p>
    <w:p w14:paraId="0D69225A" w14:textId="77777777" w:rsidR="007D0F42" w:rsidRPr="007A6709" w:rsidRDefault="007D0F42" w:rsidP="007D0F42">
      <w:pPr>
        <w:pStyle w:val="Nessunaspaziatura"/>
        <w:ind w:left="720"/>
        <w:rPr>
          <w:color w:val="000000" w:themeColor="text1"/>
        </w:rPr>
      </w:pPr>
    </w:p>
    <w:p w14:paraId="15577D83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30EF3D0D">
        <w:rPr>
          <w:b/>
          <w:bCs/>
          <w:color w:val="000000" w:themeColor="text1"/>
        </w:rPr>
        <w:t>Nome:</w:t>
      </w:r>
      <w:r w:rsidRPr="30EF3D0D">
        <w:rPr>
          <w:color w:val="000000" w:themeColor="text1"/>
        </w:rPr>
        <w:t> Modifica Libro </w:t>
      </w:r>
    </w:p>
    <w:p w14:paraId="5876C183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79EFD72E">
        <w:rPr>
          <w:b/>
          <w:bCs/>
          <w:color w:val="000000" w:themeColor="text1"/>
        </w:rPr>
        <w:t>Attore partecipante:</w:t>
      </w:r>
      <w:r w:rsidRPr="79EFD72E">
        <w:rPr>
          <w:color w:val="000000" w:themeColor="text1"/>
        </w:rPr>
        <w:t> Personale della biblioteca </w:t>
      </w:r>
    </w:p>
    <w:p w14:paraId="5EEA9DE6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79EFD72E">
        <w:rPr>
          <w:b/>
          <w:bCs/>
          <w:color w:val="000000" w:themeColor="text1"/>
        </w:rPr>
        <w:t>Precondizioni:</w:t>
      </w:r>
      <w:r w:rsidRPr="79EFD72E">
        <w:rPr>
          <w:color w:val="000000" w:themeColor="text1"/>
        </w:rPr>
        <w:t> </w:t>
      </w:r>
    </w:p>
    <w:p w14:paraId="69B85C31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9EFD72E">
        <w:rPr>
          <w:color w:val="000000" w:themeColor="text1"/>
        </w:rPr>
        <w:t>-Il personale ha effettuato l'accesso al sistema (UI-1). </w:t>
      </w:r>
    </w:p>
    <w:p w14:paraId="60B5A342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9EFD72E">
        <w:rPr>
          <w:color w:val="000000" w:themeColor="text1"/>
        </w:rPr>
        <w:t>-Il personale visualizza l’interfaccia “Menu” (UI-</w:t>
      </w:r>
      <w:r>
        <w:rPr>
          <w:color w:val="000000" w:themeColor="text1"/>
        </w:rPr>
        <w:t>4</w:t>
      </w:r>
      <w:r w:rsidRPr="79EFD72E">
        <w:rPr>
          <w:color w:val="000000" w:themeColor="text1"/>
        </w:rPr>
        <w:t>). </w:t>
      </w:r>
    </w:p>
    <w:p w14:paraId="3345048D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proofErr w:type="spellStart"/>
      <w:r w:rsidRPr="30EF3D0D">
        <w:rPr>
          <w:b/>
          <w:bCs/>
          <w:color w:val="000000" w:themeColor="text1"/>
        </w:rPr>
        <w:t>Postcondizioni</w:t>
      </w:r>
      <w:proofErr w:type="spellEnd"/>
      <w:r w:rsidRPr="30EF3D0D">
        <w:rPr>
          <w:b/>
          <w:bCs/>
          <w:color w:val="000000" w:themeColor="text1"/>
        </w:rPr>
        <w:t>:</w:t>
      </w:r>
      <w:r w:rsidRPr="30EF3D0D">
        <w:rPr>
          <w:color w:val="000000" w:themeColor="text1"/>
        </w:rPr>
        <w:t> </w:t>
      </w:r>
    </w:p>
    <w:p w14:paraId="79CC6C70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  <w:r w:rsidRPr="609A0E96">
        <w:rPr>
          <w:color w:val="000000" w:themeColor="text1"/>
        </w:rPr>
        <w:t xml:space="preserve">-Il catalogo dei libri è aggiornato con i </w:t>
      </w:r>
      <w:r w:rsidRPr="7F75ED0A">
        <w:rPr>
          <w:color w:val="000000" w:themeColor="text1"/>
        </w:rPr>
        <w:t>nuovi</w:t>
      </w:r>
      <w:r w:rsidRPr="609A0E96">
        <w:rPr>
          <w:color w:val="000000" w:themeColor="text1"/>
        </w:rPr>
        <w:t xml:space="preserve"> dati</w:t>
      </w:r>
      <w:r w:rsidRPr="44DAD10C">
        <w:rPr>
          <w:color w:val="000000" w:themeColor="text1"/>
        </w:rPr>
        <w:t xml:space="preserve"> del libro </w:t>
      </w:r>
      <w:r w:rsidRPr="30E9CE6D">
        <w:rPr>
          <w:color w:val="000000" w:themeColor="text1"/>
        </w:rPr>
        <w:t>modificato.</w:t>
      </w:r>
    </w:p>
    <w:p w14:paraId="3268EF03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79EFD72E">
        <w:rPr>
          <w:b/>
          <w:bCs/>
          <w:color w:val="000000" w:themeColor="text1"/>
        </w:rPr>
        <w:t>Flusso di eventi:</w:t>
      </w:r>
      <w:r w:rsidRPr="79EFD72E">
        <w:rPr>
          <w:color w:val="000000" w:themeColor="text1"/>
        </w:rPr>
        <w:t> </w:t>
      </w:r>
    </w:p>
    <w:p w14:paraId="7EA61656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79EFD72E">
        <w:rPr>
          <w:color w:val="000000" w:themeColor="text1"/>
        </w:rPr>
        <w:t>Il personale seleziona l'opzione "Gestione Libri</w:t>
      </w:r>
      <w:r w:rsidRPr="7E467800">
        <w:rPr>
          <w:color w:val="000000" w:themeColor="text1"/>
        </w:rPr>
        <w:t>" (UI-</w:t>
      </w:r>
      <w:r>
        <w:rPr>
          <w:color w:val="000000" w:themeColor="text1"/>
        </w:rPr>
        <w:t>5</w:t>
      </w:r>
      <w:r w:rsidRPr="7E467800">
        <w:rPr>
          <w:color w:val="000000" w:themeColor="text1"/>
        </w:rPr>
        <w:t>)</w:t>
      </w:r>
      <w:r w:rsidRPr="79EFD72E">
        <w:rPr>
          <w:color w:val="000000" w:themeColor="text1"/>
        </w:rPr>
        <w:t> dall’interfaccia “Menu” (UI-</w:t>
      </w:r>
      <w:r>
        <w:rPr>
          <w:color w:val="000000" w:themeColor="text1"/>
        </w:rPr>
        <w:t>4</w:t>
      </w:r>
      <w:r w:rsidRPr="79EFD72E">
        <w:rPr>
          <w:color w:val="000000" w:themeColor="text1"/>
        </w:rPr>
        <w:t>) </w:t>
      </w:r>
    </w:p>
    <w:p w14:paraId="44B3CFB0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38C764D8">
        <w:rPr>
          <w:color w:val="000000" w:themeColor="text1"/>
        </w:rPr>
        <w:t xml:space="preserve">Il personale seleziona con doppio click sulla tabella dei libri disponibili </w:t>
      </w:r>
      <w:r w:rsidRPr="4DE2927A">
        <w:rPr>
          <w:color w:val="000000" w:themeColor="text1"/>
        </w:rPr>
        <w:t xml:space="preserve">il libro da </w:t>
      </w:r>
      <w:r w:rsidRPr="701B7A0A">
        <w:rPr>
          <w:color w:val="000000" w:themeColor="text1"/>
        </w:rPr>
        <w:t>modificare</w:t>
      </w:r>
      <w:r w:rsidRPr="06657D63">
        <w:rPr>
          <w:color w:val="000000" w:themeColor="text1"/>
        </w:rPr>
        <w:t>.</w:t>
      </w:r>
    </w:p>
    <w:p w14:paraId="413362E3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06657D63">
        <w:rPr>
          <w:color w:val="000000" w:themeColor="text1"/>
        </w:rPr>
        <w:t>Il personale modifica gli attributi del libro scelto (IF-</w:t>
      </w:r>
      <w:r>
        <w:rPr>
          <w:color w:val="000000" w:themeColor="text1"/>
        </w:rPr>
        <w:t>3</w:t>
      </w:r>
      <w:r w:rsidRPr="06657D63">
        <w:rPr>
          <w:color w:val="000000" w:themeColor="text1"/>
        </w:rPr>
        <w:t>.2).</w:t>
      </w:r>
    </w:p>
    <w:p w14:paraId="6B657109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0CC9BDF8">
        <w:rPr>
          <w:color w:val="000000" w:themeColor="text1"/>
        </w:rPr>
        <w:t xml:space="preserve">Il sistema salva le </w:t>
      </w:r>
      <w:r w:rsidRPr="4741E967">
        <w:rPr>
          <w:color w:val="000000" w:themeColor="text1"/>
        </w:rPr>
        <w:t>modifiche</w:t>
      </w:r>
      <w:r w:rsidRPr="0CC9BDF8">
        <w:rPr>
          <w:color w:val="000000" w:themeColor="text1"/>
        </w:rPr>
        <w:t xml:space="preserve"> apportate in </w:t>
      </w:r>
      <w:r w:rsidRPr="4741E967">
        <w:rPr>
          <w:color w:val="000000" w:themeColor="text1"/>
        </w:rPr>
        <w:t>archivio</w:t>
      </w:r>
      <w:r w:rsidRPr="0CC9BDF8">
        <w:rPr>
          <w:color w:val="000000" w:themeColor="text1"/>
        </w:rPr>
        <w:t xml:space="preserve"> </w:t>
      </w:r>
      <w:r w:rsidRPr="5EF02586">
        <w:rPr>
          <w:color w:val="000000" w:themeColor="text1"/>
        </w:rPr>
        <w:t>(</w:t>
      </w:r>
      <w:r w:rsidRPr="07D871EA">
        <w:rPr>
          <w:color w:val="000000" w:themeColor="text1"/>
        </w:rPr>
        <w:t>IF-</w:t>
      </w:r>
      <w:r w:rsidRPr="068808DB">
        <w:rPr>
          <w:color w:val="000000" w:themeColor="text1"/>
        </w:rPr>
        <w:t>1</w:t>
      </w:r>
      <w:r w:rsidRPr="3AFD6C14">
        <w:rPr>
          <w:color w:val="000000" w:themeColor="text1"/>
        </w:rPr>
        <w:t>)</w:t>
      </w:r>
      <w:r>
        <w:rPr>
          <w:color w:val="000000" w:themeColor="text1"/>
        </w:rPr>
        <w:t>.</w:t>
      </w:r>
      <w:r w:rsidRPr="5EF02586">
        <w:rPr>
          <w:color w:val="000000" w:themeColor="text1"/>
        </w:rPr>
        <w:t xml:space="preserve"> </w:t>
      </w:r>
    </w:p>
    <w:p w14:paraId="2DAE468E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</w:p>
    <w:p w14:paraId="11D578CD" w14:textId="77777777" w:rsidR="007D0F42" w:rsidRDefault="007D0F42" w:rsidP="007D0F42">
      <w:pPr>
        <w:pStyle w:val="Titolo1"/>
      </w:pPr>
      <w:r>
        <w:t>CASO D’USO: RIMOZIONE LIBRO</w:t>
      </w:r>
    </w:p>
    <w:p w14:paraId="45880153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</w:p>
    <w:p w14:paraId="0DA7B77B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3D91A474">
        <w:rPr>
          <w:b/>
          <w:bCs/>
          <w:color w:val="000000" w:themeColor="text1"/>
        </w:rPr>
        <w:t>Nome:</w:t>
      </w:r>
      <w:r w:rsidRPr="3D91A474">
        <w:rPr>
          <w:color w:val="000000" w:themeColor="text1"/>
        </w:rPr>
        <w:t> Rimozione Libro </w:t>
      </w:r>
    </w:p>
    <w:p w14:paraId="7636937E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1390B8D">
        <w:rPr>
          <w:b/>
          <w:bCs/>
          <w:color w:val="000000" w:themeColor="text1"/>
        </w:rPr>
        <w:t>Attore partecipante:</w:t>
      </w:r>
      <w:r w:rsidRPr="01390B8D">
        <w:rPr>
          <w:color w:val="000000" w:themeColor="text1"/>
        </w:rPr>
        <w:t> Personale della biblioteca </w:t>
      </w:r>
    </w:p>
    <w:p w14:paraId="26C53040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1390B8D">
        <w:rPr>
          <w:b/>
          <w:bCs/>
          <w:color w:val="000000" w:themeColor="text1"/>
        </w:rPr>
        <w:t>Precondizioni:</w:t>
      </w:r>
      <w:r w:rsidRPr="01390B8D">
        <w:rPr>
          <w:color w:val="000000" w:themeColor="text1"/>
        </w:rPr>
        <w:t> </w:t>
      </w:r>
    </w:p>
    <w:p w14:paraId="75D8DB3E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1390B8D">
        <w:rPr>
          <w:color w:val="000000" w:themeColor="text1"/>
        </w:rPr>
        <w:t>-Il personale ha effettuato l'accesso al sistema (UI-1). </w:t>
      </w:r>
    </w:p>
    <w:p w14:paraId="1B5FCB1E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1390B8D">
        <w:rPr>
          <w:color w:val="000000" w:themeColor="text1"/>
        </w:rPr>
        <w:t>-Il personale visualizza l’interfaccia “Menu” (UI-</w:t>
      </w:r>
      <w:r>
        <w:rPr>
          <w:color w:val="000000" w:themeColor="text1"/>
        </w:rPr>
        <w:t>4</w:t>
      </w:r>
      <w:r w:rsidRPr="01390B8D">
        <w:rPr>
          <w:color w:val="000000" w:themeColor="text1"/>
        </w:rPr>
        <w:t>). </w:t>
      </w:r>
    </w:p>
    <w:p w14:paraId="44FFFF76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proofErr w:type="spellStart"/>
      <w:r w:rsidRPr="01390B8D">
        <w:rPr>
          <w:b/>
          <w:bCs/>
          <w:color w:val="000000" w:themeColor="text1"/>
        </w:rPr>
        <w:t>Postcondizioni</w:t>
      </w:r>
      <w:proofErr w:type="spellEnd"/>
      <w:r w:rsidRPr="01390B8D">
        <w:rPr>
          <w:b/>
          <w:bCs/>
          <w:color w:val="000000" w:themeColor="text1"/>
        </w:rPr>
        <w:t>:</w:t>
      </w:r>
      <w:r w:rsidRPr="01390B8D">
        <w:rPr>
          <w:color w:val="000000" w:themeColor="text1"/>
        </w:rPr>
        <w:t> </w:t>
      </w:r>
    </w:p>
    <w:p w14:paraId="2BF8293C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  <w:r w:rsidRPr="77B988A4">
        <w:rPr>
          <w:color w:val="000000" w:themeColor="text1"/>
        </w:rPr>
        <w:t xml:space="preserve">-Il libro rimosso non compare più nel catalogo </w:t>
      </w:r>
      <w:r w:rsidRPr="1F517CF7">
        <w:rPr>
          <w:color w:val="000000" w:themeColor="text1"/>
        </w:rPr>
        <w:t>libri.</w:t>
      </w:r>
    </w:p>
    <w:p w14:paraId="6A52B4B1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1390B8D">
        <w:rPr>
          <w:b/>
          <w:bCs/>
          <w:color w:val="000000" w:themeColor="text1"/>
        </w:rPr>
        <w:t>Flusso di eventi:</w:t>
      </w:r>
      <w:r w:rsidRPr="01390B8D">
        <w:rPr>
          <w:color w:val="000000" w:themeColor="text1"/>
        </w:rPr>
        <w:t> </w:t>
      </w:r>
    </w:p>
    <w:p w14:paraId="01EAD899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01390B8D">
        <w:rPr>
          <w:color w:val="000000" w:themeColor="text1"/>
        </w:rPr>
        <w:t>Il personale seleziona l'opzione "Gestione Libri" </w:t>
      </w:r>
      <w:r w:rsidRPr="084BA017">
        <w:rPr>
          <w:color w:val="000000" w:themeColor="text1"/>
        </w:rPr>
        <w:t>(</w:t>
      </w:r>
      <w:r w:rsidRPr="5C9348CB">
        <w:rPr>
          <w:color w:val="000000" w:themeColor="text1"/>
        </w:rPr>
        <w:t>UI</w:t>
      </w:r>
      <w:r w:rsidRPr="28232EE9">
        <w:rPr>
          <w:color w:val="000000" w:themeColor="text1"/>
        </w:rPr>
        <w:t>-</w:t>
      </w:r>
      <w:r>
        <w:rPr>
          <w:color w:val="000000" w:themeColor="text1"/>
        </w:rPr>
        <w:t>5</w:t>
      </w:r>
      <w:r w:rsidRPr="28232EE9">
        <w:rPr>
          <w:color w:val="000000" w:themeColor="text1"/>
        </w:rPr>
        <w:t>)</w:t>
      </w:r>
      <w:r w:rsidRPr="1793DD82">
        <w:rPr>
          <w:color w:val="000000" w:themeColor="text1"/>
        </w:rPr>
        <w:t xml:space="preserve"> </w:t>
      </w:r>
      <w:r w:rsidRPr="01390B8D">
        <w:rPr>
          <w:color w:val="000000" w:themeColor="text1"/>
        </w:rPr>
        <w:t>dall’interfaccia “Menu” (UI-</w:t>
      </w:r>
      <w:r>
        <w:rPr>
          <w:color w:val="000000" w:themeColor="text1"/>
        </w:rPr>
        <w:t>4</w:t>
      </w:r>
      <w:r w:rsidRPr="3646BD0C">
        <w:rPr>
          <w:color w:val="000000" w:themeColor="text1"/>
        </w:rPr>
        <w:t>).</w:t>
      </w:r>
    </w:p>
    <w:p w14:paraId="29842772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346AF7F3">
        <w:rPr>
          <w:color w:val="000000" w:themeColor="text1"/>
        </w:rPr>
        <w:t xml:space="preserve">Il personale seleziona </w:t>
      </w:r>
      <w:r w:rsidRPr="5A9A9CF2">
        <w:rPr>
          <w:color w:val="000000" w:themeColor="text1"/>
        </w:rPr>
        <w:t>il</w:t>
      </w:r>
      <w:r w:rsidRPr="346AF7F3">
        <w:rPr>
          <w:color w:val="000000" w:themeColor="text1"/>
        </w:rPr>
        <w:t xml:space="preserve"> libro da rimuovere mediante </w:t>
      </w:r>
      <w:r w:rsidRPr="2C9C453B">
        <w:rPr>
          <w:color w:val="000000" w:themeColor="text1"/>
        </w:rPr>
        <w:t>click</w:t>
      </w:r>
      <w:r w:rsidRPr="5A9A9CF2">
        <w:rPr>
          <w:color w:val="000000" w:themeColor="text1"/>
        </w:rPr>
        <w:t xml:space="preserve"> </w:t>
      </w:r>
      <w:r w:rsidRPr="6EBB5D1D">
        <w:rPr>
          <w:color w:val="000000" w:themeColor="text1"/>
        </w:rPr>
        <w:t>sulla tabella dei libri.</w:t>
      </w:r>
    </w:p>
    <w:p w14:paraId="4DEA0D4B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79766F6C">
        <w:rPr>
          <w:color w:val="000000" w:themeColor="text1"/>
        </w:rPr>
        <w:t xml:space="preserve">Il personale </w:t>
      </w:r>
      <w:r w:rsidRPr="70B98E69">
        <w:rPr>
          <w:color w:val="000000" w:themeColor="text1"/>
        </w:rPr>
        <w:t xml:space="preserve">clicca il tasto </w:t>
      </w:r>
      <w:r w:rsidRPr="51D6C62B">
        <w:rPr>
          <w:color w:val="000000" w:themeColor="text1"/>
        </w:rPr>
        <w:t>“Rimuovi”</w:t>
      </w:r>
      <w:r w:rsidRPr="7E68F55C">
        <w:rPr>
          <w:color w:val="000000" w:themeColor="text1"/>
        </w:rPr>
        <w:t xml:space="preserve"> </w:t>
      </w:r>
      <w:r w:rsidRPr="6363107C">
        <w:rPr>
          <w:color w:val="000000" w:themeColor="text1"/>
        </w:rPr>
        <w:t>per rimuovere il libro selezionato</w:t>
      </w:r>
      <w:r>
        <w:rPr>
          <w:color w:val="000000" w:themeColor="text1"/>
        </w:rPr>
        <w:t xml:space="preserve"> (IF-3.3)</w:t>
      </w:r>
      <w:r w:rsidRPr="6363107C">
        <w:rPr>
          <w:color w:val="000000" w:themeColor="text1"/>
        </w:rPr>
        <w:t>.</w:t>
      </w:r>
    </w:p>
    <w:p w14:paraId="270CCEAA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6363107C">
        <w:rPr>
          <w:color w:val="000000" w:themeColor="text1"/>
        </w:rPr>
        <w:t>Il sistema rimuove il libro selezionato dall’archivio (IF-</w:t>
      </w:r>
      <w:r>
        <w:rPr>
          <w:color w:val="000000" w:themeColor="text1"/>
        </w:rPr>
        <w:t>1</w:t>
      </w:r>
      <w:r w:rsidRPr="6363107C">
        <w:rPr>
          <w:color w:val="000000" w:themeColor="text1"/>
        </w:rPr>
        <w:t>).</w:t>
      </w:r>
    </w:p>
    <w:p w14:paraId="3161101F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1390B8D">
        <w:rPr>
          <w:b/>
          <w:bCs/>
          <w:color w:val="000000" w:themeColor="text1"/>
        </w:rPr>
        <w:t>Flusso di eventi alternativi:</w:t>
      </w:r>
      <w:r w:rsidRPr="01390B8D">
        <w:rPr>
          <w:color w:val="000000" w:themeColor="text1"/>
        </w:rPr>
        <w:t> </w:t>
      </w:r>
    </w:p>
    <w:p w14:paraId="73B45039" w14:textId="77777777" w:rsidR="007D0F42" w:rsidRDefault="007D0F42" w:rsidP="007D0F42">
      <w:pPr>
        <w:pStyle w:val="Nessunaspaziatura"/>
        <w:ind w:left="720"/>
        <w:rPr>
          <w:color w:val="000000" w:themeColor="text1"/>
        </w:rPr>
      </w:pPr>
      <w:r w:rsidRPr="6363107C">
        <w:rPr>
          <w:b/>
          <w:bCs/>
          <w:color w:val="000000" w:themeColor="text1"/>
        </w:rPr>
        <w:t>3a</w:t>
      </w:r>
      <w:r w:rsidRPr="01390B8D">
        <w:rPr>
          <w:b/>
          <w:bCs/>
          <w:color w:val="000000" w:themeColor="text1"/>
        </w:rPr>
        <w:t>. Tentativo di eliminazione di un libro non selezionato con click:</w:t>
      </w:r>
      <w:r w:rsidRPr="01390B8D">
        <w:rPr>
          <w:color w:val="000000" w:themeColor="text1"/>
        </w:rPr>
        <w:t> </w:t>
      </w:r>
    </w:p>
    <w:p w14:paraId="6776882D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1390B8D">
        <w:rPr>
          <w:color w:val="000000" w:themeColor="text1"/>
        </w:rPr>
        <w:t>-</w:t>
      </w:r>
      <w:r w:rsidRPr="6363107C">
        <w:rPr>
          <w:color w:val="000000" w:themeColor="text1"/>
        </w:rPr>
        <w:t>3a</w:t>
      </w:r>
      <w:r w:rsidRPr="01390B8D">
        <w:rPr>
          <w:color w:val="000000" w:themeColor="text1"/>
        </w:rPr>
        <w:t>.1. Il sistema impedisce l'eliminazione diretta e richiede la selezione. </w:t>
      </w:r>
    </w:p>
    <w:p w14:paraId="49530EB9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01390B8D">
        <w:rPr>
          <w:color w:val="000000" w:themeColor="text1"/>
        </w:rPr>
        <w:t>-</w:t>
      </w:r>
      <w:r w:rsidRPr="6363107C">
        <w:rPr>
          <w:color w:val="000000" w:themeColor="text1"/>
        </w:rPr>
        <w:t>3a</w:t>
      </w:r>
      <w:r w:rsidRPr="01390B8D">
        <w:rPr>
          <w:color w:val="000000" w:themeColor="text1"/>
        </w:rPr>
        <w:t>.2. il personale seleziona il libro e poi procede all'eliminazione. </w:t>
      </w:r>
    </w:p>
    <w:p w14:paraId="1268AA06" w14:textId="77777777" w:rsidR="007D0F42" w:rsidRDefault="007D0F42" w:rsidP="007D0F42">
      <w:pPr>
        <w:pStyle w:val="Nessunaspaziatura"/>
        <w:ind w:left="720"/>
        <w:rPr>
          <w:color w:val="000000" w:themeColor="text1"/>
        </w:rPr>
      </w:pPr>
      <w:r w:rsidRPr="01390B8D">
        <w:rPr>
          <w:color w:val="000000" w:themeColor="text1"/>
        </w:rPr>
        <w:t> </w:t>
      </w:r>
    </w:p>
    <w:p w14:paraId="544F6159" w14:textId="77777777" w:rsidR="007D0F42" w:rsidRDefault="007D0F42" w:rsidP="007D0F42">
      <w:pPr>
        <w:pStyle w:val="Titolo1"/>
      </w:pPr>
      <w:r>
        <w:t>CASO D’USO: RICERCA LIBRO</w:t>
      </w:r>
    </w:p>
    <w:p w14:paraId="045683E1" w14:textId="77777777" w:rsidR="007D0F42" w:rsidRPr="007A6709" w:rsidRDefault="007D0F42" w:rsidP="007D0F42">
      <w:pPr>
        <w:pStyle w:val="Nessunaspaziatura"/>
        <w:ind w:left="720"/>
        <w:rPr>
          <w:color w:val="000000" w:themeColor="text1"/>
        </w:rPr>
      </w:pPr>
    </w:p>
    <w:p w14:paraId="060DFB79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38C764D8">
        <w:rPr>
          <w:b/>
          <w:bCs/>
          <w:color w:val="000000" w:themeColor="text1"/>
        </w:rPr>
        <w:t>Nome:</w:t>
      </w:r>
      <w:r w:rsidRPr="38C764D8">
        <w:rPr>
          <w:color w:val="000000" w:themeColor="text1"/>
        </w:rPr>
        <w:t> Ricerca Libro </w:t>
      </w:r>
    </w:p>
    <w:p w14:paraId="6175154A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38C764D8">
        <w:rPr>
          <w:b/>
          <w:bCs/>
          <w:color w:val="000000" w:themeColor="text1"/>
        </w:rPr>
        <w:t>Attore partecipante:</w:t>
      </w:r>
      <w:r w:rsidRPr="38C764D8">
        <w:rPr>
          <w:color w:val="000000" w:themeColor="text1"/>
        </w:rPr>
        <w:t> Personale della biblioteca </w:t>
      </w:r>
    </w:p>
    <w:p w14:paraId="63BEAAE5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38C764D8">
        <w:rPr>
          <w:b/>
          <w:bCs/>
          <w:color w:val="000000" w:themeColor="text1"/>
        </w:rPr>
        <w:t>Precondizioni:</w:t>
      </w:r>
      <w:r w:rsidRPr="38C764D8">
        <w:rPr>
          <w:color w:val="000000" w:themeColor="text1"/>
        </w:rPr>
        <w:t> </w:t>
      </w:r>
    </w:p>
    <w:p w14:paraId="24AF0C6D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8C764D8">
        <w:rPr>
          <w:color w:val="000000" w:themeColor="text1"/>
        </w:rPr>
        <w:t>-Il personale ha effettuato l'accesso al sistema (UI-1). </w:t>
      </w:r>
    </w:p>
    <w:p w14:paraId="6A7C8763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8C764D8">
        <w:rPr>
          <w:color w:val="000000" w:themeColor="text1"/>
        </w:rPr>
        <w:t>-Il personale visualizza l’interfaccia “Menu” (UI-</w:t>
      </w:r>
      <w:r>
        <w:rPr>
          <w:color w:val="000000" w:themeColor="text1"/>
        </w:rPr>
        <w:t>4</w:t>
      </w:r>
      <w:r w:rsidRPr="38C764D8">
        <w:rPr>
          <w:color w:val="000000" w:themeColor="text1"/>
        </w:rPr>
        <w:t>). </w:t>
      </w:r>
    </w:p>
    <w:p w14:paraId="4662E058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proofErr w:type="spellStart"/>
      <w:r w:rsidRPr="38C764D8">
        <w:rPr>
          <w:b/>
          <w:bCs/>
          <w:color w:val="000000" w:themeColor="text1"/>
        </w:rPr>
        <w:t>Postcondizioni</w:t>
      </w:r>
      <w:proofErr w:type="spellEnd"/>
      <w:r w:rsidRPr="38C764D8">
        <w:rPr>
          <w:b/>
          <w:bCs/>
          <w:color w:val="000000" w:themeColor="text1"/>
        </w:rPr>
        <w:t>:</w:t>
      </w:r>
      <w:r w:rsidRPr="38C764D8">
        <w:rPr>
          <w:color w:val="000000" w:themeColor="text1"/>
        </w:rPr>
        <w:t> </w:t>
      </w:r>
    </w:p>
    <w:p w14:paraId="5A4561B7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  <w:r w:rsidRPr="375695DC">
        <w:rPr>
          <w:color w:val="000000" w:themeColor="text1"/>
        </w:rPr>
        <w:t xml:space="preserve">-Il personale </w:t>
      </w:r>
      <w:r w:rsidRPr="7C97F346">
        <w:rPr>
          <w:color w:val="000000" w:themeColor="text1"/>
        </w:rPr>
        <w:t>visualizza i</w:t>
      </w:r>
      <w:r w:rsidRPr="66D69245">
        <w:rPr>
          <w:color w:val="000000" w:themeColor="text1"/>
        </w:rPr>
        <w:t xml:space="preserve"> dati del </w:t>
      </w:r>
      <w:r w:rsidRPr="7F2FB4B0">
        <w:rPr>
          <w:color w:val="000000" w:themeColor="text1"/>
        </w:rPr>
        <w:t xml:space="preserve">libro </w:t>
      </w:r>
      <w:r w:rsidRPr="082BE2A6">
        <w:rPr>
          <w:color w:val="000000" w:themeColor="text1"/>
        </w:rPr>
        <w:t>ricercato.</w:t>
      </w:r>
    </w:p>
    <w:p w14:paraId="32C289D7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38C764D8">
        <w:rPr>
          <w:b/>
          <w:bCs/>
          <w:color w:val="000000" w:themeColor="text1"/>
        </w:rPr>
        <w:t>Flusso di eventi:</w:t>
      </w:r>
      <w:r w:rsidRPr="38C764D8">
        <w:rPr>
          <w:color w:val="000000" w:themeColor="text1"/>
        </w:rPr>
        <w:t> </w:t>
      </w:r>
    </w:p>
    <w:p w14:paraId="6C2EC735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38C764D8">
        <w:rPr>
          <w:color w:val="000000" w:themeColor="text1"/>
        </w:rPr>
        <w:t>Il personale seleziona l'opzione "Gestione Libri"</w:t>
      </w:r>
      <w:r w:rsidRPr="44BDA9D5">
        <w:rPr>
          <w:color w:val="000000" w:themeColor="text1"/>
        </w:rPr>
        <w:t xml:space="preserve"> (UI-</w:t>
      </w:r>
      <w:r w:rsidRPr="38C764D8">
        <w:rPr>
          <w:color w:val="000000" w:themeColor="text1"/>
        </w:rPr>
        <w:t> </w:t>
      </w:r>
      <w:r>
        <w:rPr>
          <w:color w:val="000000" w:themeColor="text1"/>
        </w:rPr>
        <w:t>5</w:t>
      </w:r>
      <w:r w:rsidRPr="2B734A87">
        <w:rPr>
          <w:color w:val="000000" w:themeColor="text1"/>
        </w:rPr>
        <w:t>) dall’interfaccia</w:t>
      </w:r>
      <w:r w:rsidRPr="38C764D8">
        <w:rPr>
          <w:color w:val="000000" w:themeColor="text1"/>
        </w:rPr>
        <w:t xml:space="preserve"> “Menu” (UI-</w:t>
      </w:r>
      <w:r>
        <w:rPr>
          <w:color w:val="000000" w:themeColor="text1"/>
        </w:rPr>
        <w:t>4</w:t>
      </w:r>
      <w:r w:rsidRPr="375695DC">
        <w:rPr>
          <w:color w:val="000000" w:themeColor="text1"/>
        </w:rPr>
        <w:t>).</w:t>
      </w:r>
    </w:p>
    <w:p w14:paraId="599D2EBE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67BED836">
        <w:rPr>
          <w:color w:val="000000" w:themeColor="text1"/>
        </w:rPr>
        <w:t>Il personale inserisce nelle</w:t>
      </w:r>
      <w:r w:rsidRPr="6AF7828F">
        <w:rPr>
          <w:color w:val="000000" w:themeColor="text1"/>
        </w:rPr>
        <w:t xml:space="preserve"> apposite caselle di testo </w:t>
      </w:r>
      <w:r w:rsidRPr="5338B9AF">
        <w:rPr>
          <w:color w:val="000000" w:themeColor="text1"/>
        </w:rPr>
        <w:t>i dati del libro da ricercare</w:t>
      </w:r>
      <w:r w:rsidRPr="5FC0C64B">
        <w:rPr>
          <w:color w:val="000000" w:themeColor="text1"/>
        </w:rPr>
        <w:t xml:space="preserve"> </w:t>
      </w:r>
      <w:r w:rsidRPr="1D754840">
        <w:rPr>
          <w:color w:val="000000" w:themeColor="text1"/>
        </w:rPr>
        <w:t>(</w:t>
      </w:r>
      <w:r w:rsidRPr="0BABF9B4">
        <w:rPr>
          <w:color w:val="000000" w:themeColor="text1"/>
        </w:rPr>
        <w:t>titolo (IF-</w:t>
      </w:r>
      <w:r>
        <w:rPr>
          <w:color w:val="000000" w:themeColor="text1"/>
        </w:rPr>
        <w:t>5</w:t>
      </w:r>
      <w:r w:rsidRPr="0BABF9B4">
        <w:rPr>
          <w:color w:val="000000" w:themeColor="text1"/>
        </w:rPr>
        <w:t>.1), autore (IF-</w:t>
      </w:r>
      <w:r>
        <w:rPr>
          <w:color w:val="000000" w:themeColor="text1"/>
        </w:rPr>
        <w:t>5</w:t>
      </w:r>
      <w:r w:rsidRPr="0BABF9B4">
        <w:rPr>
          <w:color w:val="000000" w:themeColor="text1"/>
        </w:rPr>
        <w:t>.2) o codice ISBN (IF-</w:t>
      </w:r>
      <w:r>
        <w:rPr>
          <w:color w:val="000000" w:themeColor="text1"/>
        </w:rPr>
        <w:t>5</w:t>
      </w:r>
      <w:r w:rsidRPr="0BABF9B4">
        <w:rPr>
          <w:color w:val="000000" w:themeColor="text1"/>
        </w:rPr>
        <w:t>.3)).</w:t>
      </w:r>
    </w:p>
    <w:p w14:paraId="7E171DD7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0BABF9B4">
        <w:rPr>
          <w:color w:val="000000" w:themeColor="text1"/>
        </w:rPr>
        <w:t xml:space="preserve">Il personale clicca il tasto “Ricerca” per </w:t>
      </w:r>
      <w:r w:rsidRPr="2B437833">
        <w:rPr>
          <w:color w:val="000000" w:themeColor="text1"/>
        </w:rPr>
        <w:t>ricercare il libro sulla base dei dati inseriti.</w:t>
      </w:r>
    </w:p>
    <w:p w14:paraId="57E0B3BF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2B437833">
        <w:rPr>
          <w:color w:val="000000" w:themeColor="text1"/>
        </w:rPr>
        <w:t xml:space="preserve">Il sistema fornisce a schermo tutti i libri </w:t>
      </w:r>
      <w:r w:rsidRPr="6AC794EF">
        <w:rPr>
          <w:color w:val="000000" w:themeColor="text1"/>
        </w:rPr>
        <w:t xml:space="preserve">corrispondenti ai </w:t>
      </w:r>
      <w:r w:rsidRPr="2140A5B9">
        <w:rPr>
          <w:color w:val="000000" w:themeColor="text1"/>
        </w:rPr>
        <w:t xml:space="preserve">dati </w:t>
      </w:r>
      <w:r w:rsidRPr="00451E5E">
        <w:rPr>
          <w:color w:val="000000" w:themeColor="text1"/>
        </w:rPr>
        <w:t>inseriti.</w:t>
      </w:r>
    </w:p>
    <w:p w14:paraId="625C7CED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38C764D8">
        <w:rPr>
          <w:b/>
          <w:bCs/>
          <w:color w:val="000000" w:themeColor="text1"/>
        </w:rPr>
        <w:t>Flusso di eventi alternativi:</w:t>
      </w:r>
      <w:r w:rsidRPr="38C764D8">
        <w:rPr>
          <w:color w:val="000000" w:themeColor="text1"/>
        </w:rPr>
        <w:t> </w:t>
      </w:r>
    </w:p>
    <w:p w14:paraId="11318870" w14:textId="77777777" w:rsidR="007D0F42" w:rsidRDefault="007D0F42" w:rsidP="007D0F42">
      <w:pPr>
        <w:pStyle w:val="Nessunaspaziatura"/>
        <w:ind w:left="720"/>
        <w:rPr>
          <w:color w:val="000000" w:themeColor="text1"/>
        </w:rPr>
      </w:pPr>
      <w:r w:rsidRPr="2C1C4AB9">
        <w:rPr>
          <w:b/>
          <w:bCs/>
          <w:color w:val="000000" w:themeColor="text1"/>
        </w:rPr>
        <w:t xml:space="preserve">3a. Tentativo di ricerca </w:t>
      </w:r>
      <w:r w:rsidRPr="5EA471F9">
        <w:rPr>
          <w:b/>
          <w:bCs/>
          <w:color w:val="000000" w:themeColor="text1"/>
        </w:rPr>
        <w:t>senza</w:t>
      </w:r>
      <w:r w:rsidRPr="32DBF148">
        <w:rPr>
          <w:b/>
          <w:bCs/>
          <w:color w:val="000000" w:themeColor="text1"/>
        </w:rPr>
        <w:t xml:space="preserve"> </w:t>
      </w:r>
      <w:r w:rsidRPr="77C0389A">
        <w:rPr>
          <w:b/>
          <w:bCs/>
          <w:color w:val="000000" w:themeColor="text1"/>
        </w:rPr>
        <w:t xml:space="preserve">aver </w:t>
      </w:r>
      <w:r w:rsidRPr="397B2F27">
        <w:rPr>
          <w:b/>
          <w:bCs/>
          <w:color w:val="000000" w:themeColor="text1"/>
        </w:rPr>
        <w:t xml:space="preserve">inserito </w:t>
      </w:r>
      <w:r w:rsidRPr="0B9C046A">
        <w:rPr>
          <w:b/>
          <w:bCs/>
          <w:color w:val="000000" w:themeColor="text1"/>
        </w:rPr>
        <w:t>alcun dato:</w:t>
      </w:r>
      <w:r w:rsidRPr="0B9C046A">
        <w:rPr>
          <w:color w:val="000000" w:themeColor="text1"/>
        </w:rPr>
        <w:t> </w:t>
      </w:r>
    </w:p>
    <w:p w14:paraId="344BD93A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  <w:r w:rsidRPr="38C764D8">
        <w:rPr>
          <w:color w:val="000000" w:themeColor="text1"/>
        </w:rPr>
        <w:t xml:space="preserve">-3a.1. Il sistema impedisce </w:t>
      </w:r>
      <w:r w:rsidRPr="595D0B12">
        <w:rPr>
          <w:color w:val="000000" w:themeColor="text1"/>
        </w:rPr>
        <w:t>la ricerca</w:t>
      </w:r>
      <w:r w:rsidRPr="38C764D8">
        <w:rPr>
          <w:color w:val="000000" w:themeColor="text1"/>
        </w:rPr>
        <w:t xml:space="preserve"> impedendo di </w:t>
      </w:r>
      <w:r>
        <w:rPr>
          <w:color w:val="000000" w:themeColor="text1"/>
        </w:rPr>
        <w:t>cliccare</w:t>
      </w:r>
      <w:r w:rsidRPr="38C764D8">
        <w:rPr>
          <w:color w:val="000000" w:themeColor="text1"/>
        </w:rPr>
        <w:t> il bottone “</w:t>
      </w:r>
      <w:r w:rsidRPr="595D0B12">
        <w:rPr>
          <w:color w:val="000000" w:themeColor="text1"/>
        </w:rPr>
        <w:t>Ricerca</w:t>
      </w:r>
      <w:r w:rsidRPr="2D70A66E">
        <w:rPr>
          <w:color w:val="000000" w:themeColor="text1"/>
        </w:rPr>
        <w:t>”.</w:t>
      </w:r>
    </w:p>
    <w:p w14:paraId="5CD943CF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8C764D8">
        <w:rPr>
          <w:color w:val="000000" w:themeColor="text1"/>
        </w:rPr>
        <w:t xml:space="preserve">-3a.2. L'esecuzione riprende al passo </w:t>
      </w:r>
      <w:r w:rsidRPr="76735A7C">
        <w:rPr>
          <w:color w:val="000000" w:themeColor="text1"/>
        </w:rPr>
        <w:t>2</w:t>
      </w:r>
      <w:r w:rsidRPr="38C764D8">
        <w:rPr>
          <w:color w:val="000000" w:themeColor="text1"/>
        </w:rPr>
        <w:t>. </w:t>
      </w:r>
    </w:p>
    <w:p w14:paraId="160B4FD1" w14:textId="77777777" w:rsidR="007D0F42" w:rsidRDefault="007D0F42" w:rsidP="007D0F42">
      <w:pPr>
        <w:pStyle w:val="Titolo1"/>
      </w:pPr>
      <w:r>
        <w:t xml:space="preserve">CASO D'USO: VISUALIZZAZIONE LISTA LIBRI </w:t>
      </w:r>
    </w:p>
    <w:p w14:paraId="4B01C2D1" w14:textId="77777777" w:rsidR="007D0F42" w:rsidRPr="007A6709" w:rsidRDefault="007D0F42" w:rsidP="007D0F42">
      <w:pPr>
        <w:pStyle w:val="Nessunaspaziatura"/>
        <w:ind w:left="720"/>
        <w:rPr>
          <w:color w:val="000000" w:themeColor="text1"/>
        </w:rPr>
      </w:pPr>
    </w:p>
    <w:p w14:paraId="1D9BA71E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06657D63">
        <w:rPr>
          <w:b/>
          <w:bCs/>
          <w:color w:val="000000" w:themeColor="text1"/>
        </w:rPr>
        <w:t>Nome:</w:t>
      </w:r>
      <w:r w:rsidRPr="06657D63">
        <w:rPr>
          <w:color w:val="000000" w:themeColor="text1"/>
        </w:rPr>
        <w:t> Visualizzazione lista libri </w:t>
      </w:r>
    </w:p>
    <w:p w14:paraId="7766DF8B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69B69E6E">
        <w:rPr>
          <w:b/>
          <w:bCs/>
          <w:color w:val="000000" w:themeColor="text1"/>
        </w:rPr>
        <w:t>Attore partecipante:</w:t>
      </w:r>
      <w:r w:rsidRPr="69B69E6E">
        <w:rPr>
          <w:color w:val="000000" w:themeColor="text1"/>
        </w:rPr>
        <w:t> Personale della biblioteca </w:t>
      </w:r>
    </w:p>
    <w:p w14:paraId="409AD9CC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69B69E6E">
        <w:rPr>
          <w:b/>
          <w:bCs/>
          <w:color w:val="000000" w:themeColor="text1"/>
        </w:rPr>
        <w:t>Precondizioni:</w:t>
      </w:r>
      <w:r w:rsidRPr="69B69E6E">
        <w:rPr>
          <w:color w:val="000000" w:themeColor="text1"/>
        </w:rPr>
        <w:t> </w:t>
      </w:r>
    </w:p>
    <w:p w14:paraId="0FA23C28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69B69E6E">
        <w:rPr>
          <w:color w:val="000000" w:themeColor="text1"/>
        </w:rPr>
        <w:t>-Il personale ha effettuato l'accesso al sistema (UI-1). </w:t>
      </w:r>
    </w:p>
    <w:p w14:paraId="5DEA8439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69B69E6E">
        <w:rPr>
          <w:color w:val="000000" w:themeColor="text1"/>
        </w:rPr>
        <w:t>-Il personale visualizza l’interfaccia “Menu” (UI-</w:t>
      </w:r>
      <w:r>
        <w:rPr>
          <w:color w:val="000000" w:themeColor="text1"/>
        </w:rPr>
        <w:t>4</w:t>
      </w:r>
      <w:r w:rsidRPr="69B69E6E">
        <w:rPr>
          <w:color w:val="000000" w:themeColor="text1"/>
        </w:rPr>
        <w:t>). </w:t>
      </w:r>
    </w:p>
    <w:p w14:paraId="08DF79AB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proofErr w:type="spellStart"/>
      <w:r w:rsidRPr="69B69E6E">
        <w:rPr>
          <w:b/>
          <w:bCs/>
          <w:color w:val="000000" w:themeColor="text1"/>
        </w:rPr>
        <w:t>Postcondizioni</w:t>
      </w:r>
      <w:proofErr w:type="spellEnd"/>
      <w:r w:rsidRPr="69B69E6E">
        <w:rPr>
          <w:b/>
          <w:bCs/>
          <w:color w:val="000000" w:themeColor="text1"/>
        </w:rPr>
        <w:t>:</w:t>
      </w:r>
      <w:r w:rsidRPr="69B69E6E">
        <w:rPr>
          <w:color w:val="000000" w:themeColor="text1"/>
        </w:rPr>
        <w:t> </w:t>
      </w:r>
    </w:p>
    <w:p w14:paraId="004B4B60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  <w:r w:rsidRPr="624CC35B">
        <w:rPr>
          <w:color w:val="000000" w:themeColor="text1"/>
        </w:rPr>
        <w:t xml:space="preserve">-Il personale </w:t>
      </w:r>
      <w:r w:rsidRPr="6BAD0FF5">
        <w:rPr>
          <w:color w:val="000000" w:themeColor="text1"/>
        </w:rPr>
        <w:t xml:space="preserve">visualizza a </w:t>
      </w:r>
      <w:r w:rsidRPr="37ACCF31">
        <w:rPr>
          <w:color w:val="000000" w:themeColor="text1"/>
        </w:rPr>
        <w:t xml:space="preserve">schermo </w:t>
      </w:r>
      <w:r w:rsidRPr="652FA2E1">
        <w:rPr>
          <w:color w:val="000000" w:themeColor="text1"/>
        </w:rPr>
        <w:t xml:space="preserve">la tabella dei libri </w:t>
      </w:r>
      <w:r w:rsidRPr="4A2378C2">
        <w:rPr>
          <w:color w:val="000000" w:themeColor="text1"/>
        </w:rPr>
        <w:t>secondo</w:t>
      </w:r>
      <w:r w:rsidRPr="652FA2E1">
        <w:rPr>
          <w:color w:val="000000" w:themeColor="text1"/>
        </w:rPr>
        <w:t xml:space="preserve"> </w:t>
      </w:r>
      <w:r w:rsidRPr="1E8D9656">
        <w:rPr>
          <w:color w:val="000000" w:themeColor="text1"/>
        </w:rPr>
        <w:t xml:space="preserve">l’ordine </w:t>
      </w:r>
      <w:r w:rsidRPr="4A2378C2">
        <w:rPr>
          <w:color w:val="000000" w:themeColor="text1"/>
        </w:rPr>
        <w:t>selezionato</w:t>
      </w:r>
      <w:r>
        <w:rPr>
          <w:color w:val="000000" w:themeColor="text1"/>
        </w:rPr>
        <w:t>.</w:t>
      </w:r>
    </w:p>
    <w:p w14:paraId="63974278" w14:textId="77777777" w:rsidR="007D0F42" w:rsidRDefault="007D0F42" w:rsidP="007D0F42">
      <w:pPr>
        <w:pStyle w:val="Nessunaspaziatura"/>
        <w:numPr>
          <w:ilvl w:val="0"/>
          <w:numId w:val="4"/>
        </w:numPr>
        <w:rPr>
          <w:color w:val="000000" w:themeColor="text1"/>
        </w:rPr>
      </w:pPr>
      <w:r w:rsidRPr="69B69E6E">
        <w:rPr>
          <w:b/>
          <w:bCs/>
          <w:color w:val="000000" w:themeColor="text1"/>
        </w:rPr>
        <w:t>Flusso di eventi:</w:t>
      </w:r>
      <w:r w:rsidRPr="69B69E6E">
        <w:rPr>
          <w:color w:val="000000" w:themeColor="text1"/>
        </w:rPr>
        <w:t> </w:t>
      </w:r>
    </w:p>
    <w:p w14:paraId="3CDDCFF6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69B69E6E">
        <w:rPr>
          <w:color w:val="000000" w:themeColor="text1"/>
        </w:rPr>
        <w:t>Il personale seleziona l'opzione "Gestione Libri"</w:t>
      </w:r>
      <w:r w:rsidRPr="03753D86">
        <w:rPr>
          <w:color w:val="000000" w:themeColor="text1"/>
        </w:rPr>
        <w:t xml:space="preserve"> </w:t>
      </w:r>
      <w:r w:rsidRPr="6FC1E492">
        <w:rPr>
          <w:color w:val="000000" w:themeColor="text1"/>
        </w:rPr>
        <w:t>(UI-</w:t>
      </w:r>
      <w:r>
        <w:rPr>
          <w:color w:val="000000" w:themeColor="text1"/>
        </w:rPr>
        <w:t>5</w:t>
      </w:r>
      <w:r w:rsidRPr="76EAEB44">
        <w:rPr>
          <w:color w:val="000000" w:themeColor="text1"/>
        </w:rPr>
        <w:t>)</w:t>
      </w:r>
      <w:r w:rsidRPr="69B69E6E">
        <w:rPr>
          <w:color w:val="000000" w:themeColor="text1"/>
        </w:rPr>
        <w:t> dall’interfaccia “Menu” (UI-</w:t>
      </w:r>
      <w:r>
        <w:rPr>
          <w:color w:val="000000" w:themeColor="text1"/>
        </w:rPr>
        <w:t>4</w:t>
      </w:r>
      <w:r w:rsidRPr="211BD632">
        <w:rPr>
          <w:color w:val="000000" w:themeColor="text1"/>
        </w:rPr>
        <w:t>).</w:t>
      </w:r>
    </w:p>
    <w:p w14:paraId="247FD47B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401F81FA">
        <w:rPr>
          <w:color w:val="000000" w:themeColor="text1"/>
        </w:rPr>
        <w:t xml:space="preserve">Il personale </w:t>
      </w:r>
      <w:r w:rsidRPr="50A6F8D3">
        <w:rPr>
          <w:color w:val="000000" w:themeColor="text1"/>
        </w:rPr>
        <w:t xml:space="preserve">seleziona </w:t>
      </w:r>
      <w:r w:rsidRPr="5CCD7FD1">
        <w:rPr>
          <w:color w:val="000000" w:themeColor="text1"/>
        </w:rPr>
        <w:t xml:space="preserve">tramite </w:t>
      </w:r>
      <w:r w:rsidRPr="6DE39D57">
        <w:rPr>
          <w:color w:val="000000" w:themeColor="text1"/>
        </w:rPr>
        <w:t xml:space="preserve">l’apposito </w:t>
      </w:r>
      <w:r w:rsidRPr="6B467334">
        <w:rPr>
          <w:color w:val="000000" w:themeColor="text1"/>
        </w:rPr>
        <w:t>menu a</w:t>
      </w:r>
      <w:r w:rsidRPr="15AB9049">
        <w:rPr>
          <w:color w:val="000000" w:themeColor="text1"/>
        </w:rPr>
        <w:t xml:space="preserve"> tendina </w:t>
      </w:r>
      <w:r w:rsidRPr="6F9D5809">
        <w:rPr>
          <w:color w:val="000000" w:themeColor="text1"/>
        </w:rPr>
        <w:t>in</w:t>
      </w:r>
      <w:r w:rsidRPr="7BA4AA30">
        <w:rPr>
          <w:color w:val="000000" w:themeColor="text1"/>
        </w:rPr>
        <w:t xml:space="preserve"> quale ordine visualizzare la tabella </w:t>
      </w:r>
      <w:r w:rsidRPr="54F78C2A">
        <w:rPr>
          <w:color w:val="000000" w:themeColor="text1"/>
        </w:rPr>
        <w:t>dei libri (</w:t>
      </w:r>
      <w:r w:rsidRPr="2F1E28B5">
        <w:rPr>
          <w:color w:val="000000" w:themeColor="text1"/>
        </w:rPr>
        <w:t>titolo (IF-</w:t>
      </w:r>
      <w:r>
        <w:rPr>
          <w:color w:val="000000" w:themeColor="text1"/>
        </w:rPr>
        <w:t>4</w:t>
      </w:r>
      <w:r w:rsidRPr="63589FF1">
        <w:rPr>
          <w:color w:val="000000" w:themeColor="text1"/>
        </w:rPr>
        <w:t>.1), autore (IF-</w:t>
      </w:r>
      <w:r>
        <w:rPr>
          <w:color w:val="000000" w:themeColor="text1"/>
        </w:rPr>
        <w:t>4</w:t>
      </w:r>
      <w:r w:rsidRPr="63589FF1">
        <w:rPr>
          <w:color w:val="000000" w:themeColor="text1"/>
        </w:rPr>
        <w:t>.2)</w:t>
      </w:r>
      <w:r w:rsidRPr="22FCD260">
        <w:rPr>
          <w:color w:val="000000" w:themeColor="text1"/>
        </w:rPr>
        <w:t xml:space="preserve"> o codice </w:t>
      </w:r>
      <w:r w:rsidRPr="6C43D467">
        <w:rPr>
          <w:color w:val="000000" w:themeColor="text1"/>
        </w:rPr>
        <w:t>ISBN (IF-</w:t>
      </w:r>
      <w:r>
        <w:rPr>
          <w:color w:val="000000" w:themeColor="text1"/>
        </w:rPr>
        <w:t>4</w:t>
      </w:r>
      <w:r w:rsidRPr="1B54AA80">
        <w:rPr>
          <w:color w:val="000000" w:themeColor="text1"/>
        </w:rPr>
        <w:t>.3)).</w:t>
      </w:r>
    </w:p>
    <w:p w14:paraId="57072A6E" w14:textId="77777777" w:rsidR="007D0F42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1B54AA80">
        <w:rPr>
          <w:color w:val="000000" w:themeColor="text1"/>
        </w:rPr>
        <w:t xml:space="preserve">Il sistema </w:t>
      </w:r>
      <w:r w:rsidRPr="0C5898F8">
        <w:rPr>
          <w:color w:val="000000" w:themeColor="text1"/>
        </w:rPr>
        <w:t xml:space="preserve">fornisce a </w:t>
      </w:r>
      <w:r w:rsidRPr="3AFEEE47">
        <w:rPr>
          <w:color w:val="000000" w:themeColor="text1"/>
        </w:rPr>
        <w:t>schermo la</w:t>
      </w:r>
      <w:r w:rsidRPr="7F7ACBE2">
        <w:rPr>
          <w:color w:val="000000" w:themeColor="text1"/>
        </w:rPr>
        <w:t xml:space="preserve"> tabella </w:t>
      </w:r>
      <w:r w:rsidRPr="5C698284">
        <w:rPr>
          <w:color w:val="000000" w:themeColor="text1"/>
        </w:rPr>
        <w:t xml:space="preserve">secondo l’ordine </w:t>
      </w:r>
      <w:r w:rsidRPr="225274AD">
        <w:rPr>
          <w:color w:val="000000" w:themeColor="text1"/>
        </w:rPr>
        <w:t>selezionato</w:t>
      </w:r>
      <w:r w:rsidRPr="4E30A148">
        <w:rPr>
          <w:color w:val="000000" w:themeColor="text1"/>
        </w:rPr>
        <w:t>.</w:t>
      </w:r>
    </w:p>
    <w:p w14:paraId="48F39D32" w14:textId="77777777" w:rsidR="007D0F42" w:rsidRDefault="007D0F42" w:rsidP="007D0F42">
      <w:pPr>
        <w:pStyle w:val="Nessunaspaziatura"/>
        <w:ind w:left="1494"/>
        <w:rPr>
          <w:color w:val="000000" w:themeColor="text1"/>
        </w:rPr>
      </w:pPr>
    </w:p>
    <w:p w14:paraId="44E25BD5" w14:textId="77777777" w:rsidR="007D0F42" w:rsidRDefault="007D0F42" w:rsidP="007D0F42">
      <w:pPr>
        <w:pStyle w:val="Titolo1"/>
      </w:pPr>
      <w:r>
        <w:t>CASO D’USO: REGISTRAZIONE PRESTITO</w:t>
      </w:r>
    </w:p>
    <w:p w14:paraId="3AE9DDF6" w14:textId="77777777" w:rsidR="007D0F42" w:rsidRPr="00C92CA9" w:rsidRDefault="007D0F42" w:rsidP="007D0F42">
      <w:pPr>
        <w:pStyle w:val="Nessunaspaziatura"/>
        <w:rPr>
          <w:color w:val="0070C0"/>
        </w:rPr>
      </w:pPr>
    </w:p>
    <w:p w14:paraId="38F4E934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Nome:</w:t>
      </w:r>
      <w:r w:rsidRPr="0086550C">
        <w:rPr>
          <w:bCs/>
          <w:color w:val="000000" w:themeColor="text1"/>
        </w:rPr>
        <w:t> Registrazione Prestito </w:t>
      </w:r>
    </w:p>
    <w:p w14:paraId="26A34AA1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Attore partecipante:</w:t>
      </w:r>
      <w:r w:rsidRPr="0086550C">
        <w:rPr>
          <w:bCs/>
          <w:color w:val="000000" w:themeColor="text1"/>
        </w:rPr>
        <w:t> Personale della biblioteca </w:t>
      </w:r>
    </w:p>
    <w:p w14:paraId="6172DB0D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Precondizioni:</w:t>
      </w:r>
      <w:r w:rsidRPr="0086550C">
        <w:rPr>
          <w:bCs/>
          <w:color w:val="000000" w:themeColor="text1"/>
        </w:rPr>
        <w:t> </w:t>
      </w:r>
    </w:p>
    <w:p w14:paraId="0E4A7664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personale ha effettuato l'accesso al sistema. </w:t>
      </w:r>
    </w:p>
    <w:p w14:paraId="59AC86AF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919D024">
        <w:rPr>
          <w:color w:val="000000" w:themeColor="text1"/>
        </w:rPr>
        <w:t>-L'utente e il libro (con copie disponibili) sono registrati nell’archivio. </w:t>
      </w:r>
    </w:p>
    <w:p w14:paraId="4AB7D5CB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919D024">
        <w:rPr>
          <w:color w:val="000000" w:themeColor="text1"/>
        </w:rPr>
        <w:t>-Il personale visualizza l’interfaccia </w:t>
      </w:r>
      <w:r w:rsidRPr="357280EF">
        <w:rPr>
          <w:color w:val="000000" w:themeColor="text1"/>
        </w:rPr>
        <w:t>“</w:t>
      </w:r>
      <w:r w:rsidRPr="234F1BBD">
        <w:rPr>
          <w:color w:val="000000" w:themeColor="text1"/>
        </w:rPr>
        <w:t>Menu</w:t>
      </w:r>
      <w:r w:rsidRPr="41031C20">
        <w:rPr>
          <w:color w:val="000000" w:themeColor="text1"/>
        </w:rPr>
        <w:t>” (</w:t>
      </w:r>
      <w:r w:rsidRPr="1362B2D5">
        <w:rPr>
          <w:color w:val="000000" w:themeColor="text1"/>
        </w:rPr>
        <w:t>UI-</w:t>
      </w:r>
      <w:r>
        <w:rPr>
          <w:color w:val="000000" w:themeColor="text1"/>
        </w:rPr>
        <w:t>4</w:t>
      </w:r>
      <w:r w:rsidRPr="1362B2D5">
        <w:rPr>
          <w:color w:val="000000" w:themeColor="text1"/>
        </w:rPr>
        <w:t>).</w:t>
      </w:r>
      <w:r w:rsidRPr="3919D024">
        <w:rPr>
          <w:color w:val="000000" w:themeColor="text1"/>
        </w:rPr>
        <w:t> </w:t>
      </w:r>
    </w:p>
    <w:p w14:paraId="0991AE02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bCs/>
          <w:color w:val="000000" w:themeColor="text1"/>
        </w:rPr>
      </w:pPr>
      <w:proofErr w:type="spellStart"/>
      <w:r w:rsidRPr="0086550C">
        <w:rPr>
          <w:b/>
          <w:bCs/>
          <w:color w:val="000000" w:themeColor="text1"/>
        </w:rPr>
        <w:t>Postcondizioni</w:t>
      </w:r>
      <w:proofErr w:type="spellEnd"/>
      <w:r w:rsidRPr="0086550C">
        <w:rPr>
          <w:b/>
          <w:bCs/>
          <w:color w:val="000000" w:themeColor="text1"/>
        </w:rPr>
        <w:t>:</w:t>
      </w:r>
      <w:r w:rsidRPr="0086550C">
        <w:rPr>
          <w:bCs/>
          <w:color w:val="000000" w:themeColor="text1"/>
        </w:rPr>
        <w:t> </w:t>
      </w:r>
    </w:p>
    <w:p w14:paraId="34CD2D5D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prestito è registrato con data di inizio e di restituzione prevista. </w:t>
      </w:r>
    </w:p>
    <w:p w14:paraId="3E5209D3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numero di copie disponibili del libro è decrementato. </w:t>
      </w:r>
    </w:p>
    <w:p w14:paraId="6C4FB09A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numero di prestiti dell’utente è incrementato. </w:t>
      </w:r>
    </w:p>
    <w:p w14:paraId="4836F2B0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eventi:</w:t>
      </w:r>
      <w:r w:rsidRPr="0086550C">
        <w:rPr>
          <w:bCs/>
          <w:color w:val="000000" w:themeColor="text1"/>
        </w:rPr>
        <w:t> </w:t>
      </w:r>
    </w:p>
    <w:p w14:paraId="7F0935C1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color w:val="000000" w:themeColor="text1"/>
        </w:rPr>
      </w:pPr>
      <w:r w:rsidRPr="7FDA9600">
        <w:rPr>
          <w:color w:val="000000" w:themeColor="text1"/>
        </w:rPr>
        <w:t>Il personale seleziona l'opzione "Gestione prestiti" (UI-</w:t>
      </w:r>
      <w:r>
        <w:rPr>
          <w:color w:val="000000" w:themeColor="text1"/>
        </w:rPr>
        <w:t>6</w:t>
      </w:r>
      <w:r w:rsidRPr="7FDA9600">
        <w:rPr>
          <w:color w:val="000000" w:themeColor="text1"/>
        </w:rPr>
        <w:t>) dall’interfaccia 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1F603BEE" w14:textId="77777777" w:rsidR="007D0F42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personale inserisce il libro (per codice ISBN) e l'utente (per Matricola) (IF-</w:t>
      </w:r>
      <w:r>
        <w:rPr>
          <w:bCs/>
          <w:color w:val="000000" w:themeColor="text1"/>
        </w:rPr>
        <w:t>6</w:t>
      </w:r>
      <w:r w:rsidRPr="0086550C">
        <w:rPr>
          <w:bCs/>
          <w:color w:val="000000" w:themeColor="text1"/>
        </w:rPr>
        <w:t>.1). </w:t>
      </w:r>
    </w:p>
    <w:p w14:paraId="49E7D507" w14:textId="77777777" w:rsidR="007D0F42" w:rsidRPr="007A6709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personale specifica la data di inizio prestito e la restituzione prevista (IF-</w:t>
      </w:r>
      <w:r>
        <w:rPr>
          <w:bCs/>
          <w:color w:val="000000" w:themeColor="text1"/>
        </w:rPr>
        <w:t>6</w:t>
      </w:r>
      <w:r w:rsidRPr="0086550C">
        <w:rPr>
          <w:bCs/>
          <w:color w:val="000000" w:themeColor="text1"/>
        </w:rPr>
        <w:t>.2). </w:t>
      </w:r>
    </w:p>
    <w:p w14:paraId="5DE456E4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 verifica che il libro e l’utente inseriti siano registrati in archivio. (IF-</w:t>
      </w:r>
      <w:r>
        <w:rPr>
          <w:bCs/>
          <w:color w:val="000000" w:themeColor="text1"/>
        </w:rPr>
        <w:t>6.3</w:t>
      </w:r>
      <w:r w:rsidRPr="0086550C">
        <w:rPr>
          <w:bCs/>
          <w:color w:val="000000" w:themeColor="text1"/>
        </w:rPr>
        <w:t>) </w:t>
      </w:r>
    </w:p>
    <w:p w14:paraId="1BE65181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verifica la presenza di copie disponibili del libro in questione (IF-</w:t>
      </w:r>
      <w:r>
        <w:rPr>
          <w:bCs/>
          <w:color w:val="000000" w:themeColor="text1"/>
        </w:rPr>
        <w:t>6.4</w:t>
      </w:r>
      <w:r w:rsidRPr="0086550C">
        <w:rPr>
          <w:bCs/>
          <w:color w:val="000000" w:themeColor="text1"/>
        </w:rPr>
        <w:t>). </w:t>
      </w:r>
    </w:p>
    <w:p w14:paraId="6DD1922F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verifica che l'utente non abbia più di 3 prestiti contemporaneamente (IF-</w:t>
      </w:r>
      <w:r>
        <w:rPr>
          <w:bCs/>
          <w:color w:val="000000" w:themeColor="text1"/>
        </w:rPr>
        <w:t>6.5</w:t>
      </w:r>
      <w:r w:rsidRPr="0086550C">
        <w:rPr>
          <w:bCs/>
          <w:color w:val="000000" w:themeColor="text1"/>
        </w:rPr>
        <w:t>). </w:t>
      </w:r>
    </w:p>
    <w:p w14:paraId="1BE20A7D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verifica che l'utente non abbia consegne in ritardo (IF-</w:t>
      </w:r>
      <w:r>
        <w:rPr>
          <w:bCs/>
          <w:color w:val="000000" w:themeColor="text1"/>
        </w:rPr>
        <w:t>6.6</w:t>
      </w:r>
      <w:r w:rsidRPr="0086550C">
        <w:rPr>
          <w:bCs/>
          <w:color w:val="000000" w:themeColor="text1"/>
        </w:rPr>
        <w:t>). </w:t>
      </w:r>
    </w:p>
    <w:p w14:paraId="49B9292A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 verifica che l’utente non sia sospeso (IF-</w:t>
      </w:r>
      <w:r>
        <w:rPr>
          <w:bCs/>
          <w:color w:val="000000" w:themeColor="text1"/>
        </w:rPr>
        <w:t>6.7</w:t>
      </w:r>
      <w:r w:rsidRPr="0086550C">
        <w:rPr>
          <w:bCs/>
          <w:color w:val="000000" w:themeColor="text1"/>
        </w:rPr>
        <w:t>). </w:t>
      </w:r>
    </w:p>
    <w:p w14:paraId="5F6CFC3C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registra il prestito nella lista prestiti attivi. </w:t>
      </w:r>
    </w:p>
    <w:p w14:paraId="73156AAD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decrementa il numero di copie disponibili del libro. </w:t>
      </w:r>
    </w:p>
    <w:p w14:paraId="17AA69BC" w14:textId="77777777" w:rsidR="007D0F42" w:rsidRPr="0086550C" w:rsidRDefault="007D0F42" w:rsidP="007D0F42">
      <w:pPr>
        <w:pStyle w:val="Nessunaspaziatura"/>
        <w:numPr>
          <w:ilvl w:val="3"/>
          <w:numId w:val="4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incrementa il numero di prestiti dell’utente. </w:t>
      </w:r>
    </w:p>
    <w:p w14:paraId="7FA70093" w14:textId="77777777" w:rsidR="007D0F42" w:rsidRPr="0086550C" w:rsidRDefault="007D0F42" w:rsidP="007D0F42">
      <w:pPr>
        <w:pStyle w:val="Nessunaspaziatura"/>
        <w:numPr>
          <w:ilvl w:val="0"/>
          <w:numId w:val="4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 alternativi:</w:t>
      </w:r>
      <w:r w:rsidRPr="0086550C">
        <w:rPr>
          <w:bCs/>
          <w:color w:val="000000" w:themeColor="text1"/>
        </w:rPr>
        <w:t> </w:t>
      </w:r>
    </w:p>
    <w:p w14:paraId="44CDF8D8" w14:textId="77777777" w:rsidR="007D0F42" w:rsidRPr="0086550C" w:rsidRDefault="007D0F42" w:rsidP="007D0F42">
      <w:pPr>
        <w:pStyle w:val="Nessunaspaziatura"/>
        <w:ind w:firstLine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4</w:t>
      </w:r>
      <w:r w:rsidRPr="0086550C">
        <w:rPr>
          <w:b/>
          <w:bCs/>
          <w:color w:val="000000" w:themeColor="text1"/>
        </w:rPr>
        <w:t>a. Libro non registrato in archivio (IF-</w:t>
      </w:r>
      <w:r>
        <w:rPr>
          <w:b/>
          <w:bCs/>
          <w:color w:val="000000" w:themeColor="text1"/>
        </w:rPr>
        <w:t>6.3</w:t>
      </w:r>
      <w:r w:rsidRPr="0086550C">
        <w:rPr>
          <w:b/>
          <w:bCs/>
          <w:color w:val="000000" w:themeColor="text1"/>
        </w:rPr>
        <w:t>)</w:t>
      </w:r>
      <w:r w:rsidRPr="0086550C">
        <w:rPr>
          <w:bCs/>
          <w:color w:val="000000" w:themeColor="text1"/>
        </w:rPr>
        <w:t> </w:t>
      </w:r>
    </w:p>
    <w:p w14:paraId="2CD0509C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4</w:t>
      </w:r>
      <w:r w:rsidRPr="0086550C">
        <w:rPr>
          <w:bCs/>
          <w:color w:val="000000" w:themeColor="text1"/>
        </w:rPr>
        <w:t>a.1 Il sistema visualizza un messaggio di errore ed impedisce la registrazione. </w:t>
      </w:r>
    </w:p>
    <w:p w14:paraId="4EB137DA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4</w:t>
      </w:r>
      <w:r w:rsidRPr="0086550C">
        <w:rPr>
          <w:bCs/>
          <w:color w:val="000000" w:themeColor="text1"/>
        </w:rPr>
        <w:t>a.2. L'esecuzione riprende dal passo 1 (o il personale annulla l'operazione). </w:t>
      </w:r>
    </w:p>
    <w:p w14:paraId="7FB89576" w14:textId="77777777" w:rsidR="007D0F42" w:rsidRPr="0086550C" w:rsidRDefault="007D0F42" w:rsidP="007D0F42">
      <w:pPr>
        <w:pStyle w:val="Nessunaspaziatura"/>
        <w:ind w:left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4</w:t>
      </w:r>
      <w:r w:rsidRPr="0086550C">
        <w:rPr>
          <w:b/>
          <w:bCs/>
          <w:color w:val="000000" w:themeColor="text1"/>
        </w:rPr>
        <w:t>b. Utente non registrato in archivio (IF-</w:t>
      </w:r>
      <w:r>
        <w:rPr>
          <w:b/>
          <w:bCs/>
          <w:color w:val="000000" w:themeColor="text1"/>
        </w:rPr>
        <w:t>6.3</w:t>
      </w:r>
      <w:r w:rsidRPr="0086550C">
        <w:rPr>
          <w:b/>
          <w:bCs/>
          <w:color w:val="000000" w:themeColor="text1"/>
        </w:rPr>
        <w:t>)</w:t>
      </w:r>
      <w:r w:rsidRPr="0086550C">
        <w:rPr>
          <w:bCs/>
          <w:color w:val="000000" w:themeColor="text1"/>
        </w:rPr>
        <w:t> </w:t>
      </w:r>
    </w:p>
    <w:p w14:paraId="674AC5F4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4</w:t>
      </w:r>
      <w:r w:rsidRPr="0086550C">
        <w:rPr>
          <w:bCs/>
          <w:color w:val="000000" w:themeColor="text1"/>
        </w:rPr>
        <w:t>b.1 Il sistema visualizza un messaggio di errore ed impedisce la registrazione. </w:t>
      </w:r>
    </w:p>
    <w:p w14:paraId="3A9905AC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4</w:t>
      </w:r>
      <w:r w:rsidRPr="0086550C">
        <w:rPr>
          <w:bCs/>
          <w:color w:val="000000" w:themeColor="text1"/>
        </w:rPr>
        <w:t>b.2. L'esecuzione riprende dal passo 1 (o il personale annulla l'operazione). </w:t>
      </w:r>
    </w:p>
    <w:p w14:paraId="1B7B5DC5" w14:textId="77777777" w:rsidR="007D0F42" w:rsidRPr="0086550C" w:rsidRDefault="007D0F42" w:rsidP="007D0F42">
      <w:pPr>
        <w:pStyle w:val="Nessunaspaziatura"/>
        <w:ind w:left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5</w:t>
      </w:r>
      <w:r w:rsidRPr="0086550C">
        <w:rPr>
          <w:b/>
          <w:bCs/>
          <w:color w:val="000000" w:themeColor="text1"/>
        </w:rPr>
        <w:t>a. Libro non disponibile (IF-</w:t>
      </w:r>
      <w:r>
        <w:rPr>
          <w:b/>
          <w:bCs/>
          <w:color w:val="000000" w:themeColor="text1"/>
        </w:rPr>
        <w:t>6.4</w:t>
      </w:r>
      <w:r w:rsidRPr="0086550C">
        <w:rPr>
          <w:b/>
          <w:bCs/>
          <w:color w:val="000000" w:themeColor="text1"/>
        </w:rPr>
        <w:t>):</w:t>
      </w:r>
      <w:r w:rsidRPr="0086550C">
        <w:rPr>
          <w:bCs/>
          <w:color w:val="000000" w:themeColor="text1"/>
        </w:rPr>
        <w:t> </w:t>
      </w:r>
    </w:p>
    <w:p w14:paraId="66C91094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5</w:t>
      </w:r>
      <w:r w:rsidRPr="0086550C">
        <w:rPr>
          <w:bCs/>
          <w:color w:val="000000" w:themeColor="text1"/>
        </w:rPr>
        <w:t>a.1. Il sistema visualizza un messaggio di errore ed impedisce la registrazione. </w:t>
      </w:r>
    </w:p>
    <w:p w14:paraId="4A8DD894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5</w:t>
      </w:r>
      <w:r w:rsidRPr="0086550C">
        <w:rPr>
          <w:bCs/>
          <w:color w:val="000000" w:themeColor="text1"/>
        </w:rPr>
        <w:t>a.2. L'esecuzione riprende dal passo 1 (o il personale annulla l'operazione). </w:t>
      </w:r>
    </w:p>
    <w:p w14:paraId="3EBA854D" w14:textId="77777777" w:rsidR="007D0F42" w:rsidRPr="0086550C" w:rsidRDefault="007D0F42" w:rsidP="007D0F42">
      <w:pPr>
        <w:pStyle w:val="Nessunaspaziatura"/>
        <w:ind w:left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6</w:t>
      </w:r>
      <w:r w:rsidRPr="0086550C">
        <w:rPr>
          <w:b/>
          <w:bCs/>
          <w:color w:val="000000" w:themeColor="text1"/>
        </w:rPr>
        <w:t>a. Utente supera limite prestiti (IF-</w:t>
      </w:r>
      <w:r>
        <w:rPr>
          <w:b/>
          <w:bCs/>
          <w:color w:val="000000" w:themeColor="text1"/>
        </w:rPr>
        <w:t>6.5</w:t>
      </w:r>
      <w:r w:rsidRPr="0086550C">
        <w:rPr>
          <w:b/>
          <w:bCs/>
          <w:color w:val="000000" w:themeColor="text1"/>
        </w:rPr>
        <w:t>):</w:t>
      </w:r>
      <w:r w:rsidRPr="0086550C">
        <w:rPr>
          <w:bCs/>
          <w:color w:val="000000" w:themeColor="text1"/>
        </w:rPr>
        <w:t> </w:t>
      </w:r>
    </w:p>
    <w:p w14:paraId="1498A528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6</w:t>
      </w:r>
      <w:r w:rsidRPr="0086550C">
        <w:rPr>
          <w:bCs/>
          <w:color w:val="000000" w:themeColor="text1"/>
        </w:rPr>
        <w:t>a.1. Il sistema visualizza un messaggio di errore e impedisce la registrazione. </w:t>
      </w:r>
    </w:p>
    <w:p w14:paraId="3F049C44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6</w:t>
      </w:r>
      <w:r w:rsidRPr="0086550C">
        <w:rPr>
          <w:bCs/>
          <w:color w:val="000000" w:themeColor="text1"/>
        </w:rPr>
        <w:t>a.2. L'esecuzione riprende dal passo 1 (o il personale annulla l'operazione). </w:t>
      </w:r>
    </w:p>
    <w:p w14:paraId="2EEBA10A" w14:textId="77777777" w:rsidR="007D0F42" w:rsidRPr="0086550C" w:rsidRDefault="007D0F42" w:rsidP="007D0F42">
      <w:pPr>
        <w:pStyle w:val="Nessunaspaziatura"/>
        <w:ind w:firstLine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7</w:t>
      </w:r>
      <w:r w:rsidRPr="0086550C">
        <w:rPr>
          <w:b/>
          <w:bCs/>
          <w:color w:val="000000" w:themeColor="text1"/>
        </w:rPr>
        <w:t>a. Utente ha consegne in ritardo (IF-</w:t>
      </w:r>
      <w:r>
        <w:rPr>
          <w:b/>
          <w:bCs/>
          <w:color w:val="000000" w:themeColor="text1"/>
        </w:rPr>
        <w:t>6.6</w:t>
      </w:r>
      <w:r w:rsidRPr="0086550C">
        <w:rPr>
          <w:b/>
          <w:bCs/>
          <w:color w:val="000000" w:themeColor="text1"/>
        </w:rPr>
        <w:t>):</w:t>
      </w:r>
      <w:r w:rsidRPr="0086550C">
        <w:rPr>
          <w:bCs/>
          <w:color w:val="000000" w:themeColor="text1"/>
        </w:rPr>
        <w:t> </w:t>
      </w:r>
    </w:p>
    <w:p w14:paraId="208DC949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7</w:t>
      </w:r>
      <w:r w:rsidRPr="0086550C">
        <w:rPr>
          <w:bCs/>
          <w:color w:val="000000" w:themeColor="text1"/>
        </w:rPr>
        <w:t>a.1. Il sistema visualizza un avviso di utente non idoneo al prestito. </w:t>
      </w:r>
    </w:p>
    <w:p w14:paraId="7A6FC863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7</w:t>
      </w:r>
      <w:r w:rsidRPr="0086550C">
        <w:rPr>
          <w:bCs/>
          <w:color w:val="000000" w:themeColor="text1"/>
        </w:rPr>
        <w:t>a.2. L'esecuzione riprende dal passo 1 (o il personale annulla l'operazione). </w:t>
      </w:r>
    </w:p>
    <w:p w14:paraId="2D677A1F" w14:textId="77777777" w:rsidR="007D0F42" w:rsidRPr="0086550C" w:rsidRDefault="007D0F42" w:rsidP="007D0F42">
      <w:pPr>
        <w:pStyle w:val="Nessunaspaziatura"/>
        <w:ind w:left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8</w:t>
      </w:r>
      <w:r w:rsidRPr="0086550C">
        <w:rPr>
          <w:b/>
          <w:bCs/>
          <w:color w:val="000000" w:themeColor="text1"/>
        </w:rPr>
        <w:t>a. Utente sospeso (IF-</w:t>
      </w:r>
      <w:r>
        <w:rPr>
          <w:b/>
          <w:bCs/>
          <w:color w:val="000000" w:themeColor="text1"/>
        </w:rPr>
        <w:t>6.7</w:t>
      </w:r>
      <w:r w:rsidRPr="0086550C">
        <w:rPr>
          <w:b/>
          <w:bCs/>
          <w:color w:val="000000" w:themeColor="text1"/>
        </w:rPr>
        <w:t>):</w:t>
      </w:r>
      <w:r w:rsidRPr="0086550C">
        <w:rPr>
          <w:bCs/>
          <w:color w:val="000000" w:themeColor="text1"/>
        </w:rPr>
        <w:t> </w:t>
      </w:r>
    </w:p>
    <w:p w14:paraId="75C4D059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8</w:t>
      </w:r>
      <w:r w:rsidRPr="0086550C">
        <w:rPr>
          <w:bCs/>
          <w:color w:val="000000" w:themeColor="text1"/>
        </w:rPr>
        <w:t>a.1. Il sistema visualizza un messaggio di errore ed impedisce la registrazione. </w:t>
      </w:r>
    </w:p>
    <w:p w14:paraId="1A79E56A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8</w:t>
      </w:r>
      <w:r w:rsidRPr="0086550C">
        <w:rPr>
          <w:bCs/>
          <w:color w:val="000000" w:themeColor="text1"/>
        </w:rPr>
        <w:t>a.2. L'esecuzione riprende dal passo 1 (o il personale annulla l'operazione). </w:t>
      </w:r>
    </w:p>
    <w:p w14:paraId="5162C961" w14:textId="77777777" w:rsidR="007D0F42" w:rsidRDefault="007D0F42" w:rsidP="007D0F42">
      <w:pPr>
        <w:pStyle w:val="Titolo1"/>
      </w:pPr>
      <w:r>
        <w:t>CASO D’USO: REGISTRAZIONE RESTITUZIONE</w:t>
      </w:r>
    </w:p>
    <w:p w14:paraId="55D47F14" w14:textId="77777777" w:rsidR="007D0F42" w:rsidRPr="00C1167B" w:rsidRDefault="007D0F42" w:rsidP="007D0F42">
      <w:pPr>
        <w:pStyle w:val="Nessunaspaziatura"/>
        <w:ind w:left="720"/>
        <w:rPr>
          <w:bCs/>
          <w:color w:val="000000" w:themeColor="text1"/>
        </w:rPr>
      </w:pPr>
    </w:p>
    <w:p w14:paraId="541C113C" w14:textId="77777777" w:rsidR="007D0F42" w:rsidRPr="0086550C" w:rsidRDefault="007D0F42" w:rsidP="007D0F42">
      <w:pPr>
        <w:pStyle w:val="Nessunaspaziatura"/>
        <w:numPr>
          <w:ilvl w:val="0"/>
          <w:numId w:val="5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Nome:</w:t>
      </w:r>
      <w:r w:rsidRPr="0086550C">
        <w:rPr>
          <w:bCs/>
          <w:color w:val="000000" w:themeColor="text1"/>
        </w:rPr>
        <w:t> Registrazione Restituzione </w:t>
      </w:r>
    </w:p>
    <w:p w14:paraId="53CE0502" w14:textId="77777777" w:rsidR="007D0F42" w:rsidRPr="0086550C" w:rsidRDefault="007D0F42" w:rsidP="007D0F42">
      <w:pPr>
        <w:pStyle w:val="Nessunaspaziatura"/>
        <w:numPr>
          <w:ilvl w:val="0"/>
          <w:numId w:val="6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Attore partecipante:</w:t>
      </w:r>
      <w:r w:rsidRPr="0086550C">
        <w:rPr>
          <w:bCs/>
          <w:color w:val="000000" w:themeColor="text1"/>
        </w:rPr>
        <w:t> Personale della biblioteca </w:t>
      </w:r>
    </w:p>
    <w:p w14:paraId="21A3123E" w14:textId="77777777" w:rsidR="007D0F42" w:rsidRPr="0086550C" w:rsidRDefault="007D0F42" w:rsidP="007D0F42">
      <w:pPr>
        <w:pStyle w:val="Nessunaspaziatura"/>
        <w:numPr>
          <w:ilvl w:val="0"/>
          <w:numId w:val="7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Precondizioni:</w:t>
      </w:r>
      <w:r w:rsidRPr="0086550C">
        <w:rPr>
          <w:bCs/>
          <w:color w:val="000000" w:themeColor="text1"/>
        </w:rPr>
        <w:t> </w:t>
      </w:r>
    </w:p>
    <w:p w14:paraId="07FF9950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personale ha effettuato l'accesso al sistema. </w:t>
      </w:r>
    </w:p>
    <w:p w14:paraId="73A93BCB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libro è registrato come in prestito. </w:t>
      </w:r>
    </w:p>
    <w:p w14:paraId="3E67E19E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FDA9600">
        <w:rPr>
          <w:color w:val="000000" w:themeColor="text1"/>
        </w:rPr>
        <w:t>-Il personale visualizza l’interfaccia 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32474271" w14:textId="77777777" w:rsidR="007D0F42" w:rsidRPr="0086550C" w:rsidRDefault="007D0F42" w:rsidP="007D0F42">
      <w:pPr>
        <w:pStyle w:val="Nessunaspaziatura"/>
        <w:numPr>
          <w:ilvl w:val="0"/>
          <w:numId w:val="8"/>
        </w:numPr>
        <w:rPr>
          <w:bCs/>
          <w:color w:val="000000" w:themeColor="text1"/>
        </w:rPr>
      </w:pPr>
      <w:proofErr w:type="spellStart"/>
      <w:r w:rsidRPr="0086550C">
        <w:rPr>
          <w:b/>
          <w:bCs/>
          <w:color w:val="000000" w:themeColor="text1"/>
        </w:rPr>
        <w:t>Postcondizioni</w:t>
      </w:r>
      <w:proofErr w:type="spellEnd"/>
      <w:r w:rsidRPr="0086550C">
        <w:rPr>
          <w:b/>
          <w:bCs/>
          <w:color w:val="000000" w:themeColor="text1"/>
        </w:rPr>
        <w:t>:</w:t>
      </w:r>
      <w:r w:rsidRPr="0086550C">
        <w:rPr>
          <w:bCs/>
          <w:color w:val="000000" w:themeColor="text1"/>
        </w:rPr>
        <w:t> </w:t>
      </w:r>
    </w:p>
    <w:p w14:paraId="72CCACEF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 prestito relativo al libro restituito non compare più nell’elenco dei prestiti attivi. </w:t>
      </w:r>
    </w:p>
    <w:p w14:paraId="31133C65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numero di copie del libro è incrementato. </w:t>
      </w:r>
    </w:p>
    <w:p w14:paraId="4A00B400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 numero di prestiti dell’utente è decrementato. </w:t>
      </w:r>
    </w:p>
    <w:p w14:paraId="18063E84" w14:textId="77777777" w:rsidR="007D0F42" w:rsidRPr="0086550C" w:rsidRDefault="007D0F42" w:rsidP="007D0F42">
      <w:pPr>
        <w:pStyle w:val="Nessunaspaziatura"/>
        <w:numPr>
          <w:ilvl w:val="0"/>
          <w:numId w:val="9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eventi:</w:t>
      </w:r>
      <w:r w:rsidRPr="0086550C">
        <w:rPr>
          <w:bCs/>
          <w:color w:val="000000" w:themeColor="text1"/>
        </w:rPr>
        <w:t> </w:t>
      </w:r>
    </w:p>
    <w:p w14:paraId="4299119D" w14:textId="77777777" w:rsidR="007D0F42" w:rsidRPr="0086550C" w:rsidRDefault="007D0F42" w:rsidP="007D0F42">
      <w:pPr>
        <w:pStyle w:val="Nessunaspaziatura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personale seleziona l'opzione "Gestione prestiti" (UI-</w:t>
      </w:r>
      <w:r>
        <w:rPr>
          <w:bCs/>
          <w:color w:val="000000" w:themeColor="text1"/>
        </w:rPr>
        <w:t>6</w:t>
      </w:r>
      <w:r w:rsidRPr="0086550C">
        <w:rPr>
          <w:bCs/>
          <w:color w:val="000000" w:themeColor="text1"/>
        </w:rPr>
        <w:t xml:space="preserve">) dall’interfaccia </w:t>
      </w:r>
      <w:r w:rsidRPr="7FDA9600">
        <w:rPr>
          <w:color w:val="000000" w:themeColor="text1"/>
        </w:rPr>
        <w:t>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05458EB4" w14:textId="77777777" w:rsidR="007D0F42" w:rsidRPr="0086550C" w:rsidRDefault="007D0F42" w:rsidP="007D0F42">
      <w:pPr>
        <w:pStyle w:val="Nessunaspaziatura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personal spunta il </w:t>
      </w:r>
      <w:proofErr w:type="spellStart"/>
      <w:r w:rsidRPr="0086550C">
        <w:rPr>
          <w:bCs/>
          <w:color w:val="000000" w:themeColor="text1"/>
        </w:rPr>
        <w:t>checkbox</w:t>
      </w:r>
      <w:proofErr w:type="spellEnd"/>
      <w:r w:rsidRPr="0086550C">
        <w:rPr>
          <w:bCs/>
          <w:color w:val="000000" w:themeColor="text1"/>
        </w:rPr>
        <w:t> dell’apposita colonna “restituito” del prestito relativo al libro in restituzione</w:t>
      </w:r>
      <w:r>
        <w:rPr>
          <w:bCs/>
          <w:color w:val="000000" w:themeColor="text1"/>
        </w:rPr>
        <w:t xml:space="preserve"> (IF-8.1)</w:t>
      </w:r>
      <w:r w:rsidRPr="0086550C">
        <w:rPr>
          <w:bCs/>
          <w:color w:val="000000" w:themeColor="text1"/>
        </w:rPr>
        <w:t>. </w:t>
      </w:r>
    </w:p>
    <w:p w14:paraId="58803AA0" w14:textId="77777777" w:rsidR="007D0F42" w:rsidRPr="0086550C" w:rsidRDefault="007D0F42" w:rsidP="007D0F42">
      <w:pPr>
        <w:pStyle w:val="Nessunaspaziatura"/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verifica (tramite la visualizzazione ritardi (IF-</w:t>
      </w:r>
      <w:r>
        <w:rPr>
          <w:bCs/>
          <w:color w:val="000000" w:themeColor="text1"/>
        </w:rPr>
        <w:t>7</w:t>
      </w:r>
      <w:r w:rsidRPr="0086550C">
        <w:rPr>
          <w:bCs/>
          <w:color w:val="000000" w:themeColor="text1"/>
        </w:rPr>
        <w:t>.3)) se il ritardo è superiore a 2 settimane (IF-</w:t>
      </w:r>
      <w:r>
        <w:rPr>
          <w:bCs/>
          <w:color w:val="000000" w:themeColor="text1"/>
        </w:rPr>
        <w:t>8</w:t>
      </w:r>
      <w:r w:rsidRPr="0086550C">
        <w:rPr>
          <w:bCs/>
          <w:color w:val="000000" w:themeColor="text1"/>
        </w:rPr>
        <w:t>.2). </w:t>
      </w:r>
    </w:p>
    <w:p w14:paraId="4A55DE8C" w14:textId="77777777" w:rsidR="007D0F42" w:rsidRPr="0086550C" w:rsidRDefault="007D0F42" w:rsidP="007D0F42">
      <w:pPr>
        <w:pStyle w:val="Nessunaspaziatura"/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verifica (tramite la visualizzazione ritardi (IF-</w:t>
      </w:r>
      <w:r>
        <w:rPr>
          <w:bCs/>
          <w:color w:val="000000" w:themeColor="text1"/>
        </w:rPr>
        <w:t>7</w:t>
      </w:r>
      <w:r w:rsidRPr="0086550C">
        <w:rPr>
          <w:bCs/>
          <w:color w:val="000000" w:themeColor="text1"/>
        </w:rPr>
        <w:t>.3)) se il ritardo è superiore a 3 settimane (IF-</w:t>
      </w:r>
      <w:r>
        <w:rPr>
          <w:bCs/>
          <w:color w:val="000000" w:themeColor="text1"/>
        </w:rPr>
        <w:t>8</w:t>
      </w:r>
      <w:r w:rsidRPr="0086550C">
        <w:rPr>
          <w:bCs/>
          <w:color w:val="000000" w:themeColor="text1"/>
        </w:rPr>
        <w:t>.3). </w:t>
      </w:r>
    </w:p>
    <w:p w14:paraId="5B477334" w14:textId="77777777" w:rsidR="007D0F42" w:rsidRPr="0086550C" w:rsidRDefault="007D0F42" w:rsidP="007D0F42">
      <w:pPr>
        <w:pStyle w:val="Nessunaspaziatura"/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rimuove il prestito relativo al libro restituito dalla lista dei prestiti attivi. </w:t>
      </w:r>
    </w:p>
    <w:p w14:paraId="5F1B83A1" w14:textId="77777777" w:rsidR="007D0F42" w:rsidRPr="0086550C" w:rsidRDefault="007D0F42" w:rsidP="007D0F42">
      <w:pPr>
        <w:pStyle w:val="Nessunaspaziatura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incrementa il numero di copie disponibili del libro restituito. </w:t>
      </w:r>
    </w:p>
    <w:p w14:paraId="3D95AD5A" w14:textId="77777777" w:rsidR="007D0F42" w:rsidRPr="0086550C" w:rsidRDefault="007D0F42" w:rsidP="007D0F42">
      <w:pPr>
        <w:pStyle w:val="Nessunaspaziatura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decrementa il numero di prestiti associati all’utente che ha effettuato la restituzione. </w:t>
      </w:r>
    </w:p>
    <w:p w14:paraId="322824D2" w14:textId="77777777" w:rsidR="007D0F42" w:rsidRPr="0086550C" w:rsidRDefault="007D0F42" w:rsidP="007D0F42">
      <w:pPr>
        <w:pStyle w:val="Nessunaspaziatura"/>
        <w:numPr>
          <w:ilvl w:val="0"/>
          <w:numId w:val="17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 alternativi:</w:t>
      </w:r>
      <w:r w:rsidRPr="0086550C">
        <w:rPr>
          <w:bCs/>
          <w:color w:val="000000" w:themeColor="text1"/>
        </w:rPr>
        <w:t> </w:t>
      </w:r>
    </w:p>
    <w:p w14:paraId="49195EEF" w14:textId="77777777" w:rsidR="007D0F42" w:rsidRPr="0086550C" w:rsidRDefault="007D0F42" w:rsidP="007D0F42">
      <w:pPr>
        <w:pStyle w:val="Nessunaspaziatura"/>
        <w:ind w:left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3</w:t>
      </w:r>
      <w:r w:rsidRPr="0086550C">
        <w:rPr>
          <w:b/>
          <w:bCs/>
          <w:color w:val="000000" w:themeColor="text1"/>
        </w:rPr>
        <w:t>a. Ritardo superiore a 2 settimane (IF-</w:t>
      </w:r>
      <w:r>
        <w:rPr>
          <w:b/>
          <w:bCs/>
          <w:color w:val="000000" w:themeColor="text1"/>
        </w:rPr>
        <w:t>8</w:t>
      </w:r>
      <w:r w:rsidRPr="0086550C">
        <w:rPr>
          <w:b/>
          <w:bCs/>
          <w:color w:val="000000" w:themeColor="text1"/>
        </w:rPr>
        <w:t>.2):</w:t>
      </w:r>
      <w:r w:rsidRPr="0086550C">
        <w:rPr>
          <w:bCs/>
          <w:color w:val="000000" w:themeColor="text1"/>
        </w:rPr>
        <w:t> </w:t>
      </w:r>
    </w:p>
    <w:p w14:paraId="6D5BDE13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3</w:t>
      </w:r>
      <w:r w:rsidRPr="0086550C">
        <w:rPr>
          <w:bCs/>
          <w:color w:val="000000" w:themeColor="text1"/>
        </w:rPr>
        <w:t>a.1. Il sistema segnala il ritardo dell’utente. </w:t>
      </w:r>
    </w:p>
    <w:p w14:paraId="78636447" w14:textId="77777777" w:rsidR="007D0F42" w:rsidRPr="0086550C" w:rsidRDefault="007D0F42" w:rsidP="007D0F42">
      <w:pPr>
        <w:pStyle w:val="Nessunaspaziatura"/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3</w:t>
      </w:r>
      <w:r w:rsidRPr="0086550C">
        <w:rPr>
          <w:bCs/>
          <w:color w:val="000000" w:themeColor="text1"/>
        </w:rPr>
        <w:t>a.2. Il sistema incrementa il numero di segnalazioni associate all’utente che ha restituito il libro in ritardo. </w:t>
      </w:r>
    </w:p>
    <w:p w14:paraId="180AEEDB" w14:textId="77777777" w:rsidR="007D0F42" w:rsidRPr="0086550C" w:rsidRDefault="007D0F42" w:rsidP="007D0F42">
      <w:pPr>
        <w:pStyle w:val="Nessunaspaziatura"/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3</w:t>
      </w:r>
      <w:r w:rsidRPr="0086550C">
        <w:rPr>
          <w:bCs/>
          <w:color w:val="000000" w:themeColor="text1"/>
        </w:rPr>
        <w:t>a.3. Il sistema verifica il numero di segnalazioni associate all’utente, nel caso siano </w:t>
      </w:r>
      <w:proofErr w:type="gramStart"/>
      <w:r w:rsidRPr="0086550C">
        <w:rPr>
          <w:bCs/>
          <w:color w:val="000000" w:themeColor="text1"/>
        </w:rPr>
        <w:t>3</w:t>
      </w:r>
      <w:proofErr w:type="gramEnd"/>
      <w:r w:rsidRPr="0086550C">
        <w:rPr>
          <w:bCs/>
          <w:color w:val="000000" w:themeColor="text1"/>
        </w:rPr>
        <w:t> lo contrassegna come "sospeso" per un mese. </w:t>
      </w:r>
    </w:p>
    <w:p w14:paraId="767A1329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3</w:t>
      </w:r>
      <w:r w:rsidRPr="0086550C">
        <w:rPr>
          <w:bCs/>
          <w:color w:val="000000" w:themeColor="text1"/>
        </w:rPr>
        <w:t xml:space="preserve">a.4. Il sistema esegue un controllo sul ritardo a 3 settimane (passo </w:t>
      </w:r>
      <w:r>
        <w:rPr>
          <w:bCs/>
          <w:color w:val="000000" w:themeColor="text1"/>
        </w:rPr>
        <w:t>4</w:t>
      </w:r>
      <w:r w:rsidRPr="0086550C">
        <w:rPr>
          <w:bCs/>
          <w:color w:val="000000" w:themeColor="text1"/>
        </w:rPr>
        <w:t>). </w:t>
      </w:r>
    </w:p>
    <w:p w14:paraId="443DF04C" w14:textId="77777777" w:rsidR="007D0F42" w:rsidRPr="0086550C" w:rsidRDefault="007D0F42" w:rsidP="007D0F42">
      <w:pPr>
        <w:pStyle w:val="Nessunaspaziatura"/>
        <w:ind w:left="720"/>
        <w:rPr>
          <w:bCs/>
          <w:color w:val="000000" w:themeColor="text1"/>
        </w:rPr>
      </w:pPr>
      <w:r>
        <w:rPr>
          <w:b/>
          <w:bCs/>
          <w:color w:val="000000" w:themeColor="text1"/>
        </w:rPr>
        <w:t>4</w:t>
      </w:r>
      <w:r w:rsidRPr="0086550C">
        <w:rPr>
          <w:b/>
          <w:bCs/>
          <w:color w:val="000000" w:themeColor="text1"/>
        </w:rPr>
        <w:t>a. Ritardo superiore a 3 settimane (IF-</w:t>
      </w:r>
      <w:r>
        <w:rPr>
          <w:b/>
          <w:bCs/>
          <w:color w:val="000000" w:themeColor="text1"/>
        </w:rPr>
        <w:t>8</w:t>
      </w:r>
      <w:r w:rsidRPr="0086550C">
        <w:rPr>
          <w:b/>
          <w:bCs/>
          <w:color w:val="000000" w:themeColor="text1"/>
        </w:rPr>
        <w:t>.3):</w:t>
      </w:r>
      <w:r w:rsidRPr="0086550C">
        <w:rPr>
          <w:bCs/>
          <w:color w:val="000000" w:themeColor="text1"/>
        </w:rPr>
        <w:t> </w:t>
      </w:r>
    </w:p>
    <w:p w14:paraId="17387CBD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4</w:t>
      </w:r>
      <w:r w:rsidRPr="0086550C">
        <w:rPr>
          <w:bCs/>
          <w:color w:val="000000" w:themeColor="text1"/>
        </w:rPr>
        <w:t>a.1. Il sistema segnala l'utente in questione e lo contrassegna come "sospeso" per un mese. </w:t>
      </w:r>
    </w:p>
    <w:p w14:paraId="6D160C10" w14:textId="77777777" w:rsidR="007D0F42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4</w:t>
      </w:r>
      <w:r w:rsidRPr="0086550C">
        <w:rPr>
          <w:bCs/>
          <w:color w:val="000000" w:themeColor="text1"/>
        </w:rPr>
        <w:t>a.2. Il flusso termina correttamente. </w:t>
      </w:r>
    </w:p>
    <w:p w14:paraId="01D9C4DE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</w:p>
    <w:p w14:paraId="1A62204A" w14:textId="77777777" w:rsidR="007D0F42" w:rsidRDefault="007D0F42" w:rsidP="007D0F42">
      <w:pPr>
        <w:pStyle w:val="Titolo1"/>
      </w:pPr>
      <w:r>
        <w:t>CASO D'USO: VISUALIZZAZIONE LISTA PRESTITI</w:t>
      </w:r>
    </w:p>
    <w:p w14:paraId="417D6DBC" w14:textId="77777777" w:rsidR="007D0F42" w:rsidRPr="00C1167B" w:rsidRDefault="007D0F42" w:rsidP="007D0F42">
      <w:pPr>
        <w:pStyle w:val="Nessunaspaziatura"/>
        <w:ind w:left="720"/>
        <w:rPr>
          <w:color w:val="000000" w:themeColor="text1"/>
        </w:rPr>
      </w:pPr>
    </w:p>
    <w:p w14:paraId="03E78E48" w14:textId="77777777" w:rsidR="007D0F42" w:rsidRDefault="007D0F42" w:rsidP="007D0F42">
      <w:pPr>
        <w:pStyle w:val="Nessunaspaziatura"/>
        <w:numPr>
          <w:ilvl w:val="0"/>
          <w:numId w:val="5"/>
        </w:numPr>
        <w:rPr>
          <w:color w:val="000000" w:themeColor="text1"/>
        </w:rPr>
      </w:pPr>
      <w:r w:rsidRPr="3646BD0C">
        <w:rPr>
          <w:b/>
          <w:bCs/>
          <w:color w:val="000000" w:themeColor="text1"/>
        </w:rPr>
        <w:t>Nome:</w:t>
      </w:r>
      <w:r w:rsidRPr="3646BD0C">
        <w:rPr>
          <w:color w:val="000000" w:themeColor="text1"/>
        </w:rPr>
        <w:t> Visualizzazione lista prestiti</w:t>
      </w:r>
    </w:p>
    <w:p w14:paraId="654A107C" w14:textId="77777777" w:rsidR="007D0F42" w:rsidRDefault="007D0F42" w:rsidP="007D0F42">
      <w:pPr>
        <w:pStyle w:val="Nessunaspaziatura"/>
        <w:numPr>
          <w:ilvl w:val="0"/>
          <w:numId w:val="6"/>
        </w:numPr>
        <w:rPr>
          <w:color w:val="000000" w:themeColor="text1"/>
        </w:rPr>
      </w:pPr>
      <w:r w:rsidRPr="3646BD0C">
        <w:rPr>
          <w:b/>
          <w:bCs/>
          <w:color w:val="000000" w:themeColor="text1"/>
        </w:rPr>
        <w:t>Attore partecipante:</w:t>
      </w:r>
      <w:r w:rsidRPr="3646BD0C">
        <w:rPr>
          <w:color w:val="000000" w:themeColor="text1"/>
        </w:rPr>
        <w:t> Personale della biblioteca </w:t>
      </w:r>
    </w:p>
    <w:p w14:paraId="656744F4" w14:textId="77777777" w:rsidR="007D0F42" w:rsidRDefault="007D0F42" w:rsidP="007D0F42">
      <w:pPr>
        <w:pStyle w:val="Nessunaspaziatura"/>
        <w:numPr>
          <w:ilvl w:val="0"/>
          <w:numId w:val="7"/>
        </w:numPr>
        <w:rPr>
          <w:color w:val="000000" w:themeColor="text1"/>
        </w:rPr>
      </w:pPr>
      <w:r w:rsidRPr="3646BD0C">
        <w:rPr>
          <w:b/>
          <w:bCs/>
          <w:color w:val="000000" w:themeColor="text1"/>
        </w:rPr>
        <w:t>Precondizioni:</w:t>
      </w:r>
      <w:r w:rsidRPr="3646BD0C">
        <w:rPr>
          <w:color w:val="000000" w:themeColor="text1"/>
        </w:rPr>
        <w:t> </w:t>
      </w:r>
    </w:p>
    <w:p w14:paraId="45CD31A9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FDA9600">
        <w:rPr>
          <w:color w:val="000000" w:themeColor="text1"/>
        </w:rPr>
        <w:t>-Il personale ha effettuato l'accesso al sistema. </w:t>
      </w:r>
    </w:p>
    <w:p w14:paraId="6BF7053F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FDA9600">
        <w:rPr>
          <w:color w:val="000000" w:themeColor="text1"/>
        </w:rPr>
        <w:t>-Il personale visualizza l’interfaccia 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7E912E74" w14:textId="77777777" w:rsidR="007D0F42" w:rsidRDefault="007D0F42" w:rsidP="007D0F42">
      <w:pPr>
        <w:pStyle w:val="Nessunaspaziatura"/>
        <w:numPr>
          <w:ilvl w:val="0"/>
          <w:numId w:val="8"/>
        </w:numPr>
        <w:rPr>
          <w:color w:val="000000" w:themeColor="text1"/>
        </w:rPr>
      </w:pPr>
      <w:proofErr w:type="spellStart"/>
      <w:r w:rsidRPr="7FDA9600">
        <w:rPr>
          <w:b/>
          <w:bCs/>
          <w:color w:val="000000" w:themeColor="text1"/>
        </w:rPr>
        <w:t>Postcondizioni</w:t>
      </w:r>
      <w:proofErr w:type="spellEnd"/>
      <w:r w:rsidRPr="7FDA9600">
        <w:rPr>
          <w:b/>
          <w:bCs/>
          <w:color w:val="000000" w:themeColor="text1"/>
        </w:rPr>
        <w:t>:</w:t>
      </w:r>
      <w:r w:rsidRPr="7FDA9600">
        <w:rPr>
          <w:color w:val="000000" w:themeColor="text1"/>
        </w:rPr>
        <w:t> </w:t>
      </w:r>
    </w:p>
    <w:p w14:paraId="22B01FFD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  <w:r w:rsidRPr="7FDA9600">
        <w:rPr>
          <w:color w:val="000000" w:themeColor="text1"/>
        </w:rPr>
        <w:t>-Il personale visualizza a schermo la lista dei prestiti attivi secondo l’ordine selezionato</w:t>
      </w:r>
    </w:p>
    <w:p w14:paraId="59C7EC86" w14:textId="77777777" w:rsidR="007D0F42" w:rsidRDefault="007D0F42" w:rsidP="007D0F42">
      <w:pPr>
        <w:pStyle w:val="Nessunaspaziatura"/>
        <w:numPr>
          <w:ilvl w:val="0"/>
          <w:numId w:val="9"/>
        </w:numPr>
        <w:rPr>
          <w:color w:val="000000" w:themeColor="text1"/>
        </w:rPr>
      </w:pPr>
      <w:r w:rsidRPr="3646BD0C">
        <w:rPr>
          <w:b/>
          <w:bCs/>
          <w:color w:val="000000" w:themeColor="text1"/>
        </w:rPr>
        <w:t>Flusso di eventi:</w:t>
      </w:r>
      <w:r w:rsidRPr="3646BD0C">
        <w:rPr>
          <w:color w:val="000000" w:themeColor="text1"/>
        </w:rPr>
        <w:t> </w:t>
      </w:r>
    </w:p>
    <w:p w14:paraId="65C9B2AF" w14:textId="77777777" w:rsidR="007D0F42" w:rsidRDefault="007D0F42" w:rsidP="007D0F42">
      <w:pPr>
        <w:pStyle w:val="Nessunaspaziatura"/>
        <w:numPr>
          <w:ilvl w:val="0"/>
          <w:numId w:val="1"/>
        </w:numPr>
        <w:tabs>
          <w:tab w:val="num" w:pos="1440"/>
        </w:tabs>
        <w:rPr>
          <w:color w:val="000000" w:themeColor="text1"/>
        </w:rPr>
      </w:pPr>
      <w:r w:rsidRPr="7FDA9600">
        <w:rPr>
          <w:color w:val="000000" w:themeColor="text1"/>
        </w:rPr>
        <w:t>Il personale seleziona l'opzione "Gestione prestiti" (UI-</w:t>
      </w:r>
      <w:r>
        <w:rPr>
          <w:color w:val="000000" w:themeColor="text1"/>
        </w:rPr>
        <w:t>6</w:t>
      </w:r>
      <w:r w:rsidRPr="7FDA9600">
        <w:rPr>
          <w:color w:val="000000" w:themeColor="text1"/>
        </w:rPr>
        <w:t>) dall’interfaccia 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05D8D3E5" w14:textId="77777777" w:rsidR="007D0F42" w:rsidRDefault="007D0F42" w:rsidP="007D0F42">
      <w:pPr>
        <w:pStyle w:val="Nessunaspaziatura"/>
        <w:numPr>
          <w:ilvl w:val="0"/>
          <w:numId w:val="1"/>
        </w:numPr>
        <w:tabs>
          <w:tab w:val="num" w:pos="1440"/>
        </w:tabs>
        <w:rPr>
          <w:color w:val="000000" w:themeColor="text1"/>
        </w:rPr>
      </w:pPr>
      <w:r w:rsidRPr="7FDA9600">
        <w:rPr>
          <w:color w:val="000000" w:themeColor="text1"/>
        </w:rPr>
        <w:t>Il personale seleziona tramite l’apposito menu a tendina in quale ordine visualizzare la lista dei prestiti attivi (per data di inizio prestito (IF-</w:t>
      </w:r>
      <w:r>
        <w:rPr>
          <w:color w:val="000000" w:themeColor="text1"/>
        </w:rPr>
        <w:t>7</w:t>
      </w:r>
      <w:r w:rsidRPr="7FDA9600">
        <w:rPr>
          <w:color w:val="000000" w:themeColor="text1"/>
        </w:rPr>
        <w:t>.1) o per data di restituzione (IF-</w:t>
      </w:r>
      <w:r>
        <w:rPr>
          <w:color w:val="000000" w:themeColor="text1"/>
        </w:rPr>
        <w:t>7</w:t>
      </w:r>
      <w:r w:rsidRPr="7FDA9600">
        <w:rPr>
          <w:color w:val="000000" w:themeColor="text1"/>
        </w:rPr>
        <w:t>.2)).</w:t>
      </w:r>
    </w:p>
    <w:p w14:paraId="6A45B661" w14:textId="77777777" w:rsidR="007D0F42" w:rsidRDefault="007D0F42" w:rsidP="007D0F42">
      <w:pPr>
        <w:pStyle w:val="Nessunaspaziatura"/>
        <w:numPr>
          <w:ilvl w:val="0"/>
          <w:numId w:val="1"/>
        </w:numPr>
        <w:rPr>
          <w:color w:val="000000" w:themeColor="text1"/>
        </w:rPr>
      </w:pPr>
      <w:r w:rsidRPr="7FDA9600">
        <w:rPr>
          <w:color w:val="000000" w:themeColor="text1"/>
        </w:rPr>
        <w:t>Il sistema fornisce a schermo la lista secondo l’ordine selezionato.</w:t>
      </w:r>
    </w:p>
    <w:p w14:paraId="0F729E4D" w14:textId="77777777" w:rsidR="007D0F42" w:rsidRDefault="007D0F42" w:rsidP="007D0F42">
      <w:pPr>
        <w:pStyle w:val="Nessunaspaziatura"/>
        <w:tabs>
          <w:tab w:val="num" w:pos="1440"/>
        </w:tabs>
        <w:ind w:left="1440"/>
        <w:rPr>
          <w:color w:val="000000" w:themeColor="text1"/>
        </w:rPr>
      </w:pPr>
    </w:p>
    <w:p w14:paraId="3B2FBB80" w14:textId="77777777" w:rsidR="007D0F42" w:rsidRDefault="007D0F42" w:rsidP="007D0F42">
      <w:pPr>
        <w:pStyle w:val="Titolo1"/>
      </w:pPr>
      <w:r>
        <w:t>CASO D'USO</w:t>
      </w:r>
      <w:r w:rsidRPr="00C92CA9">
        <w:t xml:space="preserve">: </w:t>
      </w:r>
      <w:r>
        <w:t>INSERIMENTO UTENTI</w:t>
      </w:r>
    </w:p>
    <w:p w14:paraId="3138FAF0" w14:textId="77777777" w:rsidR="007D0F42" w:rsidRPr="00C1167B" w:rsidRDefault="007D0F42" w:rsidP="007D0F42">
      <w:pPr>
        <w:pStyle w:val="Nessunaspaziatura"/>
        <w:ind w:left="720"/>
        <w:rPr>
          <w:bCs/>
          <w:color w:val="000000" w:themeColor="text1"/>
        </w:rPr>
      </w:pPr>
    </w:p>
    <w:p w14:paraId="71FF9011" w14:textId="77777777" w:rsidR="007D0F42" w:rsidRPr="0086550C" w:rsidRDefault="007D0F42" w:rsidP="007D0F42">
      <w:pPr>
        <w:pStyle w:val="Nessunaspaziatura"/>
        <w:numPr>
          <w:ilvl w:val="0"/>
          <w:numId w:val="26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Nome:</w:t>
      </w:r>
      <w:r w:rsidRPr="0086550C">
        <w:rPr>
          <w:bCs/>
          <w:color w:val="000000" w:themeColor="text1"/>
        </w:rPr>
        <w:t> </w:t>
      </w:r>
      <w:r>
        <w:rPr>
          <w:bCs/>
          <w:color w:val="000000" w:themeColor="text1"/>
        </w:rPr>
        <w:t>Inserimento</w:t>
      </w:r>
      <w:r w:rsidRPr="0086550C">
        <w:rPr>
          <w:bCs/>
          <w:color w:val="000000" w:themeColor="text1"/>
        </w:rPr>
        <w:t xml:space="preserve"> Utenti </w:t>
      </w:r>
    </w:p>
    <w:p w14:paraId="7446D5EE" w14:textId="77777777" w:rsidR="007D0F42" w:rsidRPr="0086550C" w:rsidRDefault="007D0F42" w:rsidP="007D0F42">
      <w:pPr>
        <w:pStyle w:val="Nessunaspaziatura"/>
        <w:numPr>
          <w:ilvl w:val="0"/>
          <w:numId w:val="27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Attore partecipante:</w:t>
      </w:r>
      <w:r w:rsidRPr="0086550C">
        <w:rPr>
          <w:bCs/>
          <w:color w:val="000000" w:themeColor="text1"/>
        </w:rPr>
        <w:t> Personale della biblioteca </w:t>
      </w:r>
    </w:p>
    <w:p w14:paraId="5C8A121B" w14:textId="77777777" w:rsidR="007D0F42" w:rsidRPr="0086550C" w:rsidRDefault="007D0F42" w:rsidP="007D0F42">
      <w:pPr>
        <w:pStyle w:val="Nessunaspaziatura"/>
        <w:numPr>
          <w:ilvl w:val="0"/>
          <w:numId w:val="28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Precondizioni:</w:t>
      </w:r>
      <w:r w:rsidRPr="0086550C">
        <w:rPr>
          <w:bCs/>
          <w:color w:val="000000" w:themeColor="text1"/>
        </w:rPr>
        <w:t> </w:t>
      </w:r>
    </w:p>
    <w:p w14:paraId="37E57F62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 personale ha effettuato l'accesso al sistema. </w:t>
      </w:r>
    </w:p>
    <w:p w14:paraId="7A54A9D1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-Il personale visualizza l’interfaccia </w:t>
      </w:r>
      <w:r w:rsidRPr="7FDA9600">
        <w:rPr>
          <w:color w:val="000000" w:themeColor="text1"/>
        </w:rPr>
        <w:t>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1D03A140" w14:textId="77777777" w:rsidR="007D0F42" w:rsidRPr="0086550C" w:rsidRDefault="007D0F42" w:rsidP="007D0F42">
      <w:pPr>
        <w:pStyle w:val="Nessunaspaziatura"/>
        <w:numPr>
          <w:ilvl w:val="0"/>
          <w:numId w:val="29"/>
        </w:numPr>
        <w:rPr>
          <w:bCs/>
          <w:color w:val="000000" w:themeColor="text1"/>
        </w:rPr>
      </w:pPr>
      <w:proofErr w:type="spellStart"/>
      <w:r w:rsidRPr="0086550C">
        <w:rPr>
          <w:b/>
          <w:bCs/>
          <w:color w:val="000000" w:themeColor="text1"/>
        </w:rPr>
        <w:t>Postcondizioni</w:t>
      </w:r>
      <w:proofErr w:type="spellEnd"/>
      <w:r w:rsidRPr="0086550C">
        <w:rPr>
          <w:b/>
          <w:bCs/>
          <w:color w:val="000000" w:themeColor="text1"/>
        </w:rPr>
        <w:t>:</w:t>
      </w:r>
      <w:r w:rsidRPr="0086550C">
        <w:rPr>
          <w:bCs/>
          <w:color w:val="000000" w:themeColor="text1"/>
        </w:rPr>
        <w:t> </w:t>
      </w:r>
    </w:p>
    <w:p w14:paraId="2F4DE480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-Un nuovo utente è </w:t>
      </w:r>
      <w:r>
        <w:rPr>
          <w:bCs/>
          <w:color w:val="000000" w:themeColor="text1"/>
        </w:rPr>
        <w:t>inserito nel sistema</w:t>
      </w:r>
      <w:r w:rsidRPr="0086550C">
        <w:rPr>
          <w:bCs/>
          <w:color w:val="000000" w:themeColor="text1"/>
        </w:rPr>
        <w:t>. </w:t>
      </w:r>
    </w:p>
    <w:p w14:paraId="5A43CA94" w14:textId="77777777" w:rsidR="007D0F42" w:rsidRPr="0086550C" w:rsidRDefault="007D0F42" w:rsidP="007D0F42">
      <w:pPr>
        <w:pStyle w:val="Nessunaspaziatura"/>
        <w:numPr>
          <w:ilvl w:val="0"/>
          <w:numId w:val="30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eventi:</w:t>
      </w:r>
      <w:r w:rsidRPr="0086550C">
        <w:rPr>
          <w:bCs/>
          <w:color w:val="000000" w:themeColor="text1"/>
        </w:rPr>
        <w:t> </w:t>
      </w:r>
    </w:p>
    <w:p w14:paraId="75BF85ED" w14:textId="77777777" w:rsidR="007D0F42" w:rsidRDefault="007D0F42" w:rsidP="007D0F42">
      <w:pPr>
        <w:pStyle w:val="Nessunaspaziatura"/>
        <w:numPr>
          <w:ilvl w:val="0"/>
          <w:numId w:val="31"/>
        </w:numPr>
        <w:tabs>
          <w:tab w:val="num" w:pos="1440"/>
        </w:tabs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personale seleziona l'opzione "Gestione utenti" (UI-</w:t>
      </w:r>
      <w:r>
        <w:rPr>
          <w:bCs/>
          <w:color w:val="000000" w:themeColor="text1"/>
        </w:rPr>
        <w:t>7</w:t>
      </w:r>
      <w:r w:rsidRPr="0086550C">
        <w:rPr>
          <w:bCs/>
          <w:color w:val="000000" w:themeColor="text1"/>
        </w:rPr>
        <w:t xml:space="preserve">) dall’interfaccia </w:t>
      </w:r>
      <w:r w:rsidRPr="7FDA9600">
        <w:rPr>
          <w:color w:val="000000" w:themeColor="text1"/>
        </w:rPr>
        <w:t>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4F81C018" w14:textId="77777777" w:rsidR="007D0F42" w:rsidRPr="0086550C" w:rsidRDefault="007D0F42" w:rsidP="007D0F42">
      <w:pPr>
        <w:pStyle w:val="Nessunaspaziatura"/>
        <w:numPr>
          <w:ilvl w:val="0"/>
          <w:numId w:val="31"/>
        </w:numPr>
        <w:tabs>
          <w:tab w:val="num" w:pos="1440"/>
        </w:tabs>
        <w:ind w:left="1440"/>
        <w:rPr>
          <w:bCs/>
          <w:color w:val="000000" w:themeColor="text1"/>
        </w:rPr>
      </w:pPr>
      <w:r>
        <w:rPr>
          <w:bCs/>
          <w:color w:val="000000" w:themeColor="text1"/>
        </w:rPr>
        <w:t>Il personale inserisce tutti i campi inerenti all’utente per poterlo aggiungere</w:t>
      </w:r>
    </w:p>
    <w:p w14:paraId="3FB3413E" w14:textId="77777777" w:rsidR="007D0F42" w:rsidRPr="0086550C" w:rsidRDefault="007D0F42" w:rsidP="007D0F42">
      <w:pPr>
        <w:pStyle w:val="Nessunaspaziatura"/>
        <w:numPr>
          <w:ilvl w:val="0"/>
          <w:numId w:val="33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Il personale seleziona </w:t>
      </w:r>
      <w:r>
        <w:rPr>
          <w:bCs/>
          <w:color w:val="000000" w:themeColor="text1"/>
        </w:rPr>
        <w:t>l’</w:t>
      </w:r>
      <w:r w:rsidRPr="0086550C">
        <w:rPr>
          <w:bCs/>
          <w:color w:val="000000" w:themeColor="text1"/>
        </w:rPr>
        <w:t>opzione Aggiungi (IF-</w:t>
      </w:r>
      <w:r>
        <w:rPr>
          <w:bCs/>
          <w:color w:val="000000" w:themeColor="text1"/>
        </w:rPr>
        <w:t>9</w:t>
      </w:r>
      <w:r w:rsidRPr="0086550C">
        <w:rPr>
          <w:bCs/>
          <w:color w:val="000000" w:themeColor="text1"/>
        </w:rPr>
        <w:t>.1). </w:t>
      </w:r>
    </w:p>
    <w:p w14:paraId="5ADAD046" w14:textId="77777777" w:rsidR="007D0F42" w:rsidRPr="0086550C" w:rsidRDefault="007D0F42" w:rsidP="007D0F42">
      <w:pPr>
        <w:pStyle w:val="Nessunaspaziatura"/>
        <w:numPr>
          <w:ilvl w:val="0"/>
          <w:numId w:val="33"/>
        </w:numPr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 memorizza i dati dell'utente (DF-2) nell’archivio (IF-1). </w:t>
      </w:r>
    </w:p>
    <w:p w14:paraId="1774E4B9" w14:textId="77777777" w:rsidR="007D0F42" w:rsidRPr="0086550C" w:rsidRDefault="007D0F42" w:rsidP="007D0F42">
      <w:pPr>
        <w:pStyle w:val="Nessunaspaziatura"/>
        <w:numPr>
          <w:ilvl w:val="0"/>
          <w:numId w:val="37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 alternativi:</w:t>
      </w:r>
      <w:r w:rsidRPr="0086550C">
        <w:rPr>
          <w:bCs/>
          <w:color w:val="000000" w:themeColor="text1"/>
        </w:rPr>
        <w:t> </w:t>
      </w:r>
    </w:p>
    <w:p w14:paraId="7A775822" w14:textId="77777777" w:rsidR="007D0F42" w:rsidRPr="0086550C" w:rsidRDefault="007D0F42" w:rsidP="007D0F42">
      <w:pPr>
        <w:pStyle w:val="Nessunaspaziatura"/>
        <w:ind w:firstLine="644"/>
        <w:rPr>
          <w:bCs/>
          <w:color w:val="000000" w:themeColor="text1"/>
        </w:rPr>
      </w:pPr>
      <w:r>
        <w:rPr>
          <w:b/>
          <w:bCs/>
          <w:color w:val="000000" w:themeColor="text1"/>
        </w:rPr>
        <w:t>2</w:t>
      </w:r>
      <w:r w:rsidRPr="0086550C">
        <w:rPr>
          <w:b/>
          <w:bCs/>
          <w:color w:val="000000" w:themeColor="text1"/>
        </w:rPr>
        <w:t>a. Tentativo di aggiungere un utente senza dati obbligatori:</w:t>
      </w:r>
      <w:r w:rsidRPr="0086550C">
        <w:rPr>
          <w:bCs/>
          <w:color w:val="000000" w:themeColor="text1"/>
        </w:rPr>
        <w:t> </w:t>
      </w:r>
    </w:p>
    <w:p w14:paraId="4F7D02C4" w14:textId="77777777" w:rsidR="007D0F42" w:rsidRPr="0086550C" w:rsidRDefault="007D0F42" w:rsidP="007D0F42">
      <w:pPr>
        <w:pStyle w:val="Nessunaspaziatura"/>
        <w:ind w:left="144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2</w:t>
      </w:r>
      <w:r w:rsidRPr="0086550C">
        <w:rPr>
          <w:bCs/>
          <w:color w:val="000000" w:themeColor="text1"/>
        </w:rPr>
        <w:t>a.1. Il sistema impedisce il salvataggio impedendo di premere il bottone “Aggiungi” generando un messaggio di errore </w:t>
      </w:r>
    </w:p>
    <w:p w14:paraId="09E00122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2</w:t>
      </w:r>
      <w:r w:rsidRPr="0086550C">
        <w:rPr>
          <w:bCs/>
          <w:color w:val="000000" w:themeColor="text1"/>
        </w:rPr>
        <w:t xml:space="preserve">a.2. L'esecuzione riprende al passo </w:t>
      </w:r>
      <w:r>
        <w:rPr>
          <w:bCs/>
          <w:color w:val="000000" w:themeColor="text1"/>
        </w:rPr>
        <w:t>2</w:t>
      </w:r>
      <w:r w:rsidRPr="0086550C">
        <w:rPr>
          <w:bCs/>
          <w:color w:val="000000" w:themeColor="text1"/>
        </w:rPr>
        <w:t>. </w:t>
      </w:r>
    </w:p>
    <w:p w14:paraId="7198265A" w14:textId="77777777" w:rsidR="007D0F42" w:rsidRDefault="007D0F42" w:rsidP="007D0F42">
      <w:pPr>
        <w:pStyle w:val="Titolo1"/>
      </w:pPr>
      <w:r>
        <w:t>CASO D’USO: MODIFICA UTENTI</w:t>
      </w:r>
    </w:p>
    <w:p w14:paraId="750442F4" w14:textId="77777777" w:rsidR="007D0F42" w:rsidRPr="00C1167B" w:rsidRDefault="007D0F42" w:rsidP="007D0F42">
      <w:pPr>
        <w:pStyle w:val="Nessunaspaziatura"/>
        <w:ind w:left="720"/>
        <w:rPr>
          <w:color w:val="000000" w:themeColor="text1"/>
        </w:rPr>
      </w:pPr>
    </w:p>
    <w:p w14:paraId="3F897903" w14:textId="77777777" w:rsidR="007D0F42" w:rsidRPr="0086550C" w:rsidRDefault="007D0F42" w:rsidP="007D0F42">
      <w:pPr>
        <w:pStyle w:val="Nessunaspaziatura"/>
        <w:numPr>
          <w:ilvl w:val="0"/>
          <w:numId w:val="26"/>
        </w:numPr>
        <w:rPr>
          <w:color w:val="000000" w:themeColor="text1"/>
        </w:rPr>
      </w:pPr>
      <w:r w:rsidRPr="3B3043B1">
        <w:rPr>
          <w:b/>
          <w:bCs/>
          <w:color w:val="000000" w:themeColor="text1"/>
        </w:rPr>
        <w:t>Nome:</w:t>
      </w:r>
      <w:r w:rsidRPr="3B3043B1">
        <w:rPr>
          <w:color w:val="000000" w:themeColor="text1"/>
        </w:rPr>
        <w:t> </w:t>
      </w:r>
      <w:r>
        <w:rPr>
          <w:color w:val="000000" w:themeColor="text1"/>
        </w:rPr>
        <w:t>Modifica</w:t>
      </w:r>
      <w:r w:rsidRPr="3B3043B1">
        <w:rPr>
          <w:color w:val="000000" w:themeColor="text1"/>
        </w:rPr>
        <w:t xml:space="preserve"> Utenti </w:t>
      </w:r>
    </w:p>
    <w:p w14:paraId="17F430FF" w14:textId="77777777" w:rsidR="007D0F42" w:rsidRPr="0086550C" w:rsidRDefault="007D0F42" w:rsidP="007D0F42">
      <w:pPr>
        <w:pStyle w:val="Nessunaspaziatura"/>
        <w:numPr>
          <w:ilvl w:val="0"/>
          <w:numId w:val="27"/>
        </w:numPr>
        <w:rPr>
          <w:color w:val="000000" w:themeColor="text1"/>
        </w:rPr>
      </w:pPr>
      <w:r w:rsidRPr="3B3043B1">
        <w:rPr>
          <w:b/>
          <w:bCs/>
          <w:color w:val="000000" w:themeColor="text1"/>
        </w:rPr>
        <w:t>Attore partecipante:</w:t>
      </w:r>
      <w:r w:rsidRPr="3B3043B1">
        <w:rPr>
          <w:color w:val="000000" w:themeColor="text1"/>
        </w:rPr>
        <w:t> Personale della biblioteca </w:t>
      </w:r>
    </w:p>
    <w:p w14:paraId="0E08765D" w14:textId="77777777" w:rsidR="007D0F42" w:rsidRPr="0086550C" w:rsidRDefault="007D0F42" w:rsidP="007D0F42">
      <w:pPr>
        <w:pStyle w:val="Nessunaspaziatura"/>
        <w:numPr>
          <w:ilvl w:val="0"/>
          <w:numId w:val="28"/>
        </w:numPr>
        <w:rPr>
          <w:color w:val="000000" w:themeColor="text1"/>
        </w:rPr>
      </w:pPr>
      <w:r w:rsidRPr="3B3043B1">
        <w:rPr>
          <w:b/>
          <w:bCs/>
          <w:color w:val="000000" w:themeColor="text1"/>
        </w:rPr>
        <w:t>Precondizioni:</w:t>
      </w:r>
      <w:r w:rsidRPr="3B3043B1">
        <w:rPr>
          <w:color w:val="000000" w:themeColor="text1"/>
        </w:rPr>
        <w:t> </w:t>
      </w:r>
    </w:p>
    <w:p w14:paraId="75B18B73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B3043B1">
        <w:rPr>
          <w:color w:val="000000" w:themeColor="text1"/>
        </w:rPr>
        <w:t>-Il personale ha effettuato l'accesso al sistema. </w:t>
      </w:r>
    </w:p>
    <w:p w14:paraId="373FA76D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B3043B1">
        <w:rPr>
          <w:color w:val="000000" w:themeColor="text1"/>
        </w:rPr>
        <w:t xml:space="preserve">-Il personale visualizza l’interfaccia </w:t>
      </w:r>
      <w:r w:rsidRPr="7FDA9600">
        <w:rPr>
          <w:color w:val="000000" w:themeColor="text1"/>
        </w:rPr>
        <w:t>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2006C2C3" w14:textId="77777777" w:rsidR="007D0F42" w:rsidRPr="0086550C" w:rsidRDefault="007D0F42" w:rsidP="007D0F42">
      <w:pPr>
        <w:pStyle w:val="Nessunaspaziatura"/>
        <w:numPr>
          <w:ilvl w:val="0"/>
          <w:numId w:val="29"/>
        </w:numPr>
        <w:rPr>
          <w:color w:val="000000" w:themeColor="text1"/>
        </w:rPr>
      </w:pPr>
      <w:proofErr w:type="spellStart"/>
      <w:r w:rsidRPr="3B3043B1">
        <w:rPr>
          <w:b/>
          <w:bCs/>
          <w:color w:val="000000" w:themeColor="text1"/>
        </w:rPr>
        <w:t>Postcondizioni</w:t>
      </w:r>
      <w:proofErr w:type="spellEnd"/>
      <w:r w:rsidRPr="3B3043B1">
        <w:rPr>
          <w:b/>
          <w:bCs/>
          <w:color w:val="000000" w:themeColor="text1"/>
        </w:rPr>
        <w:t>:</w:t>
      </w:r>
      <w:r w:rsidRPr="3B3043B1">
        <w:rPr>
          <w:color w:val="000000" w:themeColor="text1"/>
        </w:rPr>
        <w:t> </w:t>
      </w:r>
    </w:p>
    <w:p w14:paraId="3E6A753A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3B3043B1">
        <w:rPr>
          <w:color w:val="000000" w:themeColor="text1"/>
        </w:rPr>
        <w:t xml:space="preserve">-Un nuovo utente </w:t>
      </w:r>
      <w:r>
        <w:rPr>
          <w:color w:val="000000" w:themeColor="text1"/>
        </w:rPr>
        <w:t>appare modificato</w:t>
      </w:r>
      <w:r w:rsidRPr="3B3043B1">
        <w:rPr>
          <w:color w:val="000000" w:themeColor="text1"/>
        </w:rPr>
        <w:t>. </w:t>
      </w:r>
    </w:p>
    <w:p w14:paraId="1520095D" w14:textId="77777777" w:rsidR="007D0F42" w:rsidRPr="0086550C" w:rsidRDefault="007D0F42" w:rsidP="007D0F42">
      <w:pPr>
        <w:pStyle w:val="Nessunaspaziatura"/>
        <w:numPr>
          <w:ilvl w:val="0"/>
          <w:numId w:val="30"/>
        </w:numPr>
        <w:rPr>
          <w:color w:val="000000" w:themeColor="text1"/>
        </w:rPr>
      </w:pPr>
      <w:r w:rsidRPr="3B3043B1">
        <w:rPr>
          <w:b/>
          <w:bCs/>
          <w:color w:val="000000" w:themeColor="text1"/>
        </w:rPr>
        <w:t>Flusso di eventi:</w:t>
      </w:r>
      <w:r w:rsidRPr="3B3043B1">
        <w:rPr>
          <w:color w:val="000000" w:themeColor="text1"/>
        </w:rPr>
        <w:t> </w:t>
      </w:r>
    </w:p>
    <w:p w14:paraId="0913FFB8" w14:textId="77777777" w:rsidR="007D0F42" w:rsidRPr="0086550C" w:rsidRDefault="007D0F42" w:rsidP="007D0F42">
      <w:pPr>
        <w:pStyle w:val="Nessunaspaziatura"/>
        <w:numPr>
          <w:ilvl w:val="0"/>
          <w:numId w:val="31"/>
        </w:numPr>
        <w:tabs>
          <w:tab w:val="num" w:pos="1440"/>
        </w:tabs>
        <w:ind w:left="1440"/>
        <w:rPr>
          <w:color w:val="000000" w:themeColor="text1"/>
        </w:rPr>
      </w:pPr>
      <w:r w:rsidRPr="3B3043B1">
        <w:rPr>
          <w:color w:val="000000" w:themeColor="text1"/>
        </w:rPr>
        <w:t>Il personale seleziona l'opzione "Gestione utenti" (UI-</w:t>
      </w:r>
      <w:r>
        <w:rPr>
          <w:color w:val="000000" w:themeColor="text1"/>
        </w:rPr>
        <w:t>7</w:t>
      </w:r>
      <w:r w:rsidRPr="3B3043B1">
        <w:rPr>
          <w:color w:val="000000" w:themeColor="text1"/>
        </w:rPr>
        <w:t xml:space="preserve">) dall’interfaccia </w:t>
      </w:r>
      <w:r w:rsidRPr="7FDA9600">
        <w:rPr>
          <w:color w:val="000000" w:themeColor="text1"/>
        </w:rPr>
        <w:t>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5F45DB88" w14:textId="77777777" w:rsidR="007D0F42" w:rsidRPr="0086550C" w:rsidRDefault="007D0F42" w:rsidP="007D0F42">
      <w:pPr>
        <w:pStyle w:val="Nessunaspaziatura"/>
        <w:numPr>
          <w:ilvl w:val="0"/>
          <w:numId w:val="31"/>
        </w:numPr>
        <w:tabs>
          <w:tab w:val="num" w:pos="1440"/>
        </w:tabs>
        <w:ind w:left="1440"/>
        <w:rPr>
          <w:color w:val="000000" w:themeColor="text1"/>
        </w:rPr>
      </w:pPr>
      <w:r w:rsidRPr="3B3043B1">
        <w:rPr>
          <w:color w:val="000000" w:themeColor="text1"/>
        </w:rPr>
        <w:t xml:space="preserve">Il personale </w:t>
      </w:r>
      <w:r>
        <w:rPr>
          <w:color w:val="000000" w:themeColor="text1"/>
        </w:rPr>
        <w:t>esegue un doppio click su uno dei campi dell’utente che si desidera modificare.</w:t>
      </w:r>
    </w:p>
    <w:p w14:paraId="1603D842" w14:textId="77777777" w:rsidR="007D0F42" w:rsidRPr="0086550C" w:rsidRDefault="007D0F42" w:rsidP="007D0F42">
      <w:pPr>
        <w:pStyle w:val="Nessunaspaziatura"/>
        <w:numPr>
          <w:ilvl w:val="0"/>
          <w:numId w:val="33"/>
        </w:numPr>
        <w:rPr>
          <w:color w:val="000000" w:themeColor="text1"/>
        </w:rPr>
      </w:pPr>
      <w:r w:rsidRPr="3B3043B1">
        <w:rPr>
          <w:color w:val="000000" w:themeColor="text1"/>
        </w:rPr>
        <w:t xml:space="preserve">Il personale </w:t>
      </w:r>
      <w:r>
        <w:rPr>
          <w:color w:val="000000" w:themeColor="text1"/>
        </w:rPr>
        <w:t>completa la modifica (IF-9.2).</w:t>
      </w:r>
    </w:p>
    <w:p w14:paraId="2C8C2C60" w14:textId="77777777" w:rsidR="007D0F42" w:rsidRPr="0086550C" w:rsidRDefault="007D0F42" w:rsidP="007D0F42">
      <w:pPr>
        <w:pStyle w:val="Nessunaspaziatura"/>
        <w:numPr>
          <w:ilvl w:val="0"/>
          <w:numId w:val="33"/>
        </w:numPr>
        <w:rPr>
          <w:color w:val="000000" w:themeColor="text1"/>
        </w:rPr>
      </w:pPr>
      <w:r w:rsidRPr="3B3043B1">
        <w:rPr>
          <w:color w:val="000000" w:themeColor="text1"/>
        </w:rPr>
        <w:t xml:space="preserve">Il sistema memorizza i dati </w:t>
      </w:r>
      <w:r>
        <w:rPr>
          <w:color w:val="000000" w:themeColor="text1"/>
        </w:rPr>
        <w:t xml:space="preserve">modificati </w:t>
      </w:r>
      <w:r w:rsidRPr="3B3043B1">
        <w:rPr>
          <w:color w:val="000000" w:themeColor="text1"/>
        </w:rPr>
        <w:t>dell'utente (DF-2) nell’archivio (IF-1). </w:t>
      </w:r>
    </w:p>
    <w:p w14:paraId="188F34E5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</w:p>
    <w:p w14:paraId="48ECFCBF" w14:textId="77777777" w:rsidR="007D0F42" w:rsidRDefault="007D0F42" w:rsidP="007D0F42">
      <w:pPr>
        <w:pStyle w:val="Titolo1"/>
      </w:pPr>
      <w:r>
        <w:t>CASO D’USO: RIMOZIONE UTENTI</w:t>
      </w:r>
    </w:p>
    <w:p w14:paraId="46A91722" w14:textId="77777777" w:rsidR="007D0F42" w:rsidRPr="00C1167B" w:rsidRDefault="007D0F42" w:rsidP="007D0F42">
      <w:pPr>
        <w:pStyle w:val="Nessunaspaziatura"/>
        <w:ind w:left="720"/>
        <w:rPr>
          <w:bCs/>
          <w:color w:val="000000" w:themeColor="text1"/>
        </w:rPr>
      </w:pPr>
    </w:p>
    <w:p w14:paraId="5FE954D5" w14:textId="77777777" w:rsidR="007D0F42" w:rsidRPr="0086550C" w:rsidRDefault="007D0F42" w:rsidP="007D0F42">
      <w:pPr>
        <w:pStyle w:val="Nessunaspaziatura"/>
        <w:numPr>
          <w:ilvl w:val="0"/>
          <w:numId w:val="26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Nome:</w:t>
      </w:r>
      <w:r w:rsidRPr="0086550C">
        <w:rPr>
          <w:bCs/>
          <w:color w:val="000000" w:themeColor="text1"/>
        </w:rPr>
        <w:t> </w:t>
      </w:r>
      <w:r>
        <w:rPr>
          <w:bCs/>
          <w:color w:val="000000" w:themeColor="text1"/>
        </w:rPr>
        <w:t>Rimozione</w:t>
      </w:r>
      <w:r w:rsidRPr="0086550C">
        <w:rPr>
          <w:bCs/>
          <w:color w:val="000000" w:themeColor="text1"/>
        </w:rPr>
        <w:t xml:space="preserve"> Utenti </w:t>
      </w:r>
    </w:p>
    <w:p w14:paraId="15685549" w14:textId="77777777" w:rsidR="007D0F42" w:rsidRPr="0086550C" w:rsidRDefault="007D0F42" w:rsidP="007D0F42">
      <w:pPr>
        <w:pStyle w:val="Nessunaspaziatura"/>
        <w:numPr>
          <w:ilvl w:val="0"/>
          <w:numId w:val="27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Attore partecipante:</w:t>
      </w:r>
      <w:r w:rsidRPr="0086550C">
        <w:rPr>
          <w:bCs/>
          <w:color w:val="000000" w:themeColor="text1"/>
        </w:rPr>
        <w:t> Personale della biblioteca </w:t>
      </w:r>
    </w:p>
    <w:p w14:paraId="5E9C8631" w14:textId="77777777" w:rsidR="007D0F42" w:rsidRPr="0086550C" w:rsidRDefault="007D0F42" w:rsidP="007D0F42">
      <w:pPr>
        <w:pStyle w:val="Nessunaspaziatura"/>
        <w:numPr>
          <w:ilvl w:val="0"/>
          <w:numId w:val="28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Precondizioni:</w:t>
      </w:r>
      <w:r w:rsidRPr="0086550C">
        <w:rPr>
          <w:bCs/>
          <w:color w:val="000000" w:themeColor="text1"/>
        </w:rPr>
        <w:t> </w:t>
      </w:r>
    </w:p>
    <w:p w14:paraId="35D4FA3E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-Il personale ha effettuato l'accesso al sistema. </w:t>
      </w:r>
    </w:p>
    <w:p w14:paraId="4690DA57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-Il personale visualizza l’interfaccia </w:t>
      </w:r>
      <w:r w:rsidRPr="7FDA9600">
        <w:rPr>
          <w:color w:val="000000" w:themeColor="text1"/>
        </w:rPr>
        <w:t>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3E150FD3" w14:textId="77777777" w:rsidR="007D0F42" w:rsidRPr="0086550C" w:rsidRDefault="007D0F42" w:rsidP="007D0F42">
      <w:pPr>
        <w:pStyle w:val="Nessunaspaziatura"/>
        <w:numPr>
          <w:ilvl w:val="0"/>
          <w:numId w:val="29"/>
        </w:numPr>
        <w:rPr>
          <w:bCs/>
          <w:color w:val="000000" w:themeColor="text1"/>
        </w:rPr>
      </w:pPr>
      <w:proofErr w:type="spellStart"/>
      <w:r w:rsidRPr="0086550C">
        <w:rPr>
          <w:b/>
          <w:bCs/>
          <w:color w:val="000000" w:themeColor="text1"/>
        </w:rPr>
        <w:t>Postcondizioni</w:t>
      </w:r>
      <w:proofErr w:type="spellEnd"/>
      <w:r w:rsidRPr="0086550C">
        <w:rPr>
          <w:b/>
          <w:bCs/>
          <w:color w:val="000000" w:themeColor="text1"/>
        </w:rPr>
        <w:t>:</w:t>
      </w:r>
      <w:r w:rsidRPr="0086550C">
        <w:rPr>
          <w:bCs/>
          <w:color w:val="000000" w:themeColor="text1"/>
        </w:rPr>
        <w:t> </w:t>
      </w:r>
    </w:p>
    <w:p w14:paraId="490CF1C9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-Un utente </w:t>
      </w:r>
      <w:r>
        <w:rPr>
          <w:bCs/>
          <w:color w:val="000000" w:themeColor="text1"/>
        </w:rPr>
        <w:t>viene</w:t>
      </w:r>
      <w:r w:rsidRPr="0086550C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rimosso dal sistema</w:t>
      </w:r>
      <w:r w:rsidRPr="0086550C">
        <w:rPr>
          <w:bCs/>
          <w:color w:val="000000" w:themeColor="text1"/>
        </w:rPr>
        <w:t>. </w:t>
      </w:r>
    </w:p>
    <w:p w14:paraId="10A48796" w14:textId="77777777" w:rsidR="007D0F42" w:rsidRPr="0086550C" w:rsidRDefault="007D0F42" w:rsidP="007D0F42">
      <w:pPr>
        <w:pStyle w:val="Nessunaspaziatura"/>
        <w:numPr>
          <w:ilvl w:val="0"/>
          <w:numId w:val="30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eventi:</w:t>
      </w:r>
      <w:r w:rsidRPr="0086550C">
        <w:rPr>
          <w:bCs/>
          <w:color w:val="000000" w:themeColor="text1"/>
        </w:rPr>
        <w:t> </w:t>
      </w:r>
    </w:p>
    <w:p w14:paraId="12F2379F" w14:textId="77777777" w:rsidR="007D0F42" w:rsidRDefault="007D0F42" w:rsidP="007D0F42">
      <w:pPr>
        <w:pStyle w:val="Nessunaspaziatura"/>
        <w:numPr>
          <w:ilvl w:val="3"/>
          <w:numId w:val="4"/>
        </w:numPr>
        <w:tabs>
          <w:tab w:val="num" w:pos="2880"/>
        </w:tabs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personale seleziona l'opzione "Gestione utenti" (UI-</w:t>
      </w:r>
      <w:r>
        <w:rPr>
          <w:bCs/>
          <w:color w:val="000000" w:themeColor="text1"/>
        </w:rPr>
        <w:t>7</w:t>
      </w:r>
      <w:r w:rsidRPr="0086550C">
        <w:rPr>
          <w:bCs/>
          <w:color w:val="000000" w:themeColor="text1"/>
        </w:rPr>
        <w:t xml:space="preserve">) dall’interfaccia </w:t>
      </w:r>
      <w:r w:rsidRPr="7FDA9600">
        <w:rPr>
          <w:color w:val="000000" w:themeColor="text1"/>
        </w:rPr>
        <w:t>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714C9617" w14:textId="77777777" w:rsidR="007D0F42" w:rsidRPr="0086550C" w:rsidRDefault="007D0F42" w:rsidP="007D0F42">
      <w:pPr>
        <w:pStyle w:val="Nessunaspaziatura"/>
        <w:numPr>
          <w:ilvl w:val="3"/>
          <w:numId w:val="4"/>
        </w:numPr>
        <w:tabs>
          <w:tab w:val="num" w:pos="1440"/>
        </w:tabs>
        <w:rPr>
          <w:bCs/>
          <w:color w:val="000000" w:themeColor="text1"/>
        </w:rPr>
      </w:pPr>
      <w:r>
        <w:rPr>
          <w:bCs/>
          <w:color w:val="000000" w:themeColor="text1"/>
        </w:rPr>
        <w:t>Il personale clicca la riga della dell’utente da rimuovere.</w:t>
      </w:r>
    </w:p>
    <w:p w14:paraId="2226ED90" w14:textId="77777777" w:rsidR="007D0F42" w:rsidRDefault="007D0F42" w:rsidP="007D0F42">
      <w:pPr>
        <w:pStyle w:val="Nessunaspaziatura"/>
        <w:numPr>
          <w:ilvl w:val="3"/>
          <w:numId w:val="4"/>
        </w:numPr>
        <w:tabs>
          <w:tab w:val="num" w:pos="1440"/>
        </w:tabs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 xml:space="preserve">Il personale seleziona </w:t>
      </w:r>
      <w:r>
        <w:rPr>
          <w:bCs/>
          <w:color w:val="000000" w:themeColor="text1"/>
        </w:rPr>
        <w:t>l’</w:t>
      </w:r>
      <w:r w:rsidRPr="0086550C">
        <w:rPr>
          <w:bCs/>
          <w:color w:val="000000" w:themeColor="text1"/>
        </w:rPr>
        <w:t xml:space="preserve">opzione </w:t>
      </w:r>
      <w:r>
        <w:rPr>
          <w:bCs/>
          <w:color w:val="000000" w:themeColor="text1"/>
        </w:rPr>
        <w:t>Rimuovi</w:t>
      </w:r>
      <w:r w:rsidRPr="0086550C">
        <w:rPr>
          <w:bCs/>
          <w:color w:val="000000" w:themeColor="text1"/>
        </w:rPr>
        <w:t xml:space="preserve"> (IF-</w:t>
      </w:r>
      <w:r>
        <w:rPr>
          <w:bCs/>
          <w:color w:val="000000" w:themeColor="text1"/>
        </w:rPr>
        <w:t>9.3</w:t>
      </w:r>
      <w:r w:rsidRPr="0086550C">
        <w:rPr>
          <w:bCs/>
          <w:color w:val="000000" w:themeColor="text1"/>
        </w:rPr>
        <w:t>). </w:t>
      </w:r>
    </w:p>
    <w:p w14:paraId="4A7474DE" w14:textId="77777777" w:rsidR="007D0F42" w:rsidRPr="0086550C" w:rsidRDefault="007D0F42" w:rsidP="007D0F42">
      <w:pPr>
        <w:pStyle w:val="Nessunaspaziatura"/>
        <w:numPr>
          <w:ilvl w:val="3"/>
          <w:numId w:val="4"/>
        </w:numPr>
        <w:tabs>
          <w:tab w:val="num" w:pos="1440"/>
        </w:tabs>
        <w:rPr>
          <w:bCs/>
          <w:color w:val="000000" w:themeColor="text1"/>
        </w:rPr>
      </w:pPr>
      <w:r>
        <w:rPr>
          <w:bCs/>
          <w:color w:val="000000" w:themeColor="text1"/>
        </w:rPr>
        <w:t>Il sistema controlla se l’utente da rimuovere presenti prestiti attivi (IF-9.4).</w:t>
      </w:r>
    </w:p>
    <w:p w14:paraId="70B45465" w14:textId="77777777" w:rsidR="007D0F42" w:rsidRPr="0086550C" w:rsidRDefault="007D0F42" w:rsidP="007D0F42">
      <w:pPr>
        <w:pStyle w:val="Nessunaspaziatura"/>
        <w:numPr>
          <w:ilvl w:val="3"/>
          <w:numId w:val="4"/>
        </w:numPr>
        <w:tabs>
          <w:tab w:val="num" w:pos="1440"/>
        </w:tabs>
        <w:rPr>
          <w:bCs/>
          <w:color w:val="000000" w:themeColor="text1"/>
        </w:rPr>
      </w:pPr>
      <w:r w:rsidRPr="0086550C">
        <w:rPr>
          <w:bCs/>
          <w:color w:val="000000" w:themeColor="text1"/>
        </w:rPr>
        <w:t>Il sistema</w:t>
      </w:r>
      <w:r>
        <w:rPr>
          <w:bCs/>
          <w:color w:val="000000" w:themeColor="text1"/>
        </w:rPr>
        <w:t xml:space="preserve"> rimuove</w:t>
      </w:r>
      <w:r w:rsidRPr="0086550C">
        <w:rPr>
          <w:bCs/>
          <w:color w:val="000000" w:themeColor="text1"/>
        </w:rPr>
        <w:t xml:space="preserve"> i dati dell'utente (DF-2) </w:t>
      </w:r>
      <w:r>
        <w:rPr>
          <w:bCs/>
          <w:color w:val="000000" w:themeColor="text1"/>
        </w:rPr>
        <w:t>da</w:t>
      </w:r>
      <w:r w:rsidRPr="0086550C">
        <w:rPr>
          <w:bCs/>
          <w:color w:val="000000" w:themeColor="text1"/>
        </w:rPr>
        <w:t>ll’archivio (IF-1). </w:t>
      </w:r>
    </w:p>
    <w:p w14:paraId="5116882C" w14:textId="77777777" w:rsidR="007D0F42" w:rsidRPr="0086550C" w:rsidRDefault="007D0F42" w:rsidP="007D0F42">
      <w:pPr>
        <w:pStyle w:val="Nessunaspaziatura"/>
        <w:numPr>
          <w:ilvl w:val="0"/>
          <w:numId w:val="37"/>
        </w:numPr>
        <w:rPr>
          <w:bCs/>
          <w:color w:val="000000" w:themeColor="text1"/>
        </w:rPr>
      </w:pPr>
      <w:r w:rsidRPr="0086550C">
        <w:rPr>
          <w:b/>
          <w:bCs/>
          <w:color w:val="000000" w:themeColor="text1"/>
        </w:rPr>
        <w:t>Flusso di eventi alternativi:</w:t>
      </w:r>
      <w:r w:rsidRPr="0086550C">
        <w:rPr>
          <w:bCs/>
          <w:color w:val="000000" w:themeColor="text1"/>
        </w:rPr>
        <w:t> </w:t>
      </w:r>
    </w:p>
    <w:p w14:paraId="6872E5F6" w14:textId="77777777" w:rsidR="007D0F42" w:rsidRDefault="007D0F42" w:rsidP="007D0F42">
      <w:pPr>
        <w:pStyle w:val="Nessunaspaziatura"/>
        <w:ind w:firstLine="644"/>
        <w:rPr>
          <w:bCs/>
          <w:color w:val="000000" w:themeColor="text1"/>
        </w:rPr>
      </w:pPr>
      <w:r>
        <w:rPr>
          <w:b/>
          <w:bCs/>
          <w:color w:val="000000" w:themeColor="text1"/>
        </w:rPr>
        <w:t>4</w:t>
      </w:r>
      <w:r w:rsidRPr="0086550C">
        <w:rPr>
          <w:b/>
          <w:bCs/>
          <w:color w:val="000000" w:themeColor="text1"/>
        </w:rPr>
        <w:t xml:space="preserve">a. Tentativo di </w:t>
      </w:r>
      <w:r>
        <w:rPr>
          <w:b/>
          <w:bCs/>
          <w:color w:val="000000" w:themeColor="text1"/>
        </w:rPr>
        <w:t>rimozione di</w:t>
      </w:r>
      <w:r w:rsidRPr="0086550C">
        <w:rPr>
          <w:b/>
          <w:bCs/>
          <w:color w:val="000000" w:themeColor="text1"/>
        </w:rPr>
        <w:t xml:space="preserve"> un utente</w:t>
      </w:r>
      <w:r>
        <w:rPr>
          <w:b/>
          <w:bCs/>
          <w:color w:val="000000" w:themeColor="text1"/>
        </w:rPr>
        <w:t xml:space="preserve"> con prestiti attivi</w:t>
      </w:r>
      <w:r w:rsidRPr="0086550C">
        <w:rPr>
          <w:b/>
          <w:bCs/>
          <w:color w:val="000000" w:themeColor="text1"/>
        </w:rPr>
        <w:t>:</w:t>
      </w:r>
      <w:r w:rsidRPr="0086550C">
        <w:rPr>
          <w:bCs/>
          <w:color w:val="000000" w:themeColor="text1"/>
        </w:rPr>
        <w:t> </w:t>
      </w:r>
    </w:p>
    <w:p w14:paraId="1AECF060" w14:textId="77777777" w:rsidR="007D0F42" w:rsidRDefault="007D0F42" w:rsidP="007D0F42">
      <w:pPr>
        <w:pStyle w:val="Nessunaspaziatura"/>
        <w:ind w:firstLine="644"/>
        <w:rPr>
          <w:bCs/>
          <w:color w:val="000000" w:themeColor="text1"/>
        </w:rPr>
      </w:pPr>
      <w:r>
        <w:rPr>
          <w:bCs/>
          <w:color w:val="000000" w:themeColor="text1"/>
        </w:rPr>
        <w:tab/>
      </w:r>
      <w:r>
        <w:rPr>
          <w:bCs/>
          <w:color w:val="000000" w:themeColor="text1"/>
        </w:rPr>
        <w:tab/>
        <w:t>-4a.1 Il tasto Rimuovi appare disabilitato.</w:t>
      </w:r>
      <w:r>
        <w:rPr>
          <w:bCs/>
          <w:color w:val="000000" w:themeColor="text1"/>
        </w:rPr>
        <w:tab/>
      </w:r>
      <w:r>
        <w:rPr>
          <w:bCs/>
          <w:color w:val="000000" w:themeColor="text1"/>
        </w:rPr>
        <w:tab/>
      </w:r>
    </w:p>
    <w:p w14:paraId="0ECE5CD5" w14:textId="77777777" w:rsidR="007D0F42" w:rsidRPr="0086550C" w:rsidRDefault="007D0F42" w:rsidP="007D0F42">
      <w:pPr>
        <w:pStyle w:val="Nessunaspaziatura"/>
        <w:ind w:firstLine="644"/>
        <w:rPr>
          <w:bCs/>
          <w:color w:val="000000" w:themeColor="text1"/>
        </w:rPr>
      </w:pPr>
      <w:r>
        <w:rPr>
          <w:bCs/>
          <w:color w:val="000000" w:themeColor="text1"/>
        </w:rPr>
        <w:tab/>
      </w:r>
      <w:r>
        <w:rPr>
          <w:bCs/>
          <w:color w:val="000000" w:themeColor="text1"/>
        </w:rPr>
        <w:tab/>
        <w:t>-4a.2 L’esecuzione riprende dal passo 2.</w:t>
      </w:r>
    </w:p>
    <w:p w14:paraId="1DCC1592" w14:textId="77777777" w:rsidR="007D0F42" w:rsidRPr="0086550C" w:rsidRDefault="007D0F42" w:rsidP="007D0F42">
      <w:pPr>
        <w:pStyle w:val="Nessunaspaziatura"/>
        <w:ind w:left="720" w:firstLine="720"/>
        <w:rPr>
          <w:bCs/>
          <w:color w:val="000000" w:themeColor="text1"/>
        </w:rPr>
      </w:pPr>
    </w:p>
    <w:p w14:paraId="396452BD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</w:p>
    <w:p w14:paraId="58C6E830" w14:textId="77777777" w:rsidR="007D0F42" w:rsidRDefault="007D0F42" w:rsidP="007D0F42">
      <w:pPr>
        <w:pStyle w:val="Titolo1"/>
      </w:pPr>
      <w:r>
        <w:t>CASO D’USO: RICERCA UTENTI</w:t>
      </w:r>
    </w:p>
    <w:p w14:paraId="61C656DF" w14:textId="77777777" w:rsidR="007D0F42" w:rsidRPr="00C1167B" w:rsidRDefault="007D0F42" w:rsidP="007D0F42">
      <w:pPr>
        <w:pStyle w:val="Nessunaspaziatura"/>
        <w:ind w:left="720"/>
        <w:rPr>
          <w:color w:val="000000" w:themeColor="text1"/>
        </w:rPr>
      </w:pPr>
    </w:p>
    <w:p w14:paraId="10FF9643" w14:textId="77777777" w:rsidR="007D0F42" w:rsidRDefault="007D0F42" w:rsidP="007D0F42">
      <w:pPr>
        <w:pStyle w:val="Nessunaspaziatura"/>
        <w:numPr>
          <w:ilvl w:val="0"/>
          <w:numId w:val="26"/>
        </w:numPr>
        <w:rPr>
          <w:color w:val="000000" w:themeColor="text1"/>
        </w:rPr>
      </w:pPr>
      <w:r w:rsidRPr="77B988A4">
        <w:rPr>
          <w:b/>
          <w:bCs/>
          <w:color w:val="000000" w:themeColor="text1"/>
        </w:rPr>
        <w:t>Nome:</w:t>
      </w:r>
      <w:r w:rsidRPr="77B988A4">
        <w:rPr>
          <w:color w:val="000000" w:themeColor="text1"/>
        </w:rPr>
        <w:t> </w:t>
      </w:r>
      <w:r w:rsidRPr="346AF7F3">
        <w:rPr>
          <w:color w:val="000000" w:themeColor="text1"/>
        </w:rPr>
        <w:t>Ricerca</w:t>
      </w:r>
      <w:r w:rsidRPr="77B988A4">
        <w:rPr>
          <w:color w:val="000000" w:themeColor="text1"/>
        </w:rPr>
        <w:t xml:space="preserve"> Utenti </w:t>
      </w:r>
    </w:p>
    <w:p w14:paraId="3834355F" w14:textId="77777777" w:rsidR="007D0F42" w:rsidRDefault="007D0F42" w:rsidP="007D0F42">
      <w:pPr>
        <w:pStyle w:val="Nessunaspaziatura"/>
        <w:numPr>
          <w:ilvl w:val="0"/>
          <w:numId w:val="27"/>
        </w:numPr>
        <w:rPr>
          <w:color w:val="000000" w:themeColor="text1"/>
        </w:rPr>
      </w:pPr>
      <w:r w:rsidRPr="77B988A4">
        <w:rPr>
          <w:b/>
          <w:bCs/>
          <w:color w:val="000000" w:themeColor="text1"/>
        </w:rPr>
        <w:t>Attore partecipante:</w:t>
      </w:r>
      <w:r w:rsidRPr="77B988A4">
        <w:rPr>
          <w:color w:val="000000" w:themeColor="text1"/>
        </w:rPr>
        <w:t> Personale della biblioteca </w:t>
      </w:r>
    </w:p>
    <w:p w14:paraId="45F05DB8" w14:textId="77777777" w:rsidR="007D0F42" w:rsidRDefault="007D0F42" w:rsidP="007D0F42">
      <w:pPr>
        <w:pStyle w:val="Nessunaspaziatura"/>
        <w:numPr>
          <w:ilvl w:val="0"/>
          <w:numId w:val="28"/>
        </w:numPr>
        <w:rPr>
          <w:color w:val="000000" w:themeColor="text1"/>
        </w:rPr>
      </w:pPr>
      <w:r w:rsidRPr="77B988A4">
        <w:rPr>
          <w:b/>
          <w:bCs/>
          <w:color w:val="000000" w:themeColor="text1"/>
        </w:rPr>
        <w:t>Precondizioni:</w:t>
      </w:r>
      <w:r w:rsidRPr="77B988A4">
        <w:rPr>
          <w:color w:val="000000" w:themeColor="text1"/>
        </w:rPr>
        <w:t> </w:t>
      </w:r>
    </w:p>
    <w:p w14:paraId="31483E60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7B988A4">
        <w:rPr>
          <w:color w:val="000000" w:themeColor="text1"/>
        </w:rPr>
        <w:t>-Il personale ha effettuato l'accesso al sistema. </w:t>
      </w:r>
    </w:p>
    <w:p w14:paraId="3B8DBD3F" w14:textId="77777777" w:rsidR="007D0F42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7B988A4">
        <w:rPr>
          <w:color w:val="000000" w:themeColor="text1"/>
        </w:rPr>
        <w:t xml:space="preserve">-Il personale visualizza l’interfaccia </w:t>
      </w:r>
      <w:r w:rsidRPr="7FDA9600">
        <w:rPr>
          <w:color w:val="000000" w:themeColor="text1"/>
        </w:rPr>
        <w:t>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47A1E198" w14:textId="77777777" w:rsidR="007D0F42" w:rsidRDefault="007D0F42" w:rsidP="007D0F42">
      <w:pPr>
        <w:pStyle w:val="Nessunaspaziatura"/>
        <w:numPr>
          <w:ilvl w:val="0"/>
          <w:numId w:val="29"/>
        </w:numPr>
        <w:rPr>
          <w:color w:val="000000" w:themeColor="text1"/>
        </w:rPr>
      </w:pPr>
      <w:proofErr w:type="spellStart"/>
      <w:r w:rsidRPr="77B988A4">
        <w:rPr>
          <w:b/>
          <w:bCs/>
          <w:color w:val="000000" w:themeColor="text1"/>
        </w:rPr>
        <w:t>Postcondizioni</w:t>
      </w:r>
      <w:proofErr w:type="spellEnd"/>
      <w:r w:rsidRPr="77B988A4">
        <w:rPr>
          <w:b/>
          <w:bCs/>
          <w:color w:val="000000" w:themeColor="text1"/>
        </w:rPr>
        <w:t>:</w:t>
      </w:r>
      <w:r w:rsidRPr="77B988A4">
        <w:rPr>
          <w:color w:val="000000" w:themeColor="text1"/>
        </w:rPr>
        <w:t> </w:t>
      </w:r>
    </w:p>
    <w:p w14:paraId="2858578A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  <w:r>
        <w:rPr>
          <w:color w:val="000000" w:themeColor="text1"/>
        </w:rPr>
        <w:t>-La riga della tabella degli utenti ricercati appare evidenziata</w:t>
      </w:r>
      <w:r w:rsidRPr="77B988A4">
        <w:rPr>
          <w:color w:val="000000" w:themeColor="text1"/>
        </w:rPr>
        <w:t>. </w:t>
      </w:r>
    </w:p>
    <w:p w14:paraId="6023225F" w14:textId="77777777" w:rsidR="007D0F42" w:rsidRDefault="007D0F42" w:rsidP="007D0F42">
      <w:pPr>
        <w:pStyle w:val="Nessunaspaziatura"/>
        <w:numPr>
          <w:ilvl w:val="0"/>
          <w:numId w:val="30"/>
        </w:numPr>
        <w:rPr>
          <w:color w:val="000000" w:themeColor="text1"/>
        </w:rPr>
      </w:pPr>
      <w:r w:rsidRPr="77B988A4">
        <w:rPr>
          <w:b/>
          <w:bCs/>
          <w:color w:val="000000" w:themeColor="text1"/>
        </w:rPr>
        <w:t>Flusso di eventi:</w:t>
      </w:r>
      <w:r w:rsidRPr="77B988A4">
        <w:rPr>
          <w:color w:val="000000" w:themeColor="text1"/>
        </w:rPr>
        <w:t> </w:t>
      </w:r>
    </w:p>
    <w:p w14:paraId="3EEA7D2A" w14:textId="77777777" w:rsidR="007D0F42" w:rsidRDefault="007D0F42" w:rsidP="007D0F42">
      <w:pPr>
        <w:pStyle w:val="Nessunaspaziatura"/>
        <w:numPr>
          <w:ilvl w:val="1"/>
          <w:numId w:val="30"/>
        </w:numPr>
        <w:rPr>
          <w:color w:val="000000" w:themeColor="text1"/>
        </w:rPr>
      </w:pPr>
      <w:r w:rsidRPr="77B988A4">
        <w:rPr>
          <w:color w:val="000000" w:themeColor="text1"/>
        </w:rPr>
        <w:t>Il personale seleziona l'opzione "Gestione utenti" (UI-</w:t>
      </w:r>
      <w:r>
        <w:rPr>
          <w:color w:val="000000" w:themeColor="text1"/>
        </w:rPr>
        <w:t>7</w:t>
      </w:r>
      <w:r w:rsidRPr="77B988A4">
        <w:rPr>
          <w:color w:val="000000" w:themeColor="text1"/>
        </w:rPr>
        <w:t xml:space="preserve">) dall’interfaccia </w:t>
      </w:r>
      <w:r w:rsidRPr="7FDA9600">
        <w:rPr>
          <w:color w:val="000000" w:themeColor="text1"/>
        </w:rPr>
        <w:t>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44D08841" w14:textId="77777777" w:rsidR="007D0F42" w:rsidRDefault="007D0F42" w:rsidP="007D0F42">
      <w:pPr>
        <w:pStyle w:val="Nessunaspaziatura"/>
        <w:numPr>
          <w:ilvl w:val="1"/>
          <w:numId w:val="30"/>
        </w:numPr>
        <w:rPr>
          <w:color w:val="000000" w:themeColor="text1"/>
        </w:rPr>
      </w:pPr>
      <w:r w:rsidRPr="77B988A4">
        <w:rPr>
          <w:color w:val="000000" w:themeColor="text1"/>
        </w:rPr>
        <w:t xml:space="preserve">Il personale inserisce </w:t>
      </w:r>
      <w:r>
        <w:rPr>
          <w:color w:val="000000" w:themeColor="text1"/>
        </w:rPr>
        <w:t>uno o più campi inerenti all’utente per poterlo cercare (cognome (IF-11.1) o matricola (IF-11.2)).</w:t>
      </w:r>
    </w:p>
    <w:p w14:paraId="0F07F0D8" w14:textId="77777777" w:rsidR="007D0F42" w:rsidRDefault="007D0F42" w:rsidP="007D0F42">
      <w:pPr>
        <w:pStyle w:val="Nessunaspaziatura"/>
        <w:numPr>
          <w:ilvl w:val="1"/>
          <w:numId w:val="30"/>
        </w:numPr>
        <w:rPr>
          <w:color w:val="000000" w:themeColor="text1"/>
        </w:rPr>
      </w:pPr>
      <w:r w:rsidRPr="77B988A4">
        <w:rPr>
          <w:color w:val="000000" w:themeColor="text1"/>
        </w:rPr>
        <w:t>Il personale seleziona l’opzione</w:t>
      </w:r>
      <w:r>
        <w:rPr>
          <w:color w:val="000000" w:themeColor="text1"/>
        </w:rPr>
        <w:t xml:space="preserve"> Ricerca.</w:t>
      </w:r>
    </w:p>
    <w:p w14:paraId="3EAF5008" w14:textId="77777777" w:rsidR="007D0F42" w:rsidRDefault="007D0F42" w:rsidP="007D0F42">
      <w:pPr>
        <w:pStyle w:val="Nessunaspaziatura"/>
        <w:numPr>
          <w:ilvl w:val="1"/>
          <w:numId w:val="30"/>
        </w:numPr>
        <w:rPr>
          <w:color w:val="000000" w:themeColor="text1"/>
        </w:rPr>
      </w:pPr>
      <w:r>
        <w:rPr>
          <w:color w:val="000000" w:themeColor="text1"/>
        </w:rPr>
        <w:t>Viene visualizzata la riga dell’utente ricercato</w:t>
      </w:r>
      <w:r w:rsidRPr="77B988A4">
        <w:rPr>
          <w:color w:val="000000" w:themeColor="text1"/>
        </w:rPr>
        <w:t>. </w:t>
      </w:r>
    </w:p>
    <w:p w14:paraId="669E1A45" w14:textId="77777777" w:rsidR="007D0F42" w:rsidRDefault="007D0F42" w:rsidP="007D0F42">
      <w:pPr>
        <w:pStyle w:val="Nessunaspaziatura"/>
        <w:numPr>
          <w:ilvl w:val="0"/>
          <w:numId w:val="37"/>
        </w:numPr>
        <w:rPr>
          <w:color w:val="000000" w:themeColor="text1"/>
        </w:rPr>
      </w:pPr>
      <w:r w:rsidRPr="77B988A4">
        <w:rPr>
          <w:b/>
          <w:bCs/>
          <w:color w:val="000000" w:themeColor="text1"/>
        </w:rPr>
        <w:t>Flusso di eventi alternativi:</w:t>
      </w:r>
      <w:r w:rsidRPr="77B988A4">
        <w:rPr>
          <w:color w:val="000000" w:themeColor="text1"/>
        </w:rPr>
        <w:t> </w:t>
      </w:r>
    </w:p>
    <w:p w14:paraId="5A62C153" w14:textId="77777777" w:rsidR="007D0F42" w:rsidRDefault="007D0F42" w:rsidP="007D0F42">
      <w:pPr>
        <w:pStyle w:val="Nessunaspaziatura"/>
        <w:ind w:firstLine="644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</w:t>
      </w:r>
      <w:r w:rsidRPr="77B988A4">
        <w:rPr>
          <w:b/>
          <w:bCs/>
          <w:color w:val="000000" w:themeColor="text1"/>
        </w:rPr>
        <w:t xml:space="preserve">a. </w:t>
      </w:r>
      <w:r>
        <w:rPr>
          <w:b/>
          <w:bCs/>
          <w:color w:val="000000" w:themeColor="text1"/>
        </w:rPr>
        <w:t>Tentativo di ricerca utente senza aver inserito alcun campo.</w:t>
      </w:r>
    </w:p>
    <w:p w14:paraId="199F7B73" w14:textId="77777777" w:rsidR="007D0F42" w:rsidRDefault="007D0F42" w:rsidP="007D0F42">
      <w:pPr>
        <w:pStyle w:val="Nessunaspaziatura"/>
        <w:ind w:firstLine="644"/>
        <w:rPr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bCs/>
          <w:color w:val="000000" w:themeColor="text1"/>
        </w:rPr>
        <w:t>-3a.1 Il tasto Ricerca appare disabilitato.</w:t>
      </w:r>
    </w:p>
    <w:p w14:paraId="164FACA4" w14:textId="77777777" w:rsidR="007D0F42" w:rsidRPr="0086550C" w:rsidRDefault="007D0F42" w:rsidP="007D0F42">
      <w:pPr>
        <w:pStyle w:val="Nessunaspaziatura"/>
        <w:ind w:firstLine="644"/>
        <w:rPr>
          <w:bCs/>
          <w:color w:val="000000" w:themeColor="text1"/>
        </w:rPr>
      </w:pPr>
      <w:r>
        <w:rPr>
          <w:bCs/>
          <w:color w:val="000000" w:themeColor="text1"/>
        </w:rPr>
        <w:tab/>
      </w:r>
      <w:r>
        <w:rPr>
          <w:bCs/>
          <w:color w:val="000000" w:themeColor="text1"/>
        </w:rPr>
        <w:tab/>
        <w:t>-3a.2 L’esecuzione riprende dal passo 2.</w:t>
      </w:r>
    </w:p>
    <w:p w14:paraId="099EDC75" w14:textId="77777777" w:rsidR="007D0F42" w:rsidRDefault="007D0F42" w:rsidP="007D0F42">
      <w:pPr>
        <w:pStyle w:val="Nessunaspaziatura"/>
        <w:rPr>
          <w:b/>
          <w:bCs/>
          <w:color w:val="000000" w:themeColor="text1"/>
        </w:rPr>
      </w:pPr>
    </w:p>
    <w:p w14:paraId="2E7C35EB" w14:textId="77777777" w:rsidR="007D0F42" w:rsidRDefault="007D0F42" w:rsidP="007D0F42">
      <w:pPr>
        <w:pStyle w:val="Nessunaspaziatura"/>
        <w:rPr>
          <w:color w:val="000000" w:themeColor="text1"/>
        </w:rPr>
      </w:pPr>
    </w:p>
    <w:p w14:paraId="6E2D41CC" w14:textId="77777777" w:rsidR="007D0F42" w:rsidRPr="00355DF5" w:rsidRDefault="007D0F42" w:rsidP="007D0F42">
      <w:pPr>
        <w:pStyle w:val="Titolo1"/>
        <w:rPr>
          <w:u w:val="single"/>
        </w:rPr>
      </w:pPr>
      <w:r>
        <w:t>CASO D’USO: VISUALIZZAZIONE LISTA UTENTI</w:t>
      </w:r>
    </w:p>
    <w:p w14:paraId="59422F9C" w14:textId="77777777" w:rsidR="007D0F42" w:rsidRPr="00603955" w:rsidRDefault="007D0F42" w:rsidP="007D0F42">
      <w:pPr>
        <w:pStyle w:val="Nessunaspaziatura"/>
        <w:ind w:left="720"/>
        <w:rPr>
          <w:color w:val="000000" w:themeColor="text1"/>
        </w:rPr>
      </w:pPr>
    </w:p>
    <w:p w14:paraId="5B29614A" w14:textId="77777777" w:rsidR="007D0F42" w:rsidRPr="0086550C" w:rsidRDefault="007D0F42" w:rsidP="007D0F42">
      <w:pPr>
        <w:pStyle w:val="Nessunaspaziatura"/>
        <w:numPr>
          <w:ilvl w:val="0"/>
          <w:numId w:val="26"/>
        </w:numPr>
        <w:rPr>
          <w:color w:val="000000" w:themeColor="text1"/>
        </w:rPr>
      </w:pPr>
      <w:r w:rsidRPr="718A0BBC">
        <w:rPr>
          <w:b/>
          <w:bCs/>
          <w:color w:val="000000" w:themeColor="text1"/>
        </w:rPr>
        <w:t>Nome:</w:t>
      </w:r>
      <w:r w:rsidRPr="718A0BBC">
        <w:rPr>
          <w:color w:val="000000" w:themeColor="text1"/>
        </w:rPr>
        <w:t> Visualizzazione lista Utenti </w:t>
      </w:r>
    </w:p>
    <w:p w14:paraId="5D864A1E" w14:textId="77777777" w:rsidR="007D0F42" w:rsidRPr="0086550C" w:rsidRDefault="007D0F42" w:rsidP="007D0F42">
      <w:pPr>
        <w:pStyle w:val="Nessunaspaziatura"/>
        <w:numPr>
          <w:ilvl w:val="0"/>
          <w:numId w:val="27"/>
        </w:numPr>
        <w:rPr>
          <w:color w:val="000000" w:themeColor="text1"/>
        </w:rPr>
      </w:pPr>
      <w:r w:rsidRPr="718A0BBC">
        <w:rPr>
          <w:b/>
          <w:bCs/>
          <w:color w:val="000000" w:themeColor="text1"/>
        </w:rPr>
        <w:t>Attore partecipante:</w:t>
      </w:r>
      <w:r w:rsidRPr="718A0BBC">
        <w:rPr>
          <w:color w:val="000000" w:themeColor="text1"/>
        </w:rPr>
        <w:t> Personale della biblioteca </w:t>
      </w:r>
    </w:p>
    <w:p w14:paraId="03D652DE" w14:textId="77777777" w:rsidR="007D0F42" w:rsidRPr="0086550C" w:rsidRDefault="007D0F42" w:rsidP="007D0F42">
      <w:pPr>
        <w:pStyle w:val="Nessunaspaziatura"/>
        <w:numPr>
          <w:ilvl w:val="0"/>
          <w:numId w:val="28"/>
        </w:numPr>
        <w:rPr>
          <w:color w:val="000000" w:themeColor="text1"/>
        </w:rPr>
      </w:pPr>
      <w:r w:rsidRPr="718A0BBC">
        <w:rPr>
          <w:b/>
          <w:bCs/>
          <w:color w:val="000000" w:themeColor="text1"/>
        </w:rPr>
        <w:t>Precondizioni:</w:t>
      </w:r>
      <w:r w:rsidRPr="718A0BBC">
        <w:rPr>
          <w:color w:val="000000" w:themeColor="text1"/>
        </w:rPr>
        <w:t> </w:t>
      </w:r>
    </w:p>
    <w:p w14:paraId="5035CCB0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18A0BBC">
        <w:rPr>
          <w:color w:val="000000" w:themeColor="text1"/>
        </w:rPr>
        <w:t>-Il personale ha effettuato l'accesso al sistema. </w:t>
      </w:r>
    </w:p>
    <w:p w14:paraId="3AFA6510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18A0BBC">
        <w:rPr>
          <w:color w:val="000000" w:themeColor="text1"/>
        </w:rPr>
        <w:t xml:space="preserve">-Il personale visualizza l’interfaccia </w:t>
      </w:r>
      <w:r w:rsidRPr="7FDA9600">
        <w:rPr>
          <w:color w:val="000000" w:themeColor="text1"/>
        </w:rPr>
        <w:t>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3303EA95" w14:textId="77777777" w:rsidR="007D0F42" w:rsidRPr="0086550C" w:rsidRDefault="007D0F42" w:rsidP="007D0F42">
      <w:pPr>
        <w:pStyle w:val="Nessunaspaziatura"/>
        <w:numPr>
          <w:ilvl w:val="0"/>
          <w:numId w:val="29"/>
        </w:numPr>
        <w:rPr>
          <w:color w:val="000000" w:themeColor="text1"/>
        </w:rPr>
      </w:pPr>
      <w:proofErr w:type="spellStart"/>
      <w:r w:rsidRPr="718A0BBC">
        <w:rPr>
          <w:b/>
          <w:bCs/>
          <w:color w:val="000000" w:themeColor="text1"/>
        </w:rPr>
        <w:t>Postcondizioni</w:t>
      </w:r>
      <w:proofErr w:type="spellEnd"/>
      <w:r w:rsidRPr="718A0BBC">
        <w:rPr>
          <w:b/>
          <w:bCs/>
          <w:color w:val="000000" w:themeColor="text1"/>
        </w:rPr>
        <w:t>:</w:t>
      </w:r>
      <w:r w:rsidRPr="718A0BBC">
        <w:rPr>
          <w:color w:val="000000" w:themeColor="text1"/>
        </w:rPr>
        <w:t> </w:t>
      </w:r>
    </w:p>
    <w:p w14:paraId="384B32D1" w14:textId="77777777" w:rsidR="007D0F42" w:rsidRPr="0086550C" w:rsidRDefault="007D0F42" w:rsidP="007D0F42">
      <w:pPr>
        <w:pStyle w:val="Nessunaspaziatura"/>
        <w:ind w:left="720" w:firstLine="720"/>
        <w:rPr>
          <w:color w:val="000000" w:themeColor="text1"/>
        </w:rPr>
      </w:pPr>
      <w:r w:rsidRPr="718A0BBC">
        <w:rPr>
          <w:color w:val="000000" w:themeColor="text1"/>
        </w:rPr>
        <w:t>-</w:t>
      </w:r>
      <w:r>
        <w:rPr>
          <w:color w:val="000000" w:themeColor="text1"/>
        </w:rPr>
        <w:t>Il personale visualizza la lista degli utenti in base all’ordine scelto</w:t>
      </w:r>
      <w:r w:rsidRPr="718A0BBC">
        <w:rPr>
          <w:color w:val="000000" w:themeColor="text1"/>
        </w:rPr>
        <w:t>. </w:t>
      </w:r>
    </w:p>
    <w:p w14:paraId="37E949DA" w14:textId="77777777" w:rsidR="007D0F42" w:rsidRPr="0086550C" w:rsidRDefault="007D0F42" w:rsidP="007D0F42">
      <w:pPr>
        <w:pStyle w:val="Nessunaspaziatura"/>
        <w:numPr>
          <w:ilvl w:val="0"/>
          <w:numId w:val="30"/>
        </w:numPr>
        <w:rPr>
          <w:color w:val="000000" w:themeColor="text1"/>
        </w:rPr>
      </w:pPr>
      <w:r w:rsidRPr="718A0BBC">
        <w:rPr>
          <w:b/>
          <w:bCs/>
          <w:color w:val="000000" w:themeColor="text1"/>
        </w:rPr>
        <w:t>Flusso di eventi:</w:t>
      </w:r>
      <w:r w:rsidRPr="718A0BBC">
        <w:rPr>
          <w:color w:val="000000" w:themeColor="text1"/>
        </w:rPr>
        <w:t> </w:t>
      </w:r>
    </w:p>
    <w:p w14:paraId="0BC30671" w14:textId="77777777" w:rsidR="007D0F42" w:rsidRPr="0086550C" w:rsidRDefault="007D0F42" w:rsidP="007D0F42">
      <w:pPr>
        <w:pStyle w:val="Nessunaspaziatura"/>
        <w:numPr>
          <w:ilvl w:val="1"/>
          <w:numId w:val="30"/>
        </w:numPr>
        <w:rPr>
          <w:color w:val="000000" w:themeColor="text1"/>
        </w:rPr>
      </w:pPr>
      <w:r w:rsidRPr="718A0BBC">
        <w:rPr>
          <w:color w:val="000000" w:themeColor="text1"/>
        </w:rPr>
        <w:t>Il personale seleziona l'opzione "Gestione utenti" (UI-</w:t>
      </w:r>
      <w:r>
        <w:rPr>
          <w:color w:val="000000" w:themeColor="text1"/>
        </w:rPr>
        <w:t>7</w:t>
      </w:r>
      <w:r w:rsidRPr="718A0BBC">
        <w:rPr>
          <w:color w:val="000000" w:themeColor="text1"/>
        </w:rPr>
        <w:t xml:space="preserve">) dall’interfaccia </w:t>
      </w:r>
      <w:r w:rsidRPr="7FDA9600">
        <w:rPr>
          <w:color w:val="000000" w:themeColor="text1"/>
        </w:rPr>
        <w:t>“Menu” (UI-</w:t>
      </w:r>
      <w:r>
        <w:rPr>
          <w:color w:val="000000" w:themeColor="text1"/>
        </w:rPr>
        <w:t>4</w:t>
      </w:r>
      <w:r w:rsidRPr="7FDA9600">
        <w:rPr>
          <w:color w:val="000000" w:themeColor="text1"/>
        </w:rPr>
        <w:t>). </w:t>
      </w:r>
    </w:p>
    <w:p w14:paraId="53DAD326" w14:textId="77777777" w:rsidR="007D0F42" w:rsidRPr="0086550C" w:rsidRDefault="007D0F42" w:rsidP="007D0F42">
      <w:pPr>
        <w:pStyle w:val="Nessunaspaziatura"/>
        <w:numPr>
          <w:ilvl w:val="1"/>
          <w:numId w:val="30"/>
        </w:numPr>
        <w:rPr>
          <w:color w:val="000000" w:themeColor="text1"/>
        </w:rPr>
      </w:pPr>
      <w:r w:rsidRPr="718A0BBC">
        <w:rPr>
          <w:color w:val="000000" w:themeColor="text1"/>
        </w:rPr>
        <w:t xml:space="preserve">Il personale </w:t>
      </w:r>
      <w:r>
        <w:rPr>
          <w:color w:val="000000" w:themeColor="text1"/>
        </w:rPr>
        <w:t>sceglie da un menu a tendina in quale tipo di ordine visualizzare la lista utenti (cognome e nome (IF-10.1), matricola (IF-10.2)).</w:t>
      </w:r>
    </w:p>
    <w:p w14:paraId="0CE33831" w14:textId="77777777" w:rsidR="007D0F42" w:rsidRDefault="007D0F42" w:rsidP="007D0F42">
      <w:pPr>
        <w:pStyle w:val="Nessunaspaziatura"/>
        <w:numPr>
          <w:ilvl w:val="1"/>
          <w:numId w:val="30"/>
        </w:numPr>
        <w:rPr>
          <w:color w:val="000000" w:themeColor="text1"/>
        </w:rPr>
      </w:pPr>
      <w:r>
        <w:rPr>
          <w:color w:val="000000" w:themeColor="text1"/>
        </w:rPr>
        <w:t>Il personale visualizza la lista utenti in base all’ordine scelto.</w:t>
      </w:r>
    </w:p>
    <w:p w14:paraId="03EF6C0C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1310BD56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043C4FD5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18CF4BB7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63985AD5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66E195C9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773C3C3F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5CE0433B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22802280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28B849D7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3460C960" w14:textId="77777777" w:rsidR="00EC567D" w:rsidRDefault="00EC567D" w:rsidP="007D0F42">
      <w:pPr>
        <w:pStyle w:val="Nessunaspaziatura"/>
        <w:ind w:left="1440"/>
        <w:rPr>
          <w:color w:val="000000" w:themeColor="text1"/>
        </w:rPr>
      </w:pPr>
    </w:p>
    <w:p w14:paraId="068966FF" w14:textId="77777777" w:rsidR="00EC567D" w:rsidRDefault="00EC567D" w:rsidP="007D0F42">
      <w:pPr>
        <w:pStyle w:val="Nessunaspaziatura"/>
        <w:ind w:left="1440"/>
        <w:rPr>
          <w:color w:val="000000" w:themeColor="text1"/>
        </w:rPr>
      </w:pPr>
    </w:p>
    <w:p w14:paraId="39CE55CF" w14:textId="77777777" w:rsidR="00EC567D" w:rsidRDefault="00EC567D" w:rsidP="007D0F42">
      <w:pPr>
        <w:pStyle w:val="Nessunaspaziatura"/>
        <w:ind w:left="1440"/>
        <w:rPr>
          <w:color w:val="000000" w:themeColor="text1"/>
        </w:rPr>
      </w:pPr>
    </w:p>
    <w:p w14:paraId="20080F3D" w14:textId="77777777" w:rsidR="00EC567D" w:rsidRDefault="00EC567D" w:rsidP="007D0F42">
      <w:pPr>
        <w:pStyle w:val="Nessunaspaziatura"/>
        <w:ind w:left="1440"/>
        <w:rPr>
          <w:color w:val="000000" w:themeColor="text1"/>
        </w:rPr>
      </w:pPr>
    </w:p>
    <w:p w14:paraId="7BF1CF09" w14:textId="77777777" w:rsidR="00EC567D" w:rsidRDefault="00EC567D" w:rsidP="007D0F42">
      <w:pPr>
        <w:pStyle w:val="Nessunaspaziatura"/>
        <w:ind w:left="1440"/>
        <w:rPr>
          <w:color w:val="000000" w:themeColor="text1"/>
        </w:rPr>
      </w:pPr>
    </w:p>
    <w:p w14:paraId="592B44D7" w14:textId="77777777" w:rsidR="00EC567D" w:rsidRDefault="00EC567D" w:rsidP="007D0F42">
      <w:pPr>
        <w:pStyle w:val="Nessunaspaziatura"/>
        <w:ind w:left="1440"/>
        <w:rPr>
          <w:color w:val="000000" w:themeColor="text1"/>
        </w:rPr>
      </w:pPr>
    </w:p>
    <w:p w14:paraId="5C1A3CE3" w14:textId="77777777" w:rsidR="00EC567D" w:rsidRDefault="00EC567D" w:rsidP="007D0F42">
      <w:pPr>
        <w:pStyle w:val="Nessunaspaziatura"/>
        <w:ind w:left="1440"/>
        <w:rPr>
          <w:color w:val="000000" w:themeColor="text1"/>
        </w:rPr>
      </w:pPr>
    </w:p>
    <w:p w14:paraId="5D6B7A1D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3851D07E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4B064A43" w14:textId="77777777" w:rsidR="007D0F42" w:rsidRDefault="007D0F42" w:rsidP="007D0F42">
      <w:pPr>
        <w:pStyle w:val="Nessunaspaziatura"/>
        <w:ind w:left="1440"/>
        <w:rPr>
          <w:color w:val="000000" w:themeColor="text1"/>
        </w:rPr>
      </w:pPr>
    </w:p>
    <w:p w14:paraId="47526B19" w14:textId="4318F6A8" w:rsidR="00574FD9" w:rsidRPr="00BE732F" w:rsidRDefault="00574FD9" w:rsidP="00574FD9">
      <w:pPr>
        <w:pStyle w:val="Titolo1"/>
        <w:rPr>
          <w:sz w:val="28"/>
          <w:szCs w:val="28"/>
          <w:u w:val="single"/>
        </w:rPr>
      </w:pPr>
      <w:r w:rsidRPr="00BE732F">
        <w:rPr>
          <w:sz w:val="28"/>
          <w:szCs w:val="28"/>
        </w:rPr>
        <w:t>DIAGRAMMA DEI CASI D’USO</w:t>
      </w:r>
    </w:p>
    <w:p w14:paraId="174B85A3" w14:textId="77777777" w:rsidR="00574FD9" w:rsidRDefault="00574FD9" w:rsidP="00E71CBC">
      <w:pPr>
        <w:pStyle w:val="Nessunaspaziatura"/>
        <w:ind w:left="1440"/>
        <w:rPr>
          <w:color w:val="000000" w:themeColor="text1"/>
        </w:rPr>
      </w:pPr>
    </w:p>
    <w:p w14:paraId="42D1B3EB" w14:textId="77777777" w:rsidR="00574FD9" w:rsidRDefault="00574FD9" w:rsidP="00E71CBC">
      <w:pPr>
        <w:pStyle w:val="Nessunaspaziatura"/>
        <w:ind w:left="1440"/>
        <w:rPr>
          <w:color w:val="000000" w:themeColor="text1"/>
        </w:rPr>
      </w:pPr>
    </w:p>
    <w:p w14:paraId="128A0DA6" w14:textId="0DEEB1DF" w:rsidR="00E71CBC" w:rsidRPr="00E1377B" w:rsidRDefault="00E753A9" w:rsidP="00814975">
      <w:pPr>
        <w:pStyle w:val="Nessunaspaziatura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A441BF8" wp14:editId="5A125FB6">
            <wp:extent cx="6400800" cy="6637020"/>
            <wp:effectExtent l="0" t="0" r="0" b="0"/>
            <wp:docPr id="1845433973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01377" w14:textId="5913F91E" w:rsidR="00A71510" w:rsidRDefault="00A71510" w:rsidP="0086550C">
      <w:pPr>
        <w:pStyle w:val="Nessunaspaziatura"/>
        <w:ind w:left="720" w:firstLine="720"/>
        <w:rPr>
          <w:bCs/>
          <w:color w:val="000000" w:themeColor="text1"/>
        </w:rPr>
      </w:pPr>
    </w:p>
    <w:p w14:paraId="70FD96E2" w14:textId="77777777" w:rsidR="00574FD9" w:rsidRDefault="00574FD9" w:rsidP="0086550C">
      <w:pPr>
        <w:pStyle w:val="Nessunaspaziatura"/>
        <w:ind w:left="720" w:firstLine="720"/>
        <w:rPr>
          <w:bCs/>
          <w:color w:val="000000" w:themeColor="text1"/>
        </w:rPr>
      </w:pPr>
    </w:p>
    <w:p w14:paraId="4881A9DF" w14:textId="77777777" w:rsidR="00574FD9" w:rsidRDefault="00574FD9" w:rsidP="0086550C">
      <w:pPr>
        <w:pStyle w:val="Nessunaspaziatura"/>
        <w:ind w:left="720" w:firstLine="720"/>
        <w:rPr>
          <w:bCs/>
          <w:color w:val="000000" w:themeColor="text1"/>
        </w:rPr>
      </w:pPr>
    </w:p>
    <w:p w14:paraId="5D642354" w14:textId="77777777" w:rsidR="00574FD9" w:rsidRDefault="00574FD9" w:rsidP="0086550C">
      <w:pPr>
        <w:pStyle w:val="Nessunaspaziatura"/>
        <w:ind w:left="720" w:firstLine="720"/>
        <w:rPr>
          <w:bCs/>
          <w:color w:val="000000" w:themeColor="text1"/>
        </w:rPr>
      </w:pPr>
    </w:p>
    <w:p w14:paraId="5F13F3F4" w14:textId="77777777" w:rsidR="007D0F42" w:rsidRDefault="007D0F42" w:rsidP="007D0F42">
      <w:pPr>
        <w:pStyle w:val="Nessunaspaziatura"/>
        <w:rPr>
          <w:bCs/>
          <w:color w:val="000000" w:themeColor="text1"/>
        </w:rPr>
      </w:pPr>
    </w:p>
    <w:p w14:paraId="43A9B403" w14:textId="77777777" w:rsidR="007D0F42" w:rsidRDefault="007D0F42" w:rsidP="007D0F42">
      <w:pPr>
        <w:pStyle w:val="Nessunaspaziatura"/>
        <w:rPr>
          <w:bCs/>
          <w:color w:val="000000" w:themeColor="text1"/>
        </w:rPr>
      </w:pPr>
    </w:p>
    <w:p w14:paraId="62A1A206" w14:textId="77777777" w:rsidR="007D0F42" w:rsidRDefault="007D0F42" w:rsidP="007D0F42">
      <w:pPr>
        <w:pStyle w:val="Nessunaspaziatura"/>
        <w:rPr>
          <w:bCs/>
          <w:color w:val="000000" w:themeColor="text1"/>
        </w:rPr>
      </w:pPr>
    </w:p>
    <w:p w14:paraId="7F3219C7" w14:textId="77777777" w:rsidR="00776B5F" w:rsidRDefault="00776B5F" w:rsidP="007D0F42">
      <w:pPr>
        <w:pStyle w:val="Nessunaspaziatura"/>
        <w:rPr>
          <w:bCs/>
          <w:color w:val="000000" w:themeColor="text1"/>
        </w:rPr>
      </w:pPr>
    </w:p>
    <w:p w14:paraId="54EA18CC" w14:textId="77777777" w:rsidR="00776B5F" w:rsidRDefault="00776B5F" w:rsidP="007D0F42">
      <w:pPr>
        <w:pStyle w:val="Nessunaspaziatura"/>
        <w:rPr>
          <w:bCs/>
          <w:color w:val="000000" w:themeColor="text1"/>
        </w:rPr>
      </w:pPr>
    </w:p>
    <w:p w14:paraId="577723BE" w14:textId="77777777" w:rsidR="00776B5F" w:rsidRDefault="00776B5F" w:rsidP="007D0F42">
      <w:pPr>
        <w:pStyle w:val="Nessunaspaziatura"/>
        <w:rPr>
          <w:bCs/>
          <w:color w:val="000000" w:themeColor="text1"/>
        </w:rPr>
      </w:pPr>
    </w:p>
    <w:p w14:paraId="56729D05" w14:textId="77777777" w:rsidR="00EC567D" w:rsidRDefault="00EC567D" w:rsidP="007D0F42">
      <w:pPr>
        <w:pStyle w:val="Nessunaspaziatura"/>
        <w:rPr>
          <w:bCs/>
          <w:color w:val="000000" w:themeColor="text1"/>
        </w:rPr>
      </w:pPr>
    </w:p>
    <w:p w14:paraId="148D7A63" w14:textId="77777777" w:rsidR="00EC567D" w:rsidRDefault="00EC567D" w:rsidP="007D0F42">
      <w:pPr>
        <w:pStyle w:val="Nessunaspaziatura"/>
        <w:rPr>
          <w:bCs/>
          <w:color w:val="000000" w:themeColor="text1"/>
        </w:rPr>
      </w:pPr>
    </w:p>
    <w:p w14:paraId="28D1963F" w14:textId="77777777" w:rsidR="00EC567D" w:rsidRDefault="00EC567D" w:rsidP="007D0F42">
      <w:pPr>
        <w:pStyle w:val="Nessunaspaziatura"/>
        <w:rPr>
          <w:bCs/>
          <w:color w:val="000000" w:themeColor="text1"/>
        </w:rPr>
      </w:pPr>
    </w:p>
    <w:p w14:paraId="5E39215B" w14:textId="77777777" w:rsidR="00776B5F" w:rsidRPr="00EC567D" w:rsidRDefault="00776B5F" w:rsidP="007D0F42">
      <w:pPr>
        <w:pStyle w:val="Nessunaspaziatura"/>
        <w:rPr>
          <w:bCs/>
          <w:color w:val="000000" w:themeColor="text1"/>
          <w:u w:val="single"/>
        </w:rPr>
      </w:pPr>
    </w:p>
    <w:p w14:paraId="0BC52821" w14:textId="220254A6" w:rsidR="00EF3C00" w:rsidRPr="00BE732F" w:rsidRDefault="00EF3C00" w:rsidP="00EF3C00">
      <w:pPr>
        <w:pStyle w:val="Titolo1"/>
        <w:rPr>
          <w:sz w:val="28"/>
          <w:szCs w:val="28"/>
        </w:rPr>
      </w:pPr>
      <w:r w:rsidRPr="00BE732F">
        <w:rPr>
          <w:sz w:val="28"/>
          <w:szCs w:val="28"/>
        </w:rPr>
        <w:t>matrice di tracciabilitÀ</w:t>
      </w:r>
    </w:p>
    <w:p w14:paraId="2CEF1A4D" w14:textId="77777777" w:rsidR="00EC567D" w:rsidRDefault="00EC567D" w:rsidP="00EC567D"/>
    <w:tbl>
      <w:tblPr>
        <w:tblpPr w:leftFromText="141" w:rightFromText="141" w:vertAnchor="page" w:horzAnchor="margin" w:tblpXSpec="center" w:tblpY="1633"/>
        <w:tblW w:w="104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3"/>
        <w:gridCol w:w="2384"/>
        <w:gridCol w:w="2255"/>
        <w:gridCol w:w="2177"/>
        <w:gridCol w:w="2306"/>
      </w:tblGrid>
      <w:tr w:rsidR="00EC567D" w:rsidRPr="00574FD9" w14:paraId="2DEBEA6F" w14:textId="77777777" w:rsidTr="00EC567D">
        <w:trPr>
          <w:trHeight w:val="392"/>
        </w:trPr>
        <w:tc>
          <w:tcPr>
            <w:tcW w:w="1373" w:type="dxa"/>
            <w:tcBorders>
              <w:top w:val="single" w:sz="4" w:space="0" w:color="C6CDD0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00B0F0"/>
            <w:noWrap/>
            <w:vAlign w:val="bottom"/>
            <w:hideMark/>
          </w:tcPr>
          <w:p w14:paraId="6CFA8600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FFFFFF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FFFFFF"/>
                <w:sz w:val="22"/>
                <w:szCs w:val="22"/>
                <w:lang w:eastAsia="it-IT"/>
              </w:rPr>
              <w:t xml:space="preserve">       </w:t>
            </w:r>
            <w:r w:rsidRPr="00574FD9">
              <w:rPr>
                <w:rFonts w:ascii="Tw Cen MT" w:eastAsia="Times New Roman" w:hAnsi="Tw Cen MT" w:cs="Times New Roman"/>
                <w:b/>
                <w:bCs/>
                <w:color w:val="FFFFFF"/>
                <w:sz w:val="22"/>
                <w:szCs w:val="22"/>
                <w:lang w:eastAsia="it-IT"/>
              </w:rPr>
              <w:t>ID</w:t>
            </w:r>
          </w:p>
        </w:tc>
        <w:tc>
          <w:tcPr>
            <w:tcW w:w="2384" w:type="dxa"/>
            <w:tcBorders>
              <w:top w:val="single" w:sz="4" w:space="0" w:color="C6CDD0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00B0F0"/>
            <w:noWrap/>
            <w:vAlign w:val="bottom"/>
            <w:hideMark/>
          </w:tcPr>
          <w:p w14:paraId="61F3A4D6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b/>
                <w:bCs/>
                <w:color w:val="FFFFFF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b/>
                <w:bCs/>
                <w:color w:val="FFFFFF"/>
                <w:sz w:val="22"/>
                <w:szCs w:val="22"/>
                <w:lang w:eastAsia="it-IT"/>
              </w:rPr>
              <w:t xml:space="preserve">         DESIGN</w:t>
            </w:r>
          </w:p>
        </w:tc>
        <w:tc>
          <w:tcPr>
            <w:tcW w:w="2255" w:type="dxa"/>
            <w:tcBorders>
              <w:top w:val="single" w:sz="4" w:space="0" w:color="C6CDD0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00B0F0"/>
            <w:noWrap/>
            <w:vAlign w:val="bottom"/>
            <w:hideMark/>
          </w:tcPr>
          <w:p w14:paraId="5B0782E0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b/>
                <w:bCs/>
                <w:color w:val="FFFFFF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b/>
                <w:bCs/>
                <w:color w:val="FFFFFF"/>
                <w:sz w:val="22"/>
                <w:szCs w:val="22"/>
                <w:lang w:eastAsia="it-IT"/>
              </w:rPr>
              <w:t xml:space="preserve">         CODE</w:t>
            </w:r>
          </w:p>
        </w:tc>
        <w:tc>
          <w:tcPr>
            <w:tcW w:w="2177" w:type="dxa"/>
            <w:tcBorders>
              <w:top w:val="single" w:sz="4" w:space="0" w:color="C6CDD0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00B0F0"/>
            <w:noWrap/>
            <w:vAlign w:val="bottom"/>
            <w:hideMark/>
          </w:tcPr>
          <w:p w14:paraId="4A34C31C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b/>
                <w:bCs/>
                <w:color w:val="FFFFFF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b/>
                <w:bCs/>
                <w:color w:val="FFFFFF"/>
                <w:sz w:val="22"/>
                <w:szCs w:val="22"/>
                <w:lang w:eastAsia="it-IT"/>
              </w:rPr>
              <w:t xml:space="preserve">          TEST</w:t>
            </w:r>
          </w:p>
        </w:tc>
        <w:tc>
          <w:tcPr>
            <w:tcW w:w="2306" w:type="dxa"/>
            <w:tcBorders>
              <w:top w:val="single" w:sz="4" w:space="0" w:color="C6CDD0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00B0F0"/>
            <w:noWrap/>
            <w:vAlign w:val="bottom"/>
            <w:hideMark/>
          </w:tcPr>
          <w:p w14:paraId="652DED0D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FFFFFF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FFFFFF"/>
                <w:sz w:val="22"/>
                <w:szCs w:val="22"/>
                <w:lang w:eastAsia="it-IT"/>
              </w:rPr>
              <w:t xml:space="preserve">        </w:t>
            </w:r>
            <w:r w:rsidRPr="00574FD9">
              <w:rPr>
                <w:rFonts w:ascii="Tw Cen MT" w:eastAsia="Times New Roman" w:hAnsi="Tw Cen MT" w:cs="Times New Roman"/>
                <w:b/>
                <w:bCs/>
                <w:color w:val="FFFFFF"/>
                <w:sz w:val="22"/>
                <w:szCs w:val="22"/>
                <w:lang w:eastAsia="it-IT"/>
              </w:rPr>
              <w:t>STATUS</w:t>
            </w:r>
          </w:p>
        </w:tc>
      </w:tr>
      <w:tr w:rsidR="00EC567D" w:rsidRPr="00574FD9" w14:paraId="16763D5A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4E8D6E94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11230A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11230A"/>
                <w:sz w:val="22"/>
                <w:szCs w:val="22"/>
                <w:lang w:eastAsia="it-IT"/>
              </w:rPr>
              <w:t>IF-1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22D7FDD5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5331949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301E583F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172C383D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03967B6F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511C5A3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11230A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11230A"/>
                <w:sz w:val="22"/>
                <w:szCs w:val="22"/>
                <w:lang w:eastAsia="it-IT"/>
              </w:rPr>
              <w:t>IF-2.1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47BDFCD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5E99D6E3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4ED5BC4C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78A596C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hyperlink r:id="rId9" w:history="1">
              <w:r w:rsidRPr="00574FD9">
                <w:rPr>
                  <w:rFonts w:ascii="Tw Cen MT" w:eastAsia="Times New Roman" w:hAnsi="Tw Cen MT" w:cs="Times New Roman"/>
                  <w:sz w:val="22"/>
                  <w:szCs w:val="22"/>
                  <w:lang w:eastAsia="it-IT"/>
                </w:rPr>
                <w:t>NOT STARTED</w:t>
              </w:r>
            </w:hyperlink>
          </w:p>
        </w:tc>
      </w:tr>
      <w:tr w:rsidR="00EC567D" w:rsidRPr="00574FD9" w14:paraId="189B970C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3F09FFB5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IF-2.2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DA386EF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057C8A45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15D12DE5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14DA5FD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2C083834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23FE55F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IF-2.3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6F34BDD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5562FA0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511DD499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0071E26E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1E7F8FA1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5260FD1B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IF-3.1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6DDACE75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E2F5855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95CC29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6A1211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294BA23A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1EB5DB59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11230A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11230A"/>
                <w:sz w:val="22"/>
                <w:szCs w:val="22"/>
                <w:lang w:eastAsia="it-IT"/>
              </w:rPr>
              <w:t>IF-3.2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41ACA03A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168BA212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05D54D95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630DF3B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7E3DE06B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559B506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IF-3.3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426773C0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15D076C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969649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5B44ECD0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47105B40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26D7688D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IF-4.1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30D2B07B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1DC92E8F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4A0BEF8D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46F1D8A0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</w:t>
            </w: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 xml:space="preserve"> STARTED</w:t>
            </w:r>
          </w:p>
        </w:tc>
      </w:tr>
      <w:tr w:rsidR="00EC567D" w:rsidRPr="00574FD9" w14:paraId="39FF42E0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59897A05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IF-4.2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0A1AEE82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463C98CA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1DBE53A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299AFD9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64BDA0F9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10B56DFC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IF-4.3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1B491186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5D320543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6300D565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32077FC6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4566635E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59D56CB0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IF-5.1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6BB77BEB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919DA5B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6FDADC2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3A3CB130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336D6E0A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03FEDA54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IF-5.2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630A7F70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24C7CB00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1FC3744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285080E4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2BAC3E4D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08234CDA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IF-5.3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4D480B2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5FE0CDB4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4E4059DE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15C46D92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5C5ADCBC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09DED5A9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DF-1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44B76506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4AAB6C99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2D72061F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0A61934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673E5C11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24D2F403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IF-6.1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4BE7D72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1835D8A0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64C4235A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538D1A7F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2AC76C58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5E5EE186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IF-6.2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78FEBA5A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5F40056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361B4FA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50CB855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75989A8C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3F942A9C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IF-6.3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323376D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B620916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B039709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53C632D3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0BEC0662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7A6DDB2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IF-6.4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637D4F64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595BA2A4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2B7B5C53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3691A176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27DF08B8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8BDA142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IF-6.5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1DE0620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441C921C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171E1C8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9395782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26263CB9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325E434D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IF-6.6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6548AD3F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302B46A5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0741EBFB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0706ACF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4343D5EE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23F4598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IF-6.7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01A6A99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40786D63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670947E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6A185A0F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0A224C23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1C72D53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IF-7.1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7C698872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77A480D6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7CEF82A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0B745D0C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0B1BEBE4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60CF85B9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IF-7.2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1449EE1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33FA0B3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6B04E3A4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359E0B15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188E3BA9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4935335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IF-7.3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18FF5C36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178141A9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54C0B32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7FA5D94C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5FB3A718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23939066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IF-8.1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6F174FE6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6C612942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6678A8CF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3DF0F354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7B09FE9D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0A1E2BCC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IF-8.2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4282F00D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343FEC6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135C0DEC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4D8ED18D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4AAE77AB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4979B88F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IF-8.3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5DAA1299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609870D0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532CD7B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A5C86DB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5EA02483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2231BB8E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IF-9.1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68F507A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1B33A66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27838640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7BC20E0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59CB56A4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40A5A203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IF-9.2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2D452090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4FFEF520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030EAB0A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64C44D03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1FD9DB36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68C7A74B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IF-9.3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4E69E0A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4EDC62E6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77CAF189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3FA108C2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5A24A284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03BB6D34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IF-9.4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48591B6A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1D7D7BD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204A1C6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36BF0B63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672A6108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4A7B7BB8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IF-10.1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7E460C8B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605C345E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4C51EE5D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8F1EA"/>
            <w:noWrap/>
            <w:vAlign w:val="bottom"/>
            <w:hideMark/>
          </w:tcPr>
          <w:p w14:paraId="7E32350E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1675CA48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5FD94EFD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IF-10.2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2EB82D02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6AA36B2F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1A53D28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1CC0407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2B23752B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1EFFA"/>
            <w:noWrap/>
            <w:vAlign w:val="bottom"/>
            <w:hideMark/>
          </w:tcPr>
          <w:p w14:paraId="3FDDF6B6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IF-11.1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1EFFA"/>
            <w:noWrap/>
            <w:vAlign w:val="bottom"/>
            <w:hideMark/>
          </w:tcPr>
          <w:p w14:paraId="414E73B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1EFFA"/>
            <w:noWrap/>
            <w:vAlign w:val="bottom"/>
            <w:hideMark/>
          </w:tcPr>
          <w:p w14:paraId="79B92364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1EFFA"/>
            <w:noWrap/>
            <w:vAlign w:val="bottom"/>
            <w:hideMark/>
          </w:tcPr>
          <w:p w14:paraId="4E8FA83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1EFFA"/>
            <w:noWrap/>
            <w:vAlign w:val="bottom"/>
            <w:hideMark/>
          </w:tcPr>
          <w:p w14:paraId="78352D9A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2A2E674C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0A52AECB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IF-11.2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21084FC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56E866D2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2CBD599C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noWrap/>
            <w:vAlign w:val="bottom"/>
            <w:hideMark/>
          </w:tcPr>
          <w:p w14:paraId="77238EE9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NOT STARTED</w:t>
            </w:r>
          </w:p>
        </w:tc>
      </w:tr>
      <w:tr w:rsidR="00EC567D" w:rsidRPr="00574FD9" w14:paraId="0DF37E95" w14:textId="77777777" w:rsidTr="00EC567D">
        <w:trPr>
          <w:trHeight w:val="319"/>
        </w:trPr>
        <w:tc>
          <w:tcPr>
            <w:tcW w:w="1373" w:type="dxa"/>
            <w:tcBorders>
              <w:top w:val="nil"/>
              <w:left w:val="single" w:sz="4" w:space="0" w:color="C6CDD0"/>
              <w:bottom w:val="single" w:sz="4" w:space="0" w:color="C6CDD0"/>
              <w:right w:val="single" w:sz="4" w:space="0" w:color="C6CDD0"/>
            </w:tcBorders>
            <w:shd w:val="clear" w:color="000000" w:fill="D1EFFA"/>
            <w:noWrap/>
            <w:vAlign w:val="bottom"/>
            <w:hideMark/>
          </w:tcPr>
          <w:p w14:paraId="513DA2C1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DF-2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1EFFA"/>
            <w:noWrap/>
            <w:vAlign w:val="bottom"/>
            <w:hideMark/>
          </w:tcPr>
          <w:p w14:paraId="44999F47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1EFFA"/>
            <w:noWrap/>
            <w:vAlign w:val="bottom"/>
            <w:hideMark/>
          </w:tcPr>
          <w:p w14:paraId="5480467A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1EFFA"/>
            <w:noWrap/>
            <w:vAlign w:val="bottom"/>
            <w:hideMark/>
          </w:tcPr>
          <w:p w14:paraId="581C8E6F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 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C6CDD0"/>
              <w:right w:val="single" w:sz="4" w:space="0" w:color="C6CDD0"/>
            </w:tcBorders>
            <w:shd w:val="clear" w:color="000000" w:fill="D1EFFA"/>
            <w:noWrap/>
            <w:vAlign w:val="bottom"/>
            <w:hideMark/>
          </w:tcPr>
          <w:p w14:paraId="5A91298A" w14:textId="77777777" w:rsidR="00EC567D" w:rsidRPr="00574FD9" w:rsidRDefault="00EC567D" w:rsidP="007A51B6">
            <w:pPr>
              <w:spacing w:before="0" w:after="0" w:line="240" w:lineRule="auto"/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</w:pPr>
            <w:r w:rsidRPr="00574FD9">
              <w:rPr>
                <w:rFonts w:ascii="Tw Cen MT" w:eastAsia="Times New Roman" w:hAnsi="Tw Cen MT" w:cs="Times New Roman"/>
                <w:color w:val="000000"/>
                <w:sz w:val="22"/>
                <w:szCs w:val="22"/>
                <w:lang w:eastAsia="it-IT"/>
              </w:rPr>
              <w:t>NOT STARTED</w:t>
            </w:r>
          </w:p>
        </w:tc>
      </w:tr>
    </w:tbl>
    <w:p w14:paraId="39F86421" w14:textId="08B20563" w:rsidR="00BE732F" w:rsidRPr="00EC567D" w:rsidRDefault="00BE732F" w:rsidP="00EC567D"/>
    <w:sectPr w:rsidR="00BE732F" w:rsidRPr="00EC567D" w:rsidSect="00C13B6B">
      <w:footerReference w:type="default" r:id="rId10"/>
      <w:type w:val="continuous"/>
      <w:pgSz w:w="11906" w:h="16838" w:code="9"/>
      <w:pgMar w:top="720" w:right="907" w:bottom="720" w:left="90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B2A05" w14:textId="77777777" w:rsidR="00750F46" w:rsidRDefault="00750F46">
      <w:pPr>
        <w:spacing w:after="0" w:line="240" w:lineRule="auto"/>
      </w:pPr>
      <w:r>
        <w:separator/>
      </w:r>
    </w:p>
  </w:endnote>
  <w:endnote w:type="continuationSeparator" w:id="0">
    <w:p w14:paraId="30C7BC43" w14:textId="77777777" w:rsidR="00750F46" w:rsidRDefault="00750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0F044" w14:textId="77777777" w:rsidR="0088175F" w:rsidRDefault="0088175F" w:rsidP="0088175F">
    <w:pPr>
      <w:pStyle w:val="Pidipagina"/>
    </w:pPr>
    <w:r>
      <w:rPr>
        <w:lang w:bidi="it-IT"/>
      </w:rPr>
      <w:fldChar w:fldCharType="begin"/>
    </w:r>
    <w:r>
      <w:rPr>
        <w:lang w:bidi="it-IT"/>
      </w:rPr>
      <w:instrText xml:space="preserve"> PAGE   \* MERGEFORMAT </w:instrText>
    </w:r>
    <w:r>
      <w:rPr>
        <w:lang w:bidi="it-IT"/>
      </w:rPr>
      <w:fldChar w:fldCharType="separate"/>
    </w:r>
    <w:r w:rsidR="004E5035">
      <w:rPr>
        <w:lang w:bidi="it-IT"/>
      </w:rPr>
      <w:t>1</w:t>
    </w:r>
    <w:r>
      <w:rPr>
        <w:lang w:bidi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24A72" w14:textId="77777777" w:rsidR="00750F46" w:rsidRDefault="00750F46">
      <w:pPr>
        <w:spacing w:after="0" w:line="240" w:lineRule="auto"/>
      </w:pPr>
      <w:r>
        <w:separator/>
      </w:r>
    </w:p>
  </w:footnote>
  <w:footnote w:type="continuationSeparator" w:id="0">
    <w:p w14:paraId="2DF81ACF" w14:textId="77777777" w:rsidR="00750F46" w:rsidRDefault="00750F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0481"/>
    <w:multiLevelType w:val="multilevel"/>
    <w:tmpl w:val="1106847E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A0F88"/>
    <w:multiLevelType w:val="multilevel"/>
    <w:tmpl w:val="0B0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185628"/>
    <w:multiLevelType w:val="multilevel"/>
    <w:tmpl w:val="1DB2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E15E6F"/>
    <w:multiLevelType w:val="multilevel"/>
    <w:tmpl w:val="D48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AB315B"/>
    <w:multiLevelType w:val="multilevel"/>
    <w:tmpl w:val="53E8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C42A08"/>
    <w:multiLevelType w:val="multilevel"/>
    <w:tmpl w:val="5A167D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CC1A4E"/>
    <w:multiLevelType w:val="multilevel"/>
    <w:tmpl w:val="AC16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B143F5"/>
    <w:multiLevelType w:val="multilevel"/>
    <w:tmpl w:val="C06C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657282"/>
    <w:multiLevelType w:val="multilevel"/>
    <w:tmpl w:val="4764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7B5348"/>
    <w:multiLevelType w:val="multilevel"/>
    <w:tmpl w:val="70EC9F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423DF5"/>
    <w:multiLevelType w:val="multilevel"/>
    <w:tmpl w:val="488A4B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3E5988"/>
    <w:multiLevelType w:val="multilevel"/>
    <w:tmpl w:val="B3B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ind w:left="1494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3F5689"/>
    <w:multiLevelType w:val="multilevel"/>
    <w:tmpl w:val="168E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155F97"/>
    <w:multiLevelType w:val="multilevel"/>
    <w:tmpl w:val="B902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E68080"/>
    <w:multiLevelType w:val="hybridMultilevel"/>
    <w:tmpl w:val="FFFFFFFF"/>
    <w:lvl w:ilvl="0" w:tplc="BCE8839A">
      <w:start w:val="1"/>
      <w:numFmt w:val="decimal"/>
      <w:lvlText w:val="%1."/>
      <w:lvlJc w:val="left"/>
      <w:pPr>
        <w:ind w:left="1440" w:hanging="360"/>
      </w:pPr>
    </w:lvl>
    <w:lvl w:ilvl="1" w:tplc="240419CC">
      <w:start w:val="1"/>
      <w:numFmt w:val="lowerLetter"/>
      <w:lvlText w:val="%2."/>
      <w:lvlJc w:val="left"/>
      <w:pPr>
        <w:ind w:left="2160" w:hanging="360"/>
      </w:pPr>
    </w:lvl>
    <w:lvl w:ilvl="2" w:tplc="F320D19C">
      <w:start w:val="1"/>
      <w:numFmt w:val="lowerRoman"/>
      <w:lvlText w:val="%3."/>
      <w:lvlJc w:val="right"/>
      <w:pPr>
        <w:ind w:left="2880" w:hanging="180"/>
      </w:pPr>
    </w:lvl>
    <w:lvl w:ilvl="3" w:tplc="CFD84CE4">
      <w:start w:val="1"/>
      <w:numFmt w:val="decimal"/>
      <w:lvlText w:val="%4."/>
      <w:lvlJc w:val="left"/>
      <w:pPr>
        <w:ind w:left="3600" w:hanging="360"/>
      </w:pPr>
    </w:lvl>
    <w:lvl w:ilvl="4" w:tplc="511C0D96">
      <w:start w:val="1"/>
      <w:numFmt w:val="lowerLetter"/>
      <w:lvlText w:val="%5."/>
      <w:lvlJc w:val="left"/>
      <w:pPr>
        <w:ind w:left="4320" w:hanging="360"/>
      </w:pPr>
    </w:lvl>
    <w:lvl w:ilvl="5" w:tplc="B60A10A4">
      <w:start w:val="1"/>
      <w:numFmt w:val="lowerRoman"/>
      <w:lvlText w:val="%6."/>
      <w:lvlJc w:val="right"/>
      <w:pPr>
        <w:ind w:left="5040" w:hanging="180"/>
      </w:pPr>
    </w:lvl>
    <w:lvl w:ilvl="6" w:tplc="B6B81E92">
      <w:start w:val="1"/>
      <w:numFmt w:val="decimal"/>
      <w:lvlText w:val="%7."/>
      <w:lvlJc w:val="left"/>
      <w:pPr>
        <w:ind w:left="5760" w:hanging="360"/>
      </w:pPr>
    </w:lvl>
    <w:lvl w:ilvl="7" w:tplc="2A2A0782">
      <w:start w:val="1"/>
      <w:numFmt w:val="lowerLetter"/>
      <w:lvlText w:val="%8."/>
      <w:lvlJc w:val="left"/>
      <w:pPr>
        <w:ind w:left="6480" w:hanging="360"/>
      </w:pPr>
    </w:lvl>
    <w:lvl w:ilvl="8" w:tplc="6FA207B0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40849CA"/>
    <w:multiLevelType w:val="multilevel"/>
    <w:tmpl w:val="0826E7D2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6" w15:restartNumberingAfterBreak="0">
    <w:nsid w:val="3A837BC5"/>
    <w:multiLevelType w:val="multilevel"/>
    <w:tmpl w:val="EF983A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501576"/>
    <w:multiLevelType w:val="multilevel"/>
    <w:tmpl w:val="F586B1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052E97"/>
    <w:multiLevelType w:val="multilevel"/>
    <w:tmpl w:val="13C4C50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F42704"/>
    <w:multiLevelType w:val="multilevel"/>
    <w:tmpl w:val="0158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0F092A"/>
    <w:multiLevelType w:val="multilevel"/>
    <w:tmpl w:val="6E5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093497"/>
    <w:multiLevelType w:val="multilevel"/>
    <w:tmpl w:val="59A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7060D5"/>
    <w:multiLevelType w:val="multilevel"/>
    <w:tmpl w:val="209C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927E38"/>
    <w:multiLevelType w:val="multilevel"/>
    <w:tmpl w:val="E81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B60148"/>
    <w:multiLevelType w:val="multilevel"/>
    <w:tmpl w:val="8E5259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472405"/>
    <w:multiLevelType w:val="multilevel"/>
    <w:tmpl w:val="FDEA89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7E5D71"/>
    <w:multiLevelType w:val="multilevel"/>
    <w:tmpl w:val="4470CA90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abstractNum w:abstractNumId="27" w15:restartNumberingAfterBreak="0">
    <w:nsid w:val="6A57591C"/>
    <w:multiLevelType w:val="hybridMultilevel"/>
    <w:tmpl w:val="FFFFFFFF"/>
    <w:lvl w:ilvl="0" w:tplc="A7B66AD2">
      <w:start w:val="1"/>
      <w:numFmt w:val="decimal"/>
      <w:lvlText w:val="%1."/>
      <w:lvlJc w:val="left"/>
      <w:pPr>
        <w:ind w:left="1800" w:hanging="360"/>
      </w:pPr>
    </w:lvl>
    <w:lvl w:ilvl="1" w:tplc="938CFF1E">
      <w:start w:val="1"/>
      <w:numFmt w:val="lowerLetter"/>
      <w:lvlText w:val="%2."/>
      <w:lvlJc w:val="left"/>
      <w:pPr>
        <w:ind w:left="2520" w:hanging="360"/>
      </w:pPr>
    </w:lvl>
    <w:lvl w:ilvl="2" w:tplc="D1903116">
      <w:start w:val="1"/>
      <w:numFmt w:val="lowerRoman"/>
      <w:lvlText w:val="%3."/>
      <w:lvlJc w:val="right"/>
      <w:pPr>
        <w:ind w:left="3240" w:hanging="180"/>
      </w:pPr>
    </w:lvl>
    <w:lvl w:ilvl="3" w:tplc="89AC195A">
      <w:start w:val="1"/>
      <w:numFmt w:val="decimal"/>
      <w:lvlText w:val="%4."/>
      <w:lvlJc w:val="left"/>
      <w:pPr>
        <w:ind w:left="3960" w:hanging="360"/>
      </w:pPr>
    </w:lvl>
    <w:lvl w:ilvl="4" w:tplc="DB04D938">
      <w:start w:val="1"/>
      <w:numFmt w:val="lowerLetter"/>
      <w:lvlText w:val="%5."/>
      <w:lvlJc w:val="left"/>
      <w:pPr>
        <w:ind w:left="4680" w:hanging="360"/>
      </w:pPr>
    </w:lvl>
    <w:lvl w:ilvl="5" w:tplc="F7FC363A">
      <w:start w:val="1"/>
      <w:numFmt w:val="lowerRoman"/>
      <w:lvlText w:val="%6."/>
      <w:lvlJc w:val="right"/>
      <w:pPr>
        <w:ind w:left="5400" w:hanging="180"/>
      </w:pPr>
    </w:lvl>
    <w:lvl w:ilvl="6" w:tplc="D032BC7A">
      <w:start w:val="1"/>
      <w:numFmt w:val="decimal"/>
      <w:lvlText w:val="%7."/>
      <w:lvlJc w:val="left"/>
      <w:pPr>
        <w:ind w:left="6120" w:hanging="360"/>
      </w:pPr>
    </w:lvl>
    <w:lvl w:ilvl="7" w:tplc="4AF63ED6">
      <w:start w:val="1"/>
      <w:numFmt w:val="lowerLetter"/>
      <w:lvlText w:val="%8."/>
      <w:lvlJc w:val="left"/>
      <w:pPr>
        <w:ind w:left="6840" w:hanging="360"/>
      </w:pPr>
    </w:lvl>
    <w:lvl w:ilvl="8" w:tplc="ED682E34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EFE6837"/>
    <w:multiLevelType w:val="multilevel"/>
    <w:tmpl w:val="968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4C669C"/>
    <w:multiLevelType w:val="multilevel"/>
    <w:tmpl w:val="6FA4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161089"/>
    <w:multiLevelType w:val="multilevel"/>
    <w:tmpl w:val="2C52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8E949CD"/>
    <w:multiLevelType w:val="multilevel"/>
    <w:tmpl w:val="E6DE80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2834D0"/>
    <w:multiLevelType w:val="multilevel"/>
    <w:tmpl w:val="86F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BB7C78"/>
    <w:multiLevelType w:val="multilevel"/>
    <w:tmpl w:val="D3B8EE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EE4768"/>
    <w:multiLevelType w:val="multilevel"/>
    <w:tmpl w:val="3454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F483A1C"/>
    <w:multiLevelType w:val="multilevel"/>
    <w:tmpl w:val="F16A2B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F41A3C"/>
    <w:multiLevelType w:val="multilevel"/>
    <w:tmpl w:val="4BDEFC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950882">
    <w:abstractNumId w:val="27"/>
  </w:num>
  <w:num w:numId="2" w16cid:durableId="1213692520">
    <w:abstractNumId w:val="14"/>
  </w:num>
  <w:num w:numId="3" w16cid:durableId="2014069194">
    <w:abstractNumId w:val="26"/>
  </w:num>
  <w:num w:numId="4" w16cid:durableId="1446074370">
    <w:abstractNumId w:val="11"/>
  </w:num>
  <w:num w:numId="5" w16cid:durableId="998578643">
    <w:abstractNumId w:val="20"/>
  </w:num>
  <w:num w:numId="6" w16cid:durableId="585964989">
    <w:abstractNumId w:val="29"/>
  </w:num>
  <w:num w:numId="7" w16cid:durableId="1326209075">
    <w:abstractNumId w:val="1"/>
  </w:num>
  <w:num w:numId="8" w16cid:durableId="130024299">
    <w:abstractNumId w:val="4"/>
  </w:num>
  <w:num w:numId="9" w16cid:durableId="1151487202">
    <w:abstractNumId w:val="6"/>
  </w:num>
  <w:num w:numId="10" w16cid:durableId="370227673">
    <w:abstractNumId w:val="22"/>
  </w:num>
  <w:num w:numId="11" w16cid:durableId="336925782">
    <w:abstractNumId w:val="35"/>
  </w:num>
  <w:num w:numId="12" w16cid:durableId="105120061">
    <w:abstractNumId w:val="25"/>
  </w:num>
  <w:num w:numId="13" w16cid:durableId="384376873">
    <w:abstractNumId w:val="17"/>
  </w:num>
  <w:num w:numId="14" w16cid:durableId="857354593">
    <w:abstractNumId w:val="33"/>
  </w:num>
  <w:num w:numId="15" w16cid:durableId="186334585">
    <w:abstractNumId w:val="5"/>
  </w:num>
  <w:num w:numId="16" w16cid:durableId="1014577141">
    <w:abstractNumId w:val="9"/>
  </w:num>
  <w:num w:numId="17" w16cid:durableId="410662011">
    <w:abstractNumId w:val="28"/>
  </w:num>
  <w:num w:numId="18" w16cid:durableId="440495483">
    <w:abstractNumId w:val="13"/>
  </w:num>
  <w:num w:numId="19" w16cid:durableId="2002922199">
    <w:abstractNumId w:val="19"/>
  </w:num>
  <w:num w:numId="20" w16cid:durableId="471098212">
    <w:abstractNumId w:val="12"/>
  </w:num>
  <w:num w:numId="21" w16cid:durableId="849175878">
    <w:abstractNumId w:val="32"/>
  </w:num>
  <w:num w:numId="22" w16cid:durableId="184439203">
    <w:abstractNumId w:val="30"/>
  </w:num>
  <w:num w:numId="23" w16cid:durableId="496309473">
    <w:abstractNumId w:val="8"/>
  </w:num>
  <w:num w:numId="24" w16cid:durableId="66418492">
    <w:abstractNumId w:val="10"/>
  </w:num>
  <w:num w:numId="25" w16cid:durableId="1672443898">
    <w:abstractNumId w:val="34"/>
  </w:num>
  <w:num w:numId="26" w16cid:durableId="1068378333">
    <w:abstractNumId w:val="2"/>
  </w:num>
  <w:num w:numId="27" w16cid:durableId="913398867">
    <w:abstractNumId w:val="23"/>
  </w:num>
  <w:num w:numId="28" w16cid:durableId="1626739667">
    <w:abstractNumId w:val="7"/>
  </w:num>
  <w:num w:numId="29" w16cid:durableId="443967722">
    <w:abstractNumId w:val="21"/>
  </w:num>
  <w:num w:numId="30" w16cid:durableId="1602647130">
    <w:abstractNumId w:val="3"/>
  </w:num>
  <w:num w:numId="31" w16cid:durableId="836775056">
    <w:abstractNumId w:val="0"/>
  </w:num>
  <w:num w:numId="32" w16cid:durableId="324943286">
    <w:abstractNumId w:val="16"/>
  </w:num>
  <w:num w:numId="33" w16cid:durableId="341124418">
    <w:abstractNumId w:val="15"/>
  </w:num>
  <w:num w:numId="34" w16cid:durableId="2049446128">
    <w:abstractNumId w:val="36"/>
  </w:num>
  <w:num w:numId="35" w16cid:durableId="1919712036">
    <w:abstractNumId w:val="31"/>
  </w:num>
  <w:num w:numId="36" w16cid:durableId="116218677">
    <w:abstractNumId w:val="24"/>
  </w:num>
  <w:num w:numId="37" w16cid:durableId="98066244">
    <w:abstractNumId w:val="1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AA"/>
    <w:rsid w:val="000000DB"/>
    <w:rsid w:val="00003363"/>
    <w:rsid w:val="00013845"/>
    <w:rsid w:val="00017AC2"/>
    <w:rsid w:val="00017EFD"/>
    <w:rsid w:val="00021B0D"/>
    <w:rsid w:val="00022D67"/>
    <w:rsid w:val="0002332C"/>
    <w:rsid w:val="0002522F"/>
    <w:rsid w:val="000265AB"/>
    <w:rsid w:val="00031CA9"/>
    <w:rsid w:val="000322BF"/>
    <w:rsid w:val="000326F8"/>
    <w:rsid w:val="000353D6"/>
    <w:rsid w:val="00035E87"/>
    <w:rsid w:val="00036554"/>
    <w:rsid w:val="00041AAA"/>
    <w:rsid w:val="000421B4"/>
    <w:rsid w:val="000445CF"/>
    <w:rsid w:val="00045D4A"/>
    <w:rsid w:val="000462BC"/>
    <w:rsid w:val="000507E1"/>
    <w:rsid w:val="00051274"/>
    <w:rsid w:val="00056A39"/>
    <w:rsid w:val="00060384"/>
    <w:rsid w:val="00060555"/>
    <w:rsid w:val="00061F7A"/>
    <w:rsid w:val="00066370"/>
    <w:rsid w:val="00066941"/>
    <w:rsid w:val="00071AAD"/>
    <w:rsid w:val="000721C3"/>
    <w:rsid w:val="0007327E"/>
    <w:rsid w:val="00073E60"/>
    <w:rsid w:val="00075319"/>
    <w:rsid w:val="00075DCA"/>
    <w:rsid w:val="00080E1C"/>
    <w:rsid w:val="000835C2"/>
    <w:rsid w:val="00087338"/>
    <w:rsid w:val="0009042A"/>
    <w:rsid w:val="0009089B"/>
    <w:rsid w:val="00090D4F"/>
    <w:rsid w:val="000916A4"/>
    <w:rsid w:val="000917F1"/>
    <w:rsid w:val="00091A2F"/>
    <w:rsid w:val="000927D3"/>
    <w:rsid w:val="00093929"/>
    <w:rsid w:val="00094527"/>
    <w:rsid w:val="000A12FB"/>
    <w:rsid w:val="000A1D3B"/>
    <w:rsid w:val="000A3BFC"/>
    <w:rsid w:val="000A3F84"/>
    <w:rsid w:val="000A46CD"/>
    <w:rsid w:val="000A562D"/>
    <w:rsid w:val="000B08C2"/>
    <w:rsid w:val="000B112D"/>
    <w:rsid w:val="000B3661"/>
    <w:rsid w:val="000B3C7D"/>
    <w:rsid w:val="000B457D"/>
    <w:rsid w:val="000B5471"/>
    <w:rsid w:val="000B5EF2"/>
    <w:rsid w:val="000C1B66"/>
    <w:rsid w:val="000C219B"/>
    <w:rsid w:val="000C2D9C"/>
    <w:rsid w:val="000C36EF"/>
    <w:rsid w:val="000C3BB2"/>
    <w:rsid w:val="000C460A"/>
    <w:rsid w:val="000C6725"/>
    <w:rsid w:val="000C69CC"/>
    <w:rsid w:val="000C6A97"/>
    <w:rsid w:val="000C7806"/>
    <w:rsid w:val="000D0155"/>
    <w:rsid w:val="000D33E6"/>
    <w:rsid w:val="000D480B"/>
    <w:rsid w:val="000E00BC"/>
    <w:rsid w:val="000E0A21"/>
    <w:rsid w:val="000E0B1D"/>
    <w:rsid w:val="000E0F1A"/>
    <w:rsid w:val="000E1BA9"/>
    <w:rsid w:val="000E3A5F"/>
    <w:rsid w:val="000E697B"/>
    <w:rsid w:val="000F1626"/>
    <w:rsid w:val="000F2235"/>
    <w:rsid w:val="000F3E6B"/>
    <w:rsid w:val="000F59B8"/>
    <w:rsid w:val="0010105C"/>
    <w:rsid w:val="00101993"/>
    <w:rsid w:val="001025F2"/>
    <w:rsid w:val="00105C57"/>
    <w:rsid w:val="00107DDF"/>
    <w:rsid w:val="00107F6E"/>
    <w:rsid w:val="001110AD"/>
    <w:rsid w:val="001113CB"/>
    <w:rsid w:val="00111AB2"/>
    <w:rsid w:val="001129D8"/>
    <w:rsid w:val="00117736"/>
    <w:rsid w:val="00117948"/>
    <w:rsid w:val="00117FDD"/>
    <w:rsid w:val="001204F7"/>
    <w:rsid w:val="00122670"/>
    <w:rsid w:val="00122A9A"/>
    <w:rsid w:val="001238BC"/>
    <w:rsid w:val="00126D30"/>
    <w:rsid w:val="001273C1"/>
    <w:rsid w:val="00131DD0"/>
    <w:rsid w:val="00133DA4"/>
    <w:rsid w:val="00135629"/>
    <w:rsid w:val="00136D7B"/>
    <w:rsid w:val="00136E41"/>
    <w:rsid w:val="0014034B"/>
    <w:rsid w:val="001477CC"/>
    <w:rsid w:val="00150E4B"/>
    <w:rsid w:val="001517D1"/>
    <w:rsid w:val="0015232E"/>
    <w:rsid w:val="00154178"/>
    <w:rsid w:val="00154555"/>
    <w:rsid w:val="00156310"/>
    <w:rsid w:val="00156C8F"/>
    <w:rsid w:val="00157072"/>
    <w:rsid w:val="00164F98"/>
    <w:rsid w:val="00167035"/>
    <w:rsid w:val="00170F8F"/>
    <w:rsid w:val="00171A6D"/>
    <w:rsid w:val="00171FA8"/>
    <w:rsid w:val="001743B3"/>
    <w:rsid w:val="00176A3A"/>
    <w:rsid w:val="00177FFC"/>
    <w:rsid w:val="001825FE"/>
    <w:rsid w:val="00182B43"/>
    <w:rsid w:val="00185B8E"/>
    <w:rsid w:val="001861D8"/>
    <w:rsid w:val="001876EE"/>
    <w:rsid w:val="00193BC0"/>
    <w:rsid w:val="00193FBE"/>
    <w:rsid w:val="00193FE7"/>
    <w:rsid w:val="001969E6"/>
    <w:rsid w:val="00196D25"/>
    <w:rsid w:val="00197C76"/>
    <w:rsid w:val="001A10B5"/>
    <w:rsid w:val="001A2518"/>
    <w:rsid w:val="001A4521"/>
    <w:rsid w:val="001A5432"/>
    <w:rsid w:val="001A6C0D"/>
    <w:rsid w:val="001A6E6F"/>
    <w:rsid w:val="001B0906"/>
    <w:rsid w:val="001B339C"/>
    <w:rsid w:val="001B4E1B"/>
    <w:rsid w:val="001B5597"/>
    <w:rsid w:val="001B5992"/>
    <w:rsid w:val="001B5A15"/>
    <w:rsid w:val="001B7142"/>
    <w:rsid w:val="001B7A17"/>
    <w:rsid w:val="001C1A03"/>
    <w:rsid w:val="001C384D"/>
    <w:rsid w:val="001C7654"/>
    <w:rsid w:val="001D46AC"/>
    <w:rsid w:val="001D5E39"/>
    <w:rsid w:val="001E2472"/>
    <w:rsid w:val="001E26FB"/>
    <w:rsid w:val="001E2D45"/>
    <w:rsid w:val="001E3743"/>
    <w:rsid w:val="001E50E7"/>
    <w:rsid w:val="001F2490"/>
    <w:rsid w:val="001F2DA5"/>
    <w:rsid w:val="0020177F"/>
    <w:rsid w:val="00203B3A"/>
    <w:rsid w:val="00204116"/>
    <w:rsid w:val="002064E2"/>
    <w:rsid w:val="00210016"/>
    <w:rsid w:val="00211256"/>
    <w:rsid w:val="00211AC3"/>
    <w:rsid w:val="002129B0"/>
    <w:rsid w:val="00213250"/>
    <w:rsid w:val="0021412F"/>
    <w:rsid w:val="00214A09"/>
    <w:rsid w:val="00214ADF"/>
    <w:rsid w:val="00215CB7"/>
    <w:rsid w:val="00217669"/>
    <w:rsid w:val="00220AFA"/>
    <w:rsid w:val="002215B3"/>
    <w:rsid w:val="00222CD7"/>
    <w:rsid w:val="00223AF2"/>
    <w:rsid w:val="0022436A"/>
    <w:rsid w:val="00225618"/>
    <w:rsid w:val="00225B80"/>
    <w:rsid w:val="00231106"/>
    <w:rsid w:val="0023199D"/>
    <w:rsid w:val="00232649"/>
    <w:rsid w:val="00233C85"/>
    <w:rsid w:val="0023438C"/>
    <w:rsid w:val="00236EE8"/>
    <w:rsid w:val="002418FA"/>
    <w:rsid w:val="002425D0"/>
    <w:rsid w:val="002427D5"/>
    <w:rsid w:val="0024313E"/>
    <w:rsid w:val="0024335E"/>
    <w:rsid w:val="0024361C"/>
    <w:rsid w:val="00243848"/>
    <w:rsid w:val="002444CE"/>
    <w:rsid w:val="002515B2"/>
    <w:rsid w:val="00256589"/>
    <w:rsid w:val="00262323"/>
    <w:rsid w:val="0026533B"/>
    <w:rsid w:val="00265D99"/>
    <w:rsid w:val="00266645"/>
    <w:rsid w:val="002673BF"/>
    <w:rsid w:val="00267FA6"/>
    <w:rsid w:val="0027103D"/>
    <w:rsid w:val="00271B5E"/>
    <w:rsid w:val="002741A7"/>
    <w:rsid w:val="002772B0"/>
    <w:rsid w:val="0028035C"/>
    <w:rsid w:val="002804EE"/>
    <w:rsid w:val="002823FD"/>
    <w:rsid w:val="0028518C"/>
    <w:rsid w:val="0028543A"/>
    <w:rsid w:val="002870E8"/>
    <w:rsid w:val="0028716D"/>
    <w:rsid w:val="00295C0C"/>
    <w:rsid w:val="00296CE0"/>
    <w:rsid w:val="002A04F7"/>
    <w:rsid w:val="002A1295"/>
    <w:rsid w:val="002A2C00"/>
    <w:rsid w:val="002A3646"/>
    <w:rsid w:val="002A3721"/>
    <w:rsid w:val="002A6C9B"/>
    <w:rsid w:val="002B0205"/>
    <w:rsid w:val="002B1A26"/>
    <w:rsid w:val="002B302A"/>
    <w:rsid w:val="002B368E"/>
    <w:rsid w:val="002B4F70"/>
    <w:rsid w:val="002B514B"/>
    <w:rsid w:val="002C1361"/>
    <w:rsid w:val="002C18D1"/>
    <w:rsid w:val="002C1AA4"/>
    <w:rsid w:val="002C2415"/>
    <w:rsid w:val="002C5DA4"/>
    <w:rsid w:val="002C626F"/>
    <w:rsid w:val="002C71B7"/>
    <w:rsid w:val="002D0094"/>
    <w:rsid w:val="002D1193"/>
    <w:rsid w:val="002D273A"/>
    <w:rsid w:val="002D2ADE"/>
    <w:rsid w:val="002D576C"/>
    <w:rsid w:val="002E05B8"/>
    <w:rsid w:val="002E25AC"/>
    <w:rsid w:val="002E2A65"/>
    <w:rsid w:val="002E4106"/>
    <w:rsid w:val="002E4790"/>
    <w:rsid w:val="002E52EE"/>
    <w:rsid w:val="002F43C6"/>
    <w:rsid w:val="002F633E"/>
    <w:rsid w:val="002F7A7C"/>
    <w:rsid w:val="002F7B9F"/>
    <w:rsid w:val="00301DE2"/>
    <w:rsid w:val="00303868"/>
    <w:rsid w:val="00307C1A"/>
    <w:rsid w:val="003106D3"/>
    <w:rsid w:val="003113AF"/>
    <w:rsid w:val="00311541"/>
    <w:rsid w:val="00314852"/>
    <w:rsid w:val="00315823"/>
    <w:rsid w:val="00315A59"/>
    <w:rsid w:val="00315FBB"/>
    <w:rsid w:val="003163C8"/>
    <w:rsid w:val="003172F8"/>
    <w:rsid w:val="00324495"/>
    <w:rsid w:val="003262F3"/>
    <w:rsid w:val="00326465"/>
    <w:rsid w:val="00326FEB"/>
    <w:rsid w:val="003270FA"/>
    <w:rsid w:val="00327DC5"/>
    <w:rsid w:val="00327F65"/>
    <w:rsid w:val="003300AE"/>
    <w:rsid w:val="00332239"/>
    <w:rsid w:val="00332E60"/>
    <w:rsid w:val="0033310B"/>
    <w:rsid w:val="00333BF5"/>
    <w:rsid w:val="00333E35"/>
    <w:rsid w:val="00334E8B"/>
    <w:rsid w:val="00334F56"/>
    <w:rsid w:val="00337AF3"/>
    <w:rsid w:val="00337C01"/>
    <w:rsid w:val="00337D28"/>
    <w:rsid w:val="00342A87"/>
    <w:rsid w:val="00343331"/>
    <w:rsid w:val="003446F0"/>
    <w:rsid w:val="00346FDE"/>
    <w:rsid w:val="00350F5E"/>
    <w:rsid w:val="003516C2"/>
    <w:rsid w:val="00352BFE"/>
    <w:rsid w:val="0035451D"/>
    <w:rsid w:val="00355DF5"/>
    <w:rsid w:val="0036125B"/>
    <w:rsid w:val="003646D6"/>
    <w:rsid w:val="003649F3"/>
    <w:rsid w:val="003651F2"/>
    <w:rsid w:val="00365558"/>
    <w:rsid w:val="003659F5"/>
    <w:rsid w:val="0037104A"/>
    <w:rsid w:val="00372A41"/>
    <w:rsid w:val="003743B5"/>
    <w:rsid w:val="00376296"/>
    <w:rsid w:val="00377E51"/>
    <w:rsid w:val="00380AB0"/>
    <w:rsid w:val="00380CB8"/>
    <w:rsid w:val="00380E8A"/>
    <w:rsid w:val="00381FFD"/>
    <w:rsid w:val="00383C18"/>
    <w:rsid w:val="00385FAD"/>
    <w:rsid w:val="003863EF"/>
    <w:rsid w:val="00386778"/>
    <w:rsid w:val="00387B18"/>
    <w:rsid w:val="0039124E"/>
    <w:rsid w:val="00391BAF"/>
    <w:rsid w:val="00391FDD"/>
    <w:rsid w:val="003957FA"/>
    <w:rsid w:val="00395E67"/>
    <w:rsid w:val="00396351"/>
    <w:rsid w:val="00397CDE"/>
    <w:rsid w:val="003A23AA"/>
    <w:rsid w:val="003A31A5"/>
    <w:rsid w:val="003A53F2"/>
    <w:rsid w:val="003A62DC"/>
    <w:rsid w:val="003A654C"/>
    <w:rsid w:val="003A7AC2"/>
    <w:rsid w:val="003B0A7E"/>
    <w:rsid w:val="003B196F"/>
    <w:rsid w:val="003B19C4"/>
    <w:rsid w:val="003B2864"/>
    <w:rsid w:val="003B3438"/>
    <w:rsid w:val="003B5347"/>
    <w:rsid w:val="003B573F"/>
    <w:rsid w:val="003B5ACE"/>
    <w:rsid w:val="003B62D9"/>
    <w:rsid w:val="003C07A5"/>
    <w:rsid w:val="003C0DAF"/>
    <w:rsid w:val="003C21BE"/>
    <w:rsid w:val="003C2880"/>
    <w:rsid w:val="003C464B"/>
    <w:rsid w:val="003C55A6"/>
    <w:rsid w:val="003C7C7C"/>
    <w:rsid w:val="003D0E7F"/>
    <w:rsid w:val="003D0EC9"/>
    <w:rsid w:val="003D1224"/>
    <w:rsid w:val="003D2188"/>
    <w:rsid w:val="003D3BA8"/>
    <w:rsid w:val="003E0898"/>
    <w:rsid w:val="003F131F"/>
    <w:rsid w:val="003F17C2"/>
    <w:rsid w:val="003F2F8C"/>
    <w:rsid w:val="003F44D5"/>
    <w:rsid w:val="003F45A7"/>
    <w:rsid w:val="003F666C"/>
    <w:rsid w:val="003F79FD"/>
    <w:rsid w:val="00400BAF"/>
    <w:rsid w:val="00402514"/>
    <w:rsid w:val="00403116"/>
    <w:rsid w:val="00403E50"/>
    <w:rsid w:val="0040420B"/>
    <w:rsid w:val="00404CD5"/>
    <w:rsid w:val="004079F8"/>
    <w:rsid w:val="00407F64"/>
    <w:rsid w:val="00410067"/>
    <w:rsid w:val="0041060A"/>
    <w:rsid w:val="00412501"/>
    <w:rsid w:val="004135F8"/>
    <w:rsid w:val="00413AF2"/>
    <w:rsid w:val="00416851"/>
    <w:rsid w:val="0042254C"/>
    <w:rsid w:val="00422FC9"/>
    <w:rsid w:val="00423379"/>
    <w:rsid w:val="004243C3"/>
    <w:rsid w:val="004321E6"/>
    <w:rsid w:val="00434F36"/>
    <w:rsid w:val="0044098A"/>
    <w:rsid w:val="0044340F"/>
    <w:rsid w:val="00444171"/>
    <w:rsid w:val="00445E87"/>
    <w:rsid w:val="00446F44"/>
    <w:rsid w:val="004471D8"/>
    <w:rsid w:val="0044761A"/>
    <w:rsid w:val="00447997"/>
    <w:rsid w:val="00451E5E"/>
    <w:rsid w:val="0045617A"/>
    <w:rsid w:val="004607B5"/>
    <w:rsid w:val="00461C77"/>
    <w:rsid w:val="00461D4A"/>
    <w:rsid w:val="00461E83"/>
    <w:rsid w:val="0046492C"/>
    <w:rsid w:val="00464BBE"/>
    <w:rsid w:val="00465093"/>
    <w:rsid w:val="0046523A"/>
    <w:rsid w:val="00465DC4"/>
    <w:rsid w:val="004661BE"/>
    <w:rsid w:val="00467A33"/>
    <w:rsid w:val="00474DF0"/>
    <w:rsid w:val="004756D4"/>
    <w:rsid w:val="00480C10"/>
    <w:rsid w:val="00482AE8"/>
    <w:rsid w:val="00482E9A"/>
    <w:rsid w:val="0048438F"/>
    <w:rsid w:val="004845C2"/>
    <w:rsid w:val="004867FA"/>
    <w:rsid w:val="00486A09"/>
    <w:rsid w:val="00486B4B"/>
    <w:rsid w:val="00487226"/>
    <w:rsid w:val="004875F2"/>
    <w:rsid w:val="004913BD"/>
    <w:rsid w:val="004949A8"/>
    <w:rsid w:val="00495162"/>
    <w:rsid w:val="00497FA8"/>
    <w:rsid w:val="004A272D"/>
    <w:rsid w:val="004A2AEC"/>
    <w:rsid w:val="004A2C47"/>
    <w:rsid w:val="004A2CCD"/>
    <w:rsid w:val="004A4176"/>
    <w:rsid w:val="004A4B64"/>
    <w:rsid w:val="004B22BD"/>
    <w:rsid w:val="004B46C5"/>
    <w:rsid w:val="004B5079"/>
    <w:rsid w:val="004B5850"/>
    <w:rsid w:val="004B5AC8"/>
    <w:rsid w:val="004B5C72"/>
    <w:rsid w:val="004B6087"/>
    <w:rsid w:val="004B6779"/>
    <w:rsid w:val="004C0DE7"/>
    <w:rsid w:val="004C1FEA"/>
    <w:rsid w:val="004C359A"/>
    <w:rsid w:val="004C6A3D"/>
    <w:rsid w:val="004C76E6"/>
    <w:rsid w:val="004D3691"/>
    <w:rsid w:val="004D5ACD"/>
    <w:rsid w:val="004D7011"/>
    <w:rsid w:val="004D72B5"/>
    <w:rsid w:val="004D7654"/>
    <w:rsid w:val="004D7848"/>
    <w:rsid w:val="004E12E8"/>
    <w:rsid w:val="004E312B"/>
    <w:rsid w:val="004E46FC"/>
    <w:rsid w:val="004E5035"/>
    <w:rsid w:val="004E66F3"/>
    <w:rsid w:val="004E73AD"/>
    <w:rsid w:val="004F1317"/>
    <w:rsid w:val="004F18AE"/>
    <w:rsid w:val="004F3883"/>
    <w:rsid w:val="004F55ED"/>
    <w:rsid w:val="004F5C8E"/>
    <w:rsid w:val="004F5DF2"/>
    <w:rsid w:val="004F65E9"/>
    <w:rsid w:val="00500CB7"/>
    <w:rsid w:val="0050392D"/>
    <w:rsid w:val="005055D9"/>
    <w:rsid w:val="005055FB"/>
    <w:rsid w:val="00505955"/>
    <w:rsid w:val="005065F1"/>
    <w:rsid w:val="00506B30"/>
    <w:rsid w:val="00507568"/>
    <w:rsid w:val="00513B4D"/>
    <w:rsid w:val="005140CB"/>
    <w:rsid w:val="00517215"/>
    <w:rsid w:val="00517E15"/>
    <w:rsid w:val="00520421"/>
    <w:rsid w:val="00527527"/>
    <w:rsid w:val="00527AE0"/>
    <w:rsid w:val="00534901"/>
    <w:rsid w:val="00535455"/>
    <w:rsid w:val="00536436"/>
    <w:rsid w:val="00536FB3"/>
    <w:rsid w:val="00537A19"/>
    <w:rsid w:val="00540485"/>
    <w:rsid w:val="00540F8F"/>
    <w:rsid w:val="00541DEF"/>
    <w:rsid w:val="00543EEA"/>
    <w:rsid w:val="005442C5"/>
    <w:rsid w:val="00544AA2"/>
    <w:rsid w:val="00545041"/>
    <w:rsid w:val="005507D4"/>
    <w:rsid w:val="00553F67"/>
    <w:rsid w:val="00554B0B"/>
    <w:rsid w:val="00556B75"/>
    <w:rsid w:val="00560CA9"/>
    <w:rsid w:val="005610C3"/>
    <w:rsid w:val="00561521"/>
    <w:rsid w:val="0056208F"/>
    <w:rsid w:val="00562406"/>
    <w:rsid w:val="005624E5"/>
    <w:rsid w:val="005625B4"/>
    <w:rsid w:val="005626CE"/>
    <w:rsid w:val="00564657"/>
    <w:rsid w:val="00564F63"/>
    <w:rsid w:val="00565043"/>
    <w:rsid w:val="0056728D"/>
    <w:rsid w:val="005749F6"/>
    <w:rsid w:val="00574FD9"/>
    <w:rsid w:val="00580A3B"/>
    <w:rsid w:val="00585B70"/>
    <w:rsid w:val="005903DA"/>
    <w:rsid w:val="00590B0E"/>
    <w:rsid w:val="00590D8A"/>
    <w:rsid w:val="00591DA4"/>
    <w:rsid w:val="00593D01"/>
    <w:rsid w:val="00593E4E"/>
    <w:rsid w:val="00594027"/>
    <w:rsid w:val="0059468E"/>
    <w:rsid w:val="005955C0"/>
    <w:rsid w:val="00595BE0"/>
    <w:rsid w:val="005A09DE"/>
    <w:rsid w:val="005A0F77"/>
    <w:rsid w:val="005A10EA"/>
    <w:rsid w:val="005A1441"/>
    <w:rsid w:val="005A1B7D"/>
    <w:rsid w:val="005A2F3A"/>
    <w:rsid w:val="005A322A"/>
    <w:rsid w:val="005A5360"/>
    <w:rsid w:val="005A67F9"/>
    <w:rsid w:val="005A6D1E"/>
    <w:rsid w:val="005A7EA8"/>
    <w:rsid w:val="005B28CC"/>
    <w:rsid w:val="005B2F2E"/>
    <w:rsid w:val="005B4200"/>
    <w:rsid w:val="005B7892"/>
    <w:rsid w:val="005B7A9C"/>
    <w:rsid w:val="005C0621"/>
    <w:rsid w:val="005C1406"/>
    <w:rsid w:val="005C22E0"/>
    <w:rsid w:val="005C294E"/>
    <w:rsid w:val="005C2EF1"/>
    <w:rsid w:val="005C54F3"/>
    <w:rsid w:val="005C6252"/>
    <w:rsid w:val="005C6312"/>
    <w:rsid w:val="005C7874"/>
    <w:rsid w:val="005D19E9"/>
    <w:rsid w:val="005D1F41"/>
    <w:rsid w:val="005D2639"/>
    <w:rsid w:val="005D2646"/>
    <w:rsid w:val="005D3600"/>
    <w:rsid w:val="005D487B"/>
    <w:rsid w:val="005D7E79"/>
    <w:rsid w:val="005E026F"/>
    <w:rsid w:val="005E039D"/>
    <w:rsid w:val="005E3A62"/>
    <w:rsid w:val="005E65B1"/>
    <w:rsid w:val="005F0AF2"/>
    <w:rsid w:val="005F0E7C"/>
    <w:rsid w:val="005F3192"/>
    <w:rsid w:val="005F56CB"/>
    <w:rsid w:val="005F5E1B"/>
    <w:rsid w:val="005F70C6"/>
    <w:rsid w:val="005F7281"/>
    <w:rsid w:val="00603955"/>
    <w:rsid w:val="00603984"/>
    <w:rsid w:val="006053F2"/>
    <w:rsid w:val="00606A80"/>
    <w:rsid w:val="00606EA2"/>
    <w:rsid w:val="00612EF1"/>
    <w:rsid w:val="00613431"/>
    <w:rsid w:val="006165B8"/>
    <w:rsid w:val="00617CD3"/>
    <w:rsid w:val="006215CC"/>
    <w:rsid w:val="00623139"/>
    <w:rsid w:val="006260F4"/>
    <w:rsid w:val="00626302"/>
    <w:rsid w:val="0063301D"/>
    <w:rsid w:val="0063533E"/>
    <w:rsid w:val="0063704C"/>
    <w:rsid w:val="00642784"/>
    <w:rsid w:val="00642935"/>
    <w:rsid w:val="00642C56"/>
    <w:rsid w:val="006433B0"/>
    <w:rsid w:val="0064461F"/>
    <w:rsid w:val="00644D0F"/>
    <w:rsid w:val="006453D3"/>
    <w:rsid w:val="00650F0A"/>
    <w:rsid w:val="00652216"/>
    <w:rsid w:val="006530A6"/>
    <w:rsid w:val="006547D7"/>
    <w:rsid w:val="0065643F"/>
    <w:rsid w:val="00663224"/>
    <w:rsid w:val="00664773"/>
    <w:rsid w:val="00666465"/>
    <w:rsid w:val="00670F32"/>
    <w:rsid w:val="00671723"/>
    <w:rsid w:val="006722ED"/>
    <w:rsid w:val="0067314D"/>
    <w:rsid w:val="0067367B"/>
    <w:rsid w:val="00673743"/>
    <w:rsid w:val="00674014"/>
    <w:rsid w:val="00674758"/>
    <w:rsid w:val="00675C47"/>
    <w:rsid w:val="00675D12"/>
    <w:rsid w:val="00677804"/>
    <w:rsid w:val="006810F3"/>
    <w:rsid w:val="0068168B"/>
    <w:rsid w:val="00681AB6"/>
    <w:rsid w:val="00683628"/>
    <w:rsid w:val="00684ADF"/>
    <w:rsid w:val="0068698F"/>
    <w:rsid w:val="006913F7"/>
    <w:rsid w:val="00691DB8"/>
    <w:rsid w:val="00692072"/>
    <w:rsid w:val="006924DD"/>
    <w:rsid w:val="00696416"/>
    <w:rsid w:val="00697EDB"/>
    <w:rsid w:val="006A2D6F"/>
    <w:rsid w:val="006B1084"/>
    <w:rsid w:val="006B1114"/>
    <w:rsid w:val="006B1CD7"/>
    <w:rsid w:val="006B29DD"/>
    <w:rsid w:val="006C0772"/>
    <w:rsid w:val="006C08B5"/>
    <w:rsid w:val="006C18AF"/>
    <w:rsid w:val="006C3ACA"/>
    <w:rsid w:val="006C42A3"/>
    <w:rsid w:val="006C4A93"/>
    <w:rsid w:val="006C5ECB"/>
    <w:rsid w:val="006C6939"/>
    <w:rsid w:val="006D46D8"/>
    <w:rsid w:val="006D73FF"/>
    <w:rsid w:val="006E0746"/>
    <w:rsid w:val="006E11B1"/>
    <w:rsid w:val="006E4701"/>
    <w:rsid w:val="006F1EE9"/>
    <w:rsid w:val="006F34E0"/>
    <w:rsid w:val="006F559A"/>
    <w:rsid w:val="00704180"/>
    <w:rsid w:val="0070706C"/>
    <w:rsid w:val="00707143"/>
    <w:rsid w:val="0070741B"/>
    <w:rsid w:val="00712044"/>
    <w:rsid w:val="007134F7"/>
    <w:rsid w:val="0071603F"/>
    <w:rsid w:val="0071692C"/>
    <w:rsid w:val="00720852"/>
    <w:rsid w:val="00723054"/>
    <w:rsid w:val="007243CF"/>
    <w:rsid w:val="00724B23"/>
    <w:rsid w:val="00730352"/>
    <w:rsid w:val="007307C7"/>
    <w:rsid w:val="0073495A"/>
    <w:rsid w:val="00735E97"/>
    <w:rsid w:val="00741991"/>
    <w:rsid w:val="00743109"/>
    <w:rsid w:val="00744032"/>
    <w:rsid w:val="00750AE6"/>
    <w:rsid w:val="00750F46"/>
    <w:rsid w:val="007538DF"/>
    <w:rsid w:val="00756024"/>
    <w:rsid w:val="0076017A"/>
    <w:rsid w:val="00761ECD"/>
    <w:rsid w:val="00764456"/>
    <w:rsid w:val="00764D99"/>
    <w:rsid w:val="00765E77"/>
    <w:rsid w:val="007673CA"/>
    <w:rsid w:val="00770074"/>
    <w:rsid w:val="007714C3"/>
    <w:rsid w:val="00773CDC"/>
    <w:rsid w:val="007761F1"/>
    <w:rsid w:val="00776B5F"/>
    <w:rsid w:val="00780905"/>
    <w:rsid w:val="00781C9D"/>
    <w:rsid w:val="0078277F"/>
    <w:rsid w:val="00785667"/>
    <w:rsid w:val="00787F21"/>
    <w:rsid w:val="00790493"/>
    <w:rsid w:val="0079057C"/>
    <w:rsid w:val="00794E1E"/>
    <w:rsid w:val="00794F79"/>
    <w:rsid w:val="00795F54"/>
    <w:rsid w:val="00796AA1"/>
    <w:rsid w:val="0079741B"/>
    <w:rsid w:val="00797DEC"/>
    <w:rsid w:val="007A1DD0"/>
    <w:rsid w:val="007A41B3"/>
    <w:rsid w:val="007A56EC"/>
    <w:rsid w:val="007A6709"/>
    <w:rsid w:val="007A6BD9"/>
    <w:rsid w:val="007A6C69"/>
    <w:rsid w:val="007A6E86"/>
    <w:rsid w:val="007A7EE1"/>
    <w:rsid w:val="007B0DCA"/>
    <w:rsid w:val="007B1CAA"/>
    <w:rsid w:val="007B485B"/>
    <w:rsid w:val="007B530A"/>
    <w:rsid w:val="007C0768"/>
    <w:rsid w:val="007C0FD4"/>
    <w:rsid w:val="007C12AB"/>
    <w:rsid w:val="007C13B2"/>
    <w:rsid w:val="007C62A1"/>
    <w:rsid w:val="007C758D"/>
    <w:rsid w:val="007C7858"/>
    <w:rsid w:val="007D0F42"/>
    <w:rsid w:val="007D3435"/>
    <w:rsid w:val="007D59DE"/>
    <w:rsid w:val="007D5AA3"/>
    <w:rsid w:val="007D75BD"/>
    <w:rsid w:val="007E5A34"/>
    <w:rsid w:val="007E73A6"/>
    <w:rsid w:val="007F1116"/>
    <w:rsid w:val="007F281F"/>
    <w:rsid w:val="007F46DE"/>
    <w:rsid w:val="007F764A"/>
    <w:rsid w:val="00804913"/>
    <w:rsid w:val="00805667"/>
    <w:rsid w:val="008066A4"/>
    <w:rsid w:val="00806A54"/>
    <w:rsid w:val="00807238"/>
    <w:rsid w:val="0081175D"/>
    <w:rsid w:val="00811A79"/>
    <w:rsid w:val="008125B2"/>
    <w:rsid w:val="00813D9E"/>
    <w:rsid w:val="00814975"/>
    <w:rsid w:val="00816AD9"/>
    <w:rsid w:val="00820D97"/>
    <w:rsid w:val="00822873"/>
    <w:rsid w:val="0082396C"/>
    <w:rsid w:val="008251B3"/>
    <w:rsid w:val="00825E80"/>
    <w:rsid w:val="0083038C"/>
    <w:rsid w:val="00830878"/>
    <w:rsid w:val="008326FF"/>
    <w:rsid w:val="008335C6"/>
    <w:rsid w:val="00833DF3"/>
    <w:rsid w:val="00842CBA"/>
    <w:rsid w:val="008505DA"/>
    <w:rsid w:val="008528CA"/>
    <w:rsid w:val="008539F0"/>
    <w:rsid w:val="00854A9D"/>
    <w:rsid w:val="00856087"/>
    <w:rsid w:val="00857450"/>
    <w:rsid w:val="0085761F"/>
    <w:rsid w:val="00860329"/>
    <w:rsid w:val="008610EC"/>
    <w:rsid w:val="0086134E"/>
    <w:rsid w:val="008618D5"/>
    <w:rsid w:val="0086385E"/>
    <w:rsid w:val="0086550C"/>
    <w:rsid w:val="00865CD7"/>
    <w:rsid w:val="00865DC1"/>
    <w:rsid w:val="00867187"/>
    <w:rsid w:val="00870A99"/>
    <w:rsid w:val="00872759"/>
    <w:rsid w:val="00873581"/>
    <w:rsid w:val="00875AF0"/>
    <w:rsid w:val="008763E5"/>
    <w:rsid w:val="008775E6"/>
    <w:rsid w:val="008806DC"/>
    <w:rsid w:val="0088092D"/>
    <w:rsid w:val="0088175F"/>
    <w:rsid w:val="008849C5"/>
    <w:rsid w:val="00891312"/>
    <w:rsid w:val="008922F0"/>
    <w:rsid w:val="00892BD9"/>
    <w:rsid w:val="00892E0F"/>
    <w:rsid w:val="008958A8"/>
    <w:rsid w:val="008961F2"/>
    <w:rsid w:val="00897736"/>
    <w:rsid w:val="0089777F"/>
    <w:rsid w:val="008A1056"/>
    <w:rsid w:val="008A295E"/>
    <w:rsid w:val="008A38E5"/>
    <w:rsid w:val="008A4281"/>
    <w:rsid w:val="008A54D3"/>
    <w:rsid w:val="008A6731"/>
    <w:rsid w:val="008A775B"/>
    <w:rsid w:val="008A7A93"/>
    <w:rsid w:val="008B0E94"/>
    <w:rsid w:val="008B219C"/>
    <w:rsid w:val="008C0BFC"/>
    <w:rsid w:val="008C2860"/>
    <w:rsid w:val="008C46AD"/>
    <w:rsid w:val="008C5A85"/>
    <w:rsid w:val="008C611C"/>
    <w:rsid w:val="008C6FB6"/>
    <w:rsid w:val="008C7538"/>
    <w:rsid w:val="008C7981"/>
    <w:rsid w:val="008D099D"/>
    <w:rsid w:val="008D0C2D"/>
    <w:rsid w:val="008D4AC3"/>
    <w:rsid w:val="008D4FC6"/>
    <w:rsid w:val="008D6D9F"/>
    <w:rsid w:val="008D7BF2"/>
    <w:rsid w:val="008E29B2"/>
    <w:rsid w:val="008E4DB5"/>
    <w:rsid w:val="008E5BDD"/>
    <w:rsid w:val="008F0570"/>
    <w:rsid w:val="008F0E66"/>
    <w:rsid w:val="008F19E8"/>
    <w:rsid w:val="008F276C"/>
    <w:rsid w:val="008F3723"/>
    <w:rsid w:val="008F495A"/>
    <w:rsid w:val="008F4E62"/>
    <w:rsid w:val="008F64B4"/>
    <w:rsid w:val="00901D25"/>
    <w:rsid w:val="00904F4D"/>
    <w:rsid w:val="00905865"/>
    <w:rsid w:val="009077F8"/>
    <w:rsid w:val="00907E86"/>
    <w:rsid w:val="00910003"/>
    <w:rsid w:val="009113C2"/>
    <w:rsid w:val="00914950"/>
    <w:rsid w:val="00920712"/>
    <w:rsid w:val="0092207A"/>
    <w:rsid w:val="009239A1"/>
    <w:rsid w:val="00925608"/>
    <w:rsid w:val="00925754"/>
    <w:rsid w:val="00927747"/>
    <w:rsid w:val="00927BD9"/>
    <w:rsid w:val="00931827"/>
    <w:rsid w:val="0093227B"/>
    <w:rsid w:val="009339AF"/>
    <w:rsid w:val="0093407F"/>
    <w:rsid w:val="00936589"/>
    <w:rsid w:val="00937EA7"/>
    <w:rsid w:val="00940544"/>
    <w:rsid w:val="00940B34"/>
    <w:rsid w:val="00941CD5"/>
    <w:rsid w:val="0094319C"/>
    <w:rsid w:val="00943F88"/>
    <w:rsid w:val="00944ABB"/>
    <w:rsid w:val="00951388"/>
    <w:rsid w:val="00951562"/>
    <w:rsid w:val="0095165A"/>
    <w:rsid w:val="009537B1"/>
    <w:rsid w:val="00954268"/>
    <w:rsid w:val="00954476"/>
    <w:rsid w:val="00957E6A"/>
    <w:rsid w:val="00960250"/>
    <w:rsid w:val="009604E9"/>
    <w:rsid w:val="00960645"/>
    <w:rsid w:val="00964B4D"/>
    <w:rsid w:val="00966B45"/>
    <w:rsid w:val="009671A2"/>
    <w:rsid w:val="00971A52"/>
    <w:rsid w:val="00975BF3"/>
    <w:rsid w:val="0097601B"/>
    <w:rsid w:val="00981090"/>
    <w:rsid w:val="00982C48"/>
    <w:rsid w:val="009831D2"/>
    <w:rsid w:val="009834D2"/>
    <w:rsid w:val="00985807"/>
    <w:rsid w:val="009868DD"/>
    <w:rsid w:val="00987BCC"/>
    <w:rsid w:val="009903A1"/>
    <w:rsid w:val="009A0E32"/>
    <w:rsid w:val="009A1EA2"/>
    <w:rsid w:val="009A259F"/>
    <w:rsid w:val="009A2E8C"/>
    <w:rsid w:val="009A3644"/>
    <w:rsid w:val="009A3E0F"/>
    <w:rsid w:val="009A5176"/>
    <w:rsid w:val="009B207B"/>
    <w:rsid w:val="009B220A"/>
    <w:rsid w:val="009B2BEB"/>
    <w:rsid w:val="009B3401"/>
    <w:rsid w:val="009B3FD1"/>
    <w:rsid w:val="009B44C1"/>
    <w:rsid w:val="009B452F"/>
    <w:rsid w:val="009B53DE"/>
    <w:rsid w:val="009B5D53"/>
    <w:rsid w:val="009B6216"/>
    <w:rsid w:val="009B77E5"/>
    <w:rsid w:val="009B7D93"/>
    <w:rsid w:val="009C045F"/>
    <w:rsid w:val="009C1FDF"/>
    <w:rsid w:val="009C3E29"/>
    <w:rsid w:val="009C5C8A"/>
    <w:rsid w:val="009C6126"/>
    <w:rsid w:val="009D0F70"/>
    <w:rsid w:val="009D1349"/>
    <w:rsid w:val="009D243B"/>
    <w:rsid w:val="009D3780"/>
    <w:rsid w:val="009D403F"/>
    <w:rsid w:val="009D4051"/>
    <w:rsid w:val="009D4577"/>
    <w:rsid w:val="009D740F"/>
    <w:rsid w:val="009D7AB7"/>
    <w:rsid w:val="009D7C04"/>
    <w:rsid w:val="009E0045"/>
    <w:rsid w:val="009E07E5"/>
    <w:rsid w:val="009E2A7C"/>
    <w:rsid w:val="009E32B9"/>
    <w:rsid w:val="009E53C1"/>
    <w:rsid w:val="009E5B4E"/>
    <w:rsid w:val="009E67FD"/>
    <w:rsid w:val="009E6930"/>
    <w:rsid w:val="009F0138"/>
    <w:rsid w:val="009F22E8"/>
    <w:rsid w:val="009F33A5"/>
    <w:rsid w:val="009F4798"/>
    <w:rsid w:val="009F53A7"/>
    <w:rsid w:val="009F7263"/>
    <w:rsid w:val="00A010ED"/>
    <w:rsid w:val="00A01601"/>
    <w:rsid w:val="00A01C79"/>
    <w:rsid w:val="00A030F3"/>
    <w:rsid w:val="00A0317A"/>
    <w:rsid w:val="00A0711A"/>
    <w:rsid w:val="00A07130"/>
    <w:rsid w:val="00A07AAD"/>
    <w:rsid w:val="00A07B55"/>
    <w:rsid w:val="00A11E4B"/>
    <w:rsid w:val="00A13502"/>
    <w:rsid w:val="00A135A3"/>
    <w:rsid w:val="00A13615"/>
    <w:rsid w:val="00A149A9"/>
    <w:rsid w:val="00A15AD2"/>
    <w:rsid w:val="00A17288"/>
    <w:rsid w:val="00A1752E"/>
    <w:rsid w:val="00A17862"/>
    <w:rsid w:val="00A213D7"/>
    <w:rsid w:val="00A215D7"/>
    <w:rsid w:val="00A2386E"/>
    <w:rsid w:val="00A245C8"/>
    <w:rsid w:val="00A25026"/>
    <w:rsid w:val="00A25670"/>
    <w:rsid w:val="00A25730"/>
    <w:rsid w:val="00A266F2"/>
    <w:rsid w:val="00A3042A"/>
    <w:rsid w:val="00A31099"/>
    <w:rsid w:val="00A3187D"/>
    <w:rsid w:val="00A31CA9"/>
    <w:rsid w:val="00A323D2"/>
    <w:rsid w:val="00A32C43"/>
    <w:rsid w:val="00A332CB"/>
    <w:rsid w:val="00A3678C"/>
    <w:rsid w:val="00A37244"/>
    <w:rsid w:val="00A41CAE"/>
    <w:rsid w:val="00A41EF1"/>
    <w:rsid w:val="00A41F9E"/>
    <w:rsid w:val="00A424DD"/>
    <w:rsid w:val="00A42ECC"/>
    <w:rsid w:val="00A431C3"/>
    <w:rsid w:val="00A517BB"/>
    <w:rsid w:val="00A52D43"/>
    <w:rsid w:val="00A52FE9"/>
    <w:rsid w:val="00A54BD5"/>
    <w:rsid w:val="00A56544"/>
    <w:rsid w:val="00A609A5"/>
    <w:rsid w:val="00A60C1B"/>
    <w:rsid w:val="00A618AB"/>
    <w:rsid w:val="00A6770D"/>
    <w:rsid w:val="00A6799F"/>
    <w:rsid w:val="00A70F6E"/>
    <w:rsid w:val="00A71510"/>
    <w:rsid w:val="00A71544"/>
    <w:rsid w:val="00A725AC"/>
    <w:rsid w:val="00A73075"/>
    <w:rsid w:val="00A73E24"/>
    <w:rsid w:val="00A752D5"/>
    <w:rsid w:val="00A7609E"/>
    <w:rsid w:val="00A7648B"/>
    <w:rsid w:val="00A810FF"/>
    <w:rsid w:val="00A811CF"/>
    <w:rsid w:val="00A85B7B"/>
    <w:rsid w:val="00A908C7"/>
    <w:rsid w:val="00A90E27"/>
    <w:rsid w:val="00A91A97"/>
    <w:rsid w:val="00A91C93"/>
    <w:rsid w:val="00A9226F"/>
    <w:rsid w:val="00A97C05"/>
    <w:rsid w:val="00A97CC8"/>
    <w:rsid w:val="00AA4E06"/>
    <w:rsid w:val="00AA5191"/>
    <w:rsid w:val="00AA528E"/>
    <w:rsid w:val="00AA6AA1"/>
    <w:rsid w:val="00AA7C17"/>
    <w:rsid w:val="00AB1316"/>
    <w:rsid w:val="00AB131D"/>
    <w:rsid w:val="00AB2ECD"/>
    <w:rsid w:val="00AB73EB"/>
    <w:rsid w:val="00AC28E1"/>
    <w:rsid w:val="00AC333F"/>
    <w:rsid w:val="00AC3E10"/>
    <w:rsid w:val="00AC5A48"/>
    <w:rsid w:val="00AC5A63"/>
    <w:rsid w:val="00AD2129"/>
    <w:rsid w:val="00AD38FB"/>
    <w:rsid w:val="00AD677C"/>
    <w:rsid w:val="00AE1185"/>
    <w:rsid w:val="00AE493B"/>
    <w:rsid w:val="00AF112F"/>
    <w:rsid w:val="00AF2326"/>
    <w:rsid w:val="00AF360A"/>
    <w:rsid w:val="00AF452C"/>
    <w:rsid w:val="00AF466E"/>
    <w:rsid w:val="00B01D7B"/>
    <w:rsid w:val="00B0209E"/>
    <w:rsid w:val="00B04923"/>
    <w:rsid w:val="00B04B30"/>
    <w:rsid w:val="00B04BF4"/>
    <w:rsid w:val="00B054C9"/>
    <w:rsid w:val="00B07E16"/>
    <w:rsid w:val="00B12173"/>
    <w:rsid w:val="00B13AE2"/>
    <w:rsid w:val="00B14710"/>
    <w:rsid w:val="00B15C87"/>
    <w:rsid w:val="00B2202C"/>
    <w:rsid w:val="00B2706F"/>
    <w:rsid w:val="00B272EB"/>
    <w:rsid w:val="00B312B7"/>
    <w:rsid w:val="00B3170C"/>
    <w:rsid w:val="00B352A4"/>
    <w:rsid w:val="00B35BF5"/>
    <w:rsid w:val="00B378B9"/>
    <w:rsid w:val="00B408B6"/>
    <w:rsid w:val="00B41F31"/>
    <w:rsid w:val="00B42944"/>
    <w:rsid w:val="00B42CE1"/>
    <w:rsid w:val="00B4371D"/>
    <w:rsid w:val="00B437D3"/>
    <w:rsid w:val="00B45DDB"/>
    <w:rsid w:val="00B472A4"/>
    <w:rsid w:val="00B535A0"/>
    <w:rsid w:val="00B536F9"/>
    <w:rsid w:val="00B53B86"/>
    <w:rsid w:val="00B5785C"/>
    <w:rsid w:val="00B628A1"/>
    <w:rsid w:val="00B6471D"/>
    <w:rsid w:val="00B64E63"/>
    <w:rsid w:val="00B6608D"/>
    <w:rsid w:val="00B661C7"/>
    <w:rsid w:val="00B7027D"/>
    <w:rsid w:val="00B70757"/>
    <w:rsid w:val="00B726C3"/>
    <w:rsid w:val="00B732C3"/>
    <w:rsid w:val="00B77A27"/>
    <w:rsid w:val="00B77BFF"/>
    <w:rsid w:val="00B80E85"/>
    <w:rsid w:val="00B831EE"/>
    <w:rsid w:val="00B83D17"/>
    <w:rsid w:val="00B8481F"/>
    <w:rsid w:val="00B84B3A"/>
    <w:rsid w:val="00B85A57"/>
    <w:rsid w:val="00B86170"/>
    <w:rsid w:val="00B92867"/>
    <w:rsid w:val="00B94486"/>
    <w:rsid w:val="00B9459C"/>
    <w:rsid w:val="00B9628B"/>
    <w:rsid w:val="00B96CEB"/>
    <w:rsid w:val="00BA0803"/>
    <w:rsid w:val="00BA2538"/>
    <w:rsid w:val="00BA253D"/>
    <w:rsid w:val="00BA6B8D"/>
    <w:rsid w:val="00BA72A7"/>
    <w:rsid w:val="00BA73DF"/>
    <w:rsid w:val="00BA76EA"/>
    <w:rsid w:val="00BB07ED"/>
    <w:rsid w:val="00BB0865"/>
    <w:rsid w:val="00BB171D"/>
    <w:rsid w:val="00BB374B"/>
    <w:rsid w:val="00BB5FEA"/>
    <w:rsid w:val="00BB65C9"/>
    <w:rsid w:val="00BB6979"/>
    <w:rsid w:val="00BB6FBB"/>
    <w:rsid w:val="00BB7151"/>
    <w:rsid w:val="00BB72CB"/>
    <w:rsid w:val="00BC2EF9"/>
    <w:rsid w:val="00BC3398"/>
    <w:rsid w:val="00BC426C"/>
    <w:rsid w:val="00BC5618"/>
    <w:rsid w:val="00BC617C"/>
    <w:rsid w:val="00BC74D5"/>
    <w:rsid w:val="00BD0110"/>
    <w:rsid w:val="00BD0BCF"/>
    <w:rsid w:val="00BD3D79"/>
    <w:rsid w:val="00BD4B47"/>
    <w:rsid w:val="00BD5D38"/>
    <w:rsid w:val="00BD6DD3"/>
    <w:rsid w:val="00BD7DA5"/>
    <w:rsid w:val="00BE000E"/>
    <w:rsid w:val="00BE022A"/>
    <w:rsid w:val="00BE0BB7"/>
    <w:rsid w:val="00BE2994"/>
    <w:rsid w:val="00BE2EBA"/>
    <w:rsid w:val="00BE3283"/>
    <w:rsid w:val="00BE3CD6"/>
    <w:rsid w:val="00BE3D3C"/>
    <w:rsid w:val="00BE732F"/>
    <w:rsid w:val="00BF1B16"/>
    <w:rsid w:val="00BF3FB9"/>
    <w:rsid w:val="00BF61FD"/>
    <w:rsid w:val="00BF78FF"/>
    <w:rsid w:val="00C02046"/>
    <w:rsid w:val="00C023DE"/>
    <w:rsid w:val="00C03C78"/>
    <w:rsid w:val="00C047EE"/>
    <w:rsid w:val="00C048E4"/>
    <w:rsid w:val="00C10A5B"/>
    <w:rsid w:val="00C1167B"/>
    <w:rsid w:val="00C13727"/>
    <w:rsid w:val="00C13B6B"/>
    <w:rsid w:val="00C147CC"/>
    <w:rsid w:val="00C16778"/>
    <w:rsid w:val="00C21D80"/>
    <w:rsid w:val="00C22581"/>
    <w:rsid w:val="00C23987"/>
    <w:rsid w:val="00C2485D"/>
    <w:rsid w:val="00C25B31"/>
    <w:rsid w:val="00C25E46"/>
    <w:rsid w:val="00C27980"/>
    <w:rsid w:val="00C27CBC"/>
    <w:rsid w:val="00C335AC"/>
    <w:rsid w:val="00C352C0"/>
    <w:rsid w:val="00C36594"/>
    <w:rsid w:val="00C4089D"/>
    <w:rsid w:val="00C40A8F"/>
    <w:rsid w:val="00C41032"/>
    <w:rsid w:val="00C41880"/>
    <w:rsid w:val="00C418E5"/>
    <w:rsid w:val="00C42208"/>
    <w:rsid w:val="00C438A7"/>
    <w:rsid w:val="00C446F3"/>
    <w:rsid w:val="00C45583"/>
    <w:rsid w:val="00C50692"/>
    <w:rsid w:val="00C553D6"/>
    <w:rsid w:val="00C57B67"/>
    <w:rsid w:val="00C63C69"/>
    <w:rsid w:val="00C65751"/>
    <w:rsid w:val="00C6668F"/>
    <w:rsid w:val="00C66F60"/>
    <w:rsid w:val="00C71D91"/>
    <w:rsid w:val="00C74C68"/>
    <w:rsid w:val="00C7764C"/>
    <w:rsid w:val="00C77C53"/>
    <w:rsid w:val="00C77DE0"/>
    <w:rsid w:val="00C806EB"/>
    <w:rsid w:val="00C807D3"/>
    <w:rsid w:val="00C82977"/>
    <w:rsid w:val="00C83AEF"/>
    <w:rsid w:val="00C846AA"/>
    <w:rsid w:val="00C86821"/>
    <w:rsid w:val="00C86E0E"/>
    <w:rsid w:val="00C9006C"/>
    <w:rsid w:val="00C90749"/>
    <w:rsid w:val="00C91131"/>
    <w:rsid w:val="00C92CA9"/>
    <w:rsid w:val="00C94B5D"/>
    <w:rsid w:val="00C95BC2"/>
    <w:rsid w:val="00C9647E"/>
    <w:rsid w:val="00CA03A6"/>
    <w:rsid w:val="00CA07E4"/>
    <w:rsid w:val="00CA21EF"/>
    <w:rsid w:val="00CA26B0"/>
    <w:rsid w:val="00CA42B1"/>
    <w:rsid w:val="00CA4884"/>
    <w:rsid w:val="00CA6120"/>
    <w:rsid w:val="00CA7C75"/>
    <w:rsid w:val="00CB0117"/>
    <w:rsid w:val="00CB2606"/>
    <w:rsid w:val="00CB2EB4"/>
    <w:rsid w:val="00CB58DE"/>
    <w:rsid w:val="00CC0708"/>
    <w:rsid w:val="00CC0B4C"/>
    <w:rsid w:val="00CC1BB2"/>
    <w:rsid w:val="00CC1F73"/>
    <w:rsid w:val="00CC20BE"/>
    <w:rsid w:val="00CC4E29"/>
    <w:rsid w:val="00CC5A28"/>
    <w:rsid w:val="00CC612B"/>
    <w:rsid w:val="00CC657B"/>
    <w:rsid w:val="00CC78D7"/>
    <w:rsid w:val="00CD03F5"/>
    <w:rsid w:val="00CD2503"/>
    <w:rsid w:val="00CD2658"/>
    <w:rsid w:val="00CD2957"/>
    <w:rsid w:val="00CD54EE"/>
    <w:rsid w:val="00CE1051"/>
    <w:rsid w:val="00CE1BBD"/>
    <w:rsid w:val="00CE20BA"/>
    <w:rsid w:val="00CE3293"/>
    <w:rsid w:val="00CE36AC"/>
    <w:rsid w:val="00CF0CF2"/>
    <w:rsid w:val="00CF47CF"/>
    <w:rsid w:val="00CF4968"/>
    <w:rsid w:val="00CF57CE"/>
    <w:rsid w:val="00CF68F8"/>
    <w:rsid w:val="00D0057A"/>
    <w:rsid w:val="00D024E9"/>
    <w:rsid w:val="00D04B0B"/>
    <w:rsid w:val="00D04C53"/>
    <w:rsid w:val="00D05890"/>
    <w:rsid w:val="00D06704"/>
    <w:rsid w:val="00D07CA4"/>
    <w:rsid w:val="00D07F72"/>
    <w:rsid w:val="00D135E7"/>
    <w:rsid w:val="00D1557E"/>
    <w:rsid w:val="00D1611E"/>
    <w:rsid w:val="00D1693D"/>
    <w:rsid w:val="00D16EFA"/>
    <w:rsid w:val="00D20611"/>
    <w:rsid w:val="00D20A79"/>
    <w:rsid w:val="00D224B0"/>
    <w:rsid w:val="00D23178"/>
    <w:rsid w:val="00D27E85"/>
    <w:rsid w:val="00D30AD9"/>
    <w:rsid w:val="00D31D4F"/>
    <w:rsid w:val="00D3385D"/>
    <w:rsid w:val="00D35652"/>
    <w:rsid w:val="00D37597"/>
    <w:rsid w:val="00D40940"/>
    <w:rsid w:val="00D41614"/>
    <w:rsid w:val="00D41FD1"/>
    <w:rsid w:val="00D44976"/>
    <w:rsid w:val="00D44E98"/>
    <w:rsid w:val="00D502E3"/>
    <w:rsid w:val="00D551F7"/>
    <w:rsid w:val="00D55ED3"/>
    <w:rsid w:val="00D56867"/>
    <w:rsid w:val="00D56913"/>
    <w:rsid w:val="00D61225"/>
    <w:rsid w:val="00D612A7"/>
    <w:rsid w:val="00D61553"/>
    <w:rsid w:val="00D64319"/>
    <w:rsid w:val="00D6591B"/>
    <w:rsid w:val="00D65CCD"/>
    <w:rsid w:val="00D6678C"/>
    <w:rsid w:val="00D70A14"/>
    <w:rsid w:val="00D7324D"/>
    <w:rsid w:val="00D73DC1"/>
    <w:rsid w:val="00D75985"/>
    <w:rsid w:val="00D76A39"/>
    <w:rsid w:val="00D76E92"/>
    <w:rsid w:val="00D77314"/>
    <w:rsid w:val="00D80192"/>
    <w:rsid w:val="00D839DA"/>
    <w:rsid w:val="00D84A33"/>
    <w:rsid w:val="00D85B3C"/>
    <w:rsid w:val="00D87740"/>
    <w:rsid w:val="00D90CB2"/>
    <w:rsid w:val="00D925E2"/>
    <w:rsid w:val="00D93D69"/>
    <w:rsid w:val="00D940C1"/>
    <w:rsid w:val="00D951DE"/>
    <w:rsid w:val="00D96D13"/>
    <w:rsid w:val="00D97A15"/>
    <w:rsid w:val="00DA0FE2"/>
    <w:rsid w:val="00DA1E77"/>
    <w:rsid w:val="00DA26DA"/>
    <w:rsid w:val="00DA3AC0"/>
    <w:rsid w:val="00DA3BE7"/>
    <w:rsid w:val="00DA5645"/>
    <w:rsid w:val="00DA5B37"/>
    <w:rsid w:val="00DA7021"/>
    <w:rsid w:val="00DA7332"/>
    <w:rsid w:val="00DA7BA7"/>
    <w:rsid w:val="00DB0D28"/>
    <w:rsid w:val="00DB43ED"/>
    <w:rsid w:val="00DB52D0"/>
    <w:rsid w:val="00DB575D"/>
    <w:rsid w:val="00DB599D"/>
    <w:rsid w:val="00DB5C47"/>
    <w:rsid w:val="00DB5D5D"/>
    <w:rsid w:val="00DB6CC9"/>
    <w:rsid w:val="00DB7045"/>
    <w:rsid w:val="00DC0B0F"/>
    <w:rsid w:val="00DC132F"/>
    <w:rsid w:val="00DC19E5"/>
    <w:rsid w:val="00DC2754"/>
    <w:rsid w:val="00DC2F5D"/>
    <w:rsid w:val="00DC4622"/>
    <w:rsid w:val="00DC6C40"/>
    <w:rsid w:val="00DC7BB5"/>
    <w:rsid w:val="00DD3056"/>
    <w:rsid w:val="00DD36F0"/>
    <w:rsid w:val="00DD53C9"/>
    <w:rsid w:val="00DD6A1D"/>
    <w:rsid w:val="00DD6CA4"/>
    <w:rsid w:val="00DE1E8A"/>
    <w:rsid w:val="00DE20B0"/>
    <w:rsid w:val="00DE3C3A"/>
    <w:rsid w:val="00DE5141"/>
    <w:rsid w:val="00DE7285"/>
    <w:rsid w:val="00DF16F1"/>
    <w:rsid w:val="00DF1A7D"/>
    <w:rsid w:val="00DF2428"/>
    <w:rsid w:val="00DF3E55"/>
    <w:rsid w:val="00DF67A1"/>
    <w:rsid w:val="00DF6ED6"/>
    <w:rsid w:val="00DF7CDB"/>
    <w:rsid w:val="00E02A72"/>
    <w:rsid w:val="00E02CEE"/>
    <w:rsid w:val="00E0401F"/>
    <w:rsid w:val="00E042B0"/>
    <w:rsid w:val="00E064AF"/>
    <w:rsid w:val="00E06EC8"/>
    <w:rsid w:val="00E06F07"/>
    <w:rsid w:val="00E10452"/>
    <w:rsid w:val="00E1377B"/>
    <w:rsid w:val="00E14A02"/>
    <w:rsid w:val="00E161F5"/>
    <w:rsid w:val="00E20F00"/>
    <w:rsid w:val="00E21E7F"/>
    <w:rsid w:val="00E2288F"/>
    <w:rsid w:val="00E2344B"/>
    <w:rsid w:val="00E2437C"/>
    <w:rsid w:val="00E24523"/>
    <w:rsid w:val="00E25761"/>
    <w:rsid w:val="00E2605F"/>
    <w:rsid w:val="00E27F94"/>
    <w:rsid w:val="00E32ED3"/>
    <w:rsid w:val="00E43061"/>
    <w:rsid w:val="00E512E3"/>
    <w:rsid w:val="00E5356D"/>
    <w:rsid w:val="00E53EBE"/>
    <w:rsid w:val="00E5409F"/>
    <w:rsid w:val="00E54762"/>
    <w:rsid w:val="00E565AE"/>
    <w:rsid w:val="00E56BD1"/>
    <w:rsid w:val="00E6242D"/>
    <w:rsid w:val="00E63D8C"/>
    <w:rsid w:val="00E63DEA"/>
    <w:rsid w:val="00E666E4"/>
    <w:rsid w:val="00E70356"/>
    <w:rsid w:val="00E704AF"/>
    <w:rsid w:val="00E71CBC"/>
    <w:rsid w:val="00E7277A"/>
    <w:rsid w:val="00E72F3E"/>
    <w:rsid w:val="00E74653"/>
    <w:rsid w:val="00E753A9"/>
    <w:rsid w:val="00E7601B"/>
    <w:rsid w:val="00E813FD"/>
    <w:rsid w:val="00E8282B"/>
    <w:rsid w:val="00E8681A"/>
    <w:rsid w:val="00E8688B"/>
    <w:rsid w:val="00E87BB4"/>
    <w:rsid w:val="00E90A43"/>
    <w:rsid w:val="00E91C0D"/>
    <w:rsid w:val="00E95DB7"/>
    <w:rsid w:val="00E9711B"/>
    <w:rsid w:val="00EA06FB"/>
    <w:rsid w:val="00EA1428"/>
    <w:rsid w:val="00EA1D37"/>
    <w:rsid w:val="00EA1DF1"/>
    <w:rsid w:val="00EA32AA"/>
    <w:rsid w:val="00EA6649"/>
    <w:rsid w:val="00EB00A8"/>
    <w:rsid w:val="00EB05E2"/>
    <w:rsid w:val="00EB1812"/>
    <w:rsid w:val="00EB1979"/>
    <w:rsid w:val="00EB2986"/>
    <w:rsid w:val="00EB5A2C"/>
    <w:rsid w:val="00EB65C0"/>
    <w:rsid w:val="00EB7116"/>
    <w:rsid w:val="00EB7D72"/>
    <w:rsid w:val="00EC3A65"/>
    <w:rsid w:val="00EC567D"/>
    <w:rsid w:val="00EC5DDE"/>
    <w:rsid w:val="00EC66B9"/>
    <w:rsid w:val="00EC704E"/>
    <w:rsid w:val="00EC7E94"/>
    <w:rsid w:val="00EC7ED9"/>
    <w:rsid w:val="00ED0D44"/>
    <w:rsid w:val="00ED21C2"/>
    <w:rsid w:val="00ED44C4"/>
    <w:rsid w:val="00EE08EF"/>
    <w:rsid w:val="00EE0B7C"/>
    <w:rsid w:val="00EE1294"/>
    <w:rsid w:val="00EE36C1"/>
    <w:rsid w:val="00EE592B"/>
    <w:rsid w:val="00EE616B"/>
    <w:rsid w:val="00EE73F8"/>
    <w:rsid w:val="00EF021E"/>
    <w:rsid w:val="00EF2EF4"/>
    <w:rsid w:val="00EF366D"/>
    <w:rsid w:val="00EF3C00"/>
    <w:rsid w:val="00EF4ED0"/>
    <w:rsid w:val="00F00069"/>
    <w:rsid w:val="00F028CC"/>
    <w:rsid w:val="00F02C0A"/>
    <w:rsid w:val="00F0562A"/>
    <w:rsid w:val="00F104CD"/>
    <w:rsid w:val="00F11AE7"/>
    <w:rsid w:val="00F1473E"/>
    <w:rsid w:val="00F156F4"/>
    <w:rsid w:val="00F1768F"/>
    <w:rsid w:val="00F21EC2"/>
    <w:rsid w:val="00F22802"/>
    <w:rsid w:val="00F23ED1"/>
    <w:rsid w:val="00F2458E"/>
    <w:rsid w:val="00F24611"/>
    <w:rsid w:val="00F24E2E"/>
    <w:rsid w:val="00F2523A"/>
    <w:rsid w:val="00F257D8"/>
    <w:rsid w:val="00F26D4E"/>
    <w:rsid w:val="00F27115"/>
    <w:rsid w:val="00F27A13"/>
    <w:rsid w:val="00F320D1"/>
    <w:rsid w:val="00F339B9"/>
    <w:rsid w:val="00F33DEC"/>
    <w:rsid w:val="00F34D82"/>
    <w:rsid w:val="00F37159"/>
    <w:rsid w:val="00F404BB"/>
    <w:rsid w:val="00F40509"/>
    <w:rsid w:val="00F40F18"/>
    <w:rsid w:val="00F42E7E"/>
    <w:rsid w:val="00F42EAE"/>
    <w:rsid w:val="00F438C3"/>
    <w:rsid w:val="00F43DD5"/>
    <w:rsid w:val="00F44F1D"/>
    <w:rsid w:val="00F463CF"/>
    <w:rsid w:val="00F46710"/>
    <w:rsid w:val="00F477DE"/>
    <w:rsid w:val="00F507D4"/>
    <w:rsid w:val="00F52948"/>
    <w:rsid w:val="00F535B0"/>
    <w:rsid w:val="00F54002"/>
    <w:rsid w:val="00F543C4"/>
    <w:rsid w:val="00F5515A"/>
    <w:rsid w:val="00F577BF"/>
    <w:rsid w:val="00F578ED"/>
    <w:rsid w:val="00F579B9"/>
    <w:rsid w:val="00F71666"/>
    <w:rsid w:val="00F71A8E"/>
    <w:rsid w:val="00F72CD6"/>
    <w:rsid w:val="00F74400"/>
    <w:rsid w:val="00F7501B"/>
    <w:rsid w:val="00F75839"/>
    <w:rsid w:val="00F75E69"/>
    <w:rsid w:val="00F77025"/>
    <w:rsid w:val="00F80D11"/>
    <w:rsid w:val="00F82B7D"/>
    <w:rsid w:val="00F82CF1"/>
    <w:rsid w:val="00F8338E"/>
    <w:rsid w:val="00F849F3"/>
    <w:rsid w:val="00F90F81"/>
    <w:rsid w:val="00F9448A"/>
    <w:rsid w:val="00F94F8D"/>
    <w:rsid w:val="00F95A18"/>
    <w:rsid w:val="00F95CA8"/>
    <w:rsid w:val="00F9769D"/>
    <w:rsid w:val="00FA14A2"/>
    <w:rsid w:val="00FA1B8B"/>
    <w:rsid w:val="00FA2CB8"/>
    <w:rsid w:val="00FA4016"/>
    <w:rsid w:val="00FA4922"/>
    <w:rsid w:val="00FA4A44"/>
    <w:rsid w:val="00FA6466"/>
    <w:rsid w:val="00FA7889"/>
    <w:rsid w:val="00FB1C25"/>
    <w:rsid w:val="00FB2EE0"/>
    <w:rsid w:val="00FB4E4A"/>
    <w:rsid w:val="00FB7055"/>
    <w:rsid w:val="00FC1D88"/>
    <w:rsid w:val="00FC2C8C"/>
    <w:rsid w:val="00FC467D"/>
    <w:rsid w:val="00FC5A78"/>
    <w:rsid w:val="00FC68B0"/>
    <w:rsid w:val="00FC6C1F"/>
    <w:rsid w:val="00FD0AC1"/>
    <w:rsid w:val="00FD2E38"/>
    <w:rsid w:val="00FD4FDF"/>
    <w:rsid w:val="00FD4FEB"/>
    <w:rsid w:val="00FD6CC7"/>
    <w:rsid w:val="00FE056A"/>
    <w:rsid w:val="00FE11BF"/>
    <w:rsid w:val="00FE1B60"/>
    <w:rsid w:val="00FE5007"/>
    <w:rsid w:val="00FE7A99"/>
    <w:rsid w:val="00FF10E3"/>
    <w:rsid w:val="00FF1575"/>
    <w:rsid w:val="00FF308D"/>
    <w:rsid w:val="00FF511F"/>
    <w:rsid w:val="01390B8D"/>
    <w:rsid w:val="014357B3"/>
    <w:rsid w:val="01735527"/>
    <w:rsid w:val="01F043E2"/>
    <w:rsid w:val="025B4634"/>
    <w:rsid w:val="02ED2377"/>
    <w:rsid w:val="03753D86"/>
    <w:rsid w:val="04427E2D"/>
    <w:rsid w:val="04AA4EC3"/>
    <w:rsid w:val="04B198A4"/>
    <w:rsid w:val="04CBFA55"/>
    <w:rsid w:val="06657D63"/>
    <w:rsid w:val="06761568"/>
    <w:rsid w:val="068808DB"/>
    <w:rsid w:val="06AB7094"/>
    <w:rsid w:val="06C73E60"/>
    <w:rsid w:val="06E7DDF1"/>
    <w:rsid w:val="073F529B"/>
    <w:rsid w:val="07D871EA"/>
    <w:rsid w:val="082BE2A6"/>
    <w:rsid w:val="084BA017"/>
    <w:rsid w:val="08E0DB19"/>
    <w:rsid w:val="09F8DAD2"/>
    <w:rsid w:val="0A148275"/>
    <w:rsid w:val="0A5C7402"/>
    <w:rsid w:val="0A76CF17"/>
    <w:rsid w:val="0AB4A374"/>
    <w:rsid w:val="0B9C046A"/>
    <w:rsid w:val="0BABF9B4"/>
    <w:rsid w:val="0C5028D8"/>
    <w:rsid w:val="0C5898F8"/>
    <w:rsid w:val="0CC9BDF8"/>
    <w:rsid w:val="0D5E81B9"/>
    <w:rsid w:val="0DB336FC"/>
    <w:rsid w:val="0EB96842"/>
    <w:rsid w:val="0ECBB391"/>
    <w:rsid w:val="0F315620"/>
    <w:rsid w:val="0F6CC26D"/>
    <w:rsid w:val="1043DC5A"/>
    <w:rsid w:val="10932596"/>
    <w:rsid w:val="11210EF1"/>
    <w:rsid w:val="134BA62D"/>
    <w:rsid w:val="1362B2D5"/>
    <w:rsid w:val="140E5AB9"/>
    <w:rsid w:val="156BD0FC"/>
    <w:rsid w:val="15AB9049"/>
    <w:rsid w:val="15BE0567"/>
    <w:rsid w:val="15DD3297"/>
    <w:rsid w:val="1627F921"/>
    <w:rsid w:val="1793DD82"/>
    <w:rsid w:val="17C37E9B"/>
    <w:rsid w:val="183A1C12"/>
    <w:rsid w:val="1844D0E8"/>
    <w:rsid w:val="18D3FCD9"/>
    <w:rsid w:val="1AE84FB1"/>
    <w:rsid w:val="1B54AA80"/>
    <w:rsid w:val="1B588B6C"/>
    <w:rsid w:val="1BE4E8C2"/>
    <w:rsid w:val="1CDC493A"/>
    <w:rsid w:val="1D754840"/>
    <w:rsid w:val="1E8D9656"/>
    <w:rsid w:val="1EDD0CA7"/>
    <w:rsid w:val="1F458E6C"/>
    <w:rsid w:val="1F517CF7"/>
    <w:rsid w:val="2038E683"/>
    <w:rsid w:val="20A96247"/>
    <w:rsid w:val="20B36F78"/>
    <w:rsid w:val="210122D4"/>
    <w:rsid w:val="211BD632"/>
    <w:rsid w:val="2140A5B9"/>
    <w:rsid w:val="2168FFDB"/>
    <w:rsid w:val="225274AD"/>
    <w:rsid w:val="22749748"/>
    <w:rsid w:val="22FCD260"/>
    <w:rsid w:val="234F1BBD"/>
    <w:rsid w:val="25C879DC"/>
    <w:rsid w:val="26B8B98D"/>
    <w:rsid w:val="26DEB5BF"/>
    <w:rsid w:val="270E4332"/>
    <w:rsid w:val="27823E48"/>
    <w:rsid w:val="27B3AB6C"/>
    <w:rsid w:val="28232EE9"/>
    <w:rsid w:val="2824FE97"/>
    <w:rsid w:val="282B5372"/>
    <w:rsid w:val="28E1D294"/>
    <w:rsid w:val="2921BD8F"/>
    <w:rsid w:val="2A6E1F7D"/>
    <w:rsid w:val="2B0E3B95"/>
    <w:rsid w:val="2B437833"/>
    <w:rsid w:val="2B734A87"/>
    <w:rsid w:val="2BF49AC7"/>
    <w:rsid w:val="2C1C4AB9"/>
    <w:rsid w:val="2C377733"/>
    <w:rsid w:val="2C9C453B"/>
    <w:rsid w:val="2CAF7205"/>
    <w:rsid w:val="2CC69009"/>
    <w:rsid w:val="2D70A66E"/>
    <w:rsid w:val="2D7552C8"/>
    <w:rsid w:val="2DA30746"/>
    <w:rsid w:val="2EA1479B"/>
    <w:rsid w:val="2F1E28B5"/>
    <w:rsid w:val="2F61E8A8"/>
    <w:rsid w:val="3046A2F9"/>
    <w:rsid w:val="30E9CE6D"/>
    <w:rsid w:val="30EF3D0D"/>
    <w:rsid w:val="32199F5D"/>
    <w:rsid w:val="32DBF148"/>
    <w:rsid w:val="340C75F1"/>
    <w:rsid w:val="346AF7F3"/>
    <w:rsid w:val="349CC8CD"/>
    <w:rsid w:val="357280EF"/>
    <w:rsid w:val="3646BD0C"/>
    <w:rsid w:val="3647477C"/>
    <w:rsid w:val="3667ABA3"/>
    <w:rsid w:val="36701FDF"/>
    <w:rsid w:val="36A9924D"/>
    <w:rsid w:val="375695DC"/>
    <w:rsid w:val="37ACCF31"/>
    <w:rsid w:val="3881A570"/>
    <w:rsid w:val="38948997"/>
    <w:rsid w:val="38C764D8"/>
    <w:rsid w:val="3919D024"/>
    <w:rsid w:val="395C4C17"/>
    <w:rsid w:val="397B2F27"/>
    <w:rsid w:val="3A245852"/>
    <w:rsid w:val="3A3400DC"/>
    <w:rsid w:val="3ACDEE7D"/>
    <w:rsid w:val="3AFD6C14"/>
    <w:rsid w:val="3AFEEE47"/>
    <w:rsid w:val="3B131691"/>
    <w:rsid w:val="3B1AA429"/>
    <w:rsid w:val="3B3043B1"/>
    <w:rsid w:val="3BF33273"/>
    <w:rsid w:val="3D731612"/>
    <w:rsid w:val="3D91A474"/>
    <w:rsid w:val="3E196F54"/>
    <w:rsid w:val="3E9FD199"/>
    <w:rsid w:val="3F062EF7"/>
    <w:rsid w:val="3FF64059"/>
    <w:rsid w:val="400D64F8"/>
    <w:rsid w:val="401F81FA"/>
    <w:rsid w:val="40898925"/>
    <w:rsid w:val="41031C20"/>
    <w:rsid w:val="4153BC5C"/>
    <w:rsid w:val="42CD6F4B"/>
    <w:rsid w:val="432B17E7"/>
    <w:rsid w:val="4382456F"/>
    <w:rsid w:val="43E71C60"/>
    <w:rsid w:val="44660F4A"/>
    <w:rsid w:val="44BDA9D5"/>
    <w:rsid w:val="44DAD10C"/>
    <w:rsid w:val="45090396"/>
    <w:rsid w:val="45D44FF4"/>
    <w:rsid w:val="45EAE861"/>
    <w:rsid w:val="4741E967"/>
    <w:rsid w:val="480F3F16"/>
    <w:rsid w:val="483CE5F3"/>
    <w:rsid w:val="49FCE134"/>
    <w:rsid w:val="4A2378C2"/>
    <w:rsid w:val="4A458356"/>
    <w:rsid w:val="4AED8CFC"/>
    <w:rsid w:val="4B9C7B69"/>
    <w:rsid w:val="4BE19AF7"/>
    <w:rsid w:val="4C40F7FE"/>
    <w:rsid w:val="4C9697A5"/>
    <w:rsid w:val="4CBFF2A5"/>
    <w:rsid w:val="4D6D9E79"/>
    <w:rsid w:val="4DE2927A"/>
    <w:rsid w:val="4E1AEAE6"/>
    <w:rsid w:val="4E30A148"/>
    <w:rsid w:val="4E50DE1D"/>
    <w:rsid w:val="4EC8A792"/>
    <w:rsid w:val="4F06F41D"/>
    <w:rsid w:val="50A6F8D3"/>
    <w:rsid w:val="5148CDA5"/>
    <w:rsid w:val="51BBC69E"/>
    <w:rsid w:val="51C9BD66"/>
    <w:rsid w:val="51D6C62B"/>
    <w:rsid w:val="5338B9AF"/>
    <w:rsid w:val="534F37EA"/>
    <w:rsid w:val="546558C8"/>
    <w:rsid w:val="54F78C2A"/>
    <w:rsid w:val="550C2B13"/>
    <w:rsid w:val="562EE7CD"/>
    <w:rsid w:val="56F4A2C8"/>
    <w:rsid w:val="57DE642A"/>
    <w:rsid w:val="595D0B12"/>
    <w:rsid w:val="598D795E"/>
    <w:rsid w:val="5A3EFB81"/>
    <w:rsid w:val="5A9A9CF2"/>
    <w:rsid w:val="5AB729D6"/>
    <w:rsid w:val="5BF4E517"/>
    <w:rsid w:val="5BFBEE42"/>
    <w:rsid w:val="5C698284"/>
    <w:rsid w:val="5C9348CB"/>
    <w:rsid w:val="5CCD7FD1"/>
    <w:rsid w:val="5D152B6F"/>
    <w:rsid w:val="5D23801A"/>
    <w:rsid w:val="5DC28B48"/>
    <w:rsid w:val="5E9A5B43"/>
    <w:rsid w:val="5EA471F9"/>
    <w:rsid w:val="5EC95739"/>
    <w:rsid w:val="5EF02586"/>
    <w:rsid w:val="5EF12E7F"/>
    <w:rsid w:val="5F008E5C"/>
    <w:rsid w:val="5F736AF5"/>
    <w:rsid w:val="5FC0C64B"/>
    <w:rsid w:val="5FD1B6DE"/>
    <w:rsid w:val="60639D79"/>
    <w:rsid w:val="609A0E96"/>
    <w:rsid w:val="61C44065"/>
    <w:rsid w:val="624CC35B"/>
    <w:rsid w:val="62C2C2C3"/>
    <w:rsid w:val="632365B0"/>
    <w:rsid w:val="63589FF1"/>
    <w:rsid w:val="635BA823"/>
    <w:rsid w:val="6363107C"/>
    <w:rsid w:val="63A9509D"/>
    <w:rsid w:val="651CA176"/>
    <w:rsid w:val="652FA2E1"/>
    <w:rsid w:val="65666453"/>
    <w:rsid w:val="65EB9F00"/>
    <w:rsid w:val="66355A77"/>
    <w:rsid w:val="66D11328"/>
    <w:rsid w:val="66D69245"/>
    <w:rsid w:val="6733066C"/>
    <w:rsid w:val="67396754"/>
    <w:rsid w:val="67BED836"/>
    <w:rsid w:val="6937B2A1"/>
    <w:rsid w:val="69961E4F"/>
    <w:rsid w:val="69B69E6E"/>
    <w:rsid w:val="6AC794EF"/>
    <w:rsid w:val="6AF7828F"/>
    <w:rsid w:val="6B3792E5"/>
    <w:rsid w:val="6B467334"/>
    <w:rsid w:val="6B7405C4"/>
    <w:rsid w:val="6BAD0FF5"/>
    <w:rsid w:val="6C43D467"/>
    <w:rsid w:val="6C4B1420"/>
    <w:rsid w:val="6CC811DC"/>
    <w:rsid w:val="6D45323F"/>
    <w:rsid w:val="6DE39D57"/>
    <w:rsid w:val="6E0B900E"/>
    <w:rsid w:val="6EBB5D1D"/>
    <w:rsid w:val="6EDF04E0"/>
    <w:rsid w:val="6EEFF0F2"/>
    <w:rsid w:val="6EFB07B5"/>
    <w:rsid w:val="6F9D5809"/>
    <w:rsid w:val="6FC1E492"/>
    <w:rsid w:val="701B7A0A"/>
    <w:rsid w:val="70B98E69"/>
    <w:rsid w:val="711E1A5D"/>
    <w:rsid w:val="713F7C33"/>
    <w:rsid w:val="718A0BBC"/>
    <w:rsid w:val="718D8C36"/>
    <w:rsid w:val="71B3886F"/>
    <w:rsid w:val="72030020"/>
    <w:rsid w:val="725079C7"/>
    <w:rsid w:val="73FE6066"/>
    <w:rsid w:val="749436BA"/>
    <w:rsid w:val="75EC02FE"/>
    <w:rsid w:val="76735A7C"/>
    <w:rsid w:val="76EAEB44"/>
    <w:rsid w:val="771BEDE8"/>
    <w:rsid w:val="772F9374"/>
    <w:rsid w:val="77939B16"/>
    <w:rsid w:val="77B988A4"/>
    <w:rsid w:val="77C0389A"/>
    <w:rsid w:val="7959D61E"/>
    <w:rsid w:val="79766F6C"/>
    <w:rsid w:val="79C1C083"/>
    <w:rsid w:val="79EFD72E"/>
    <w:rsid w:val="7B4F1AC6"/>
    <w:rsid w:val="7BA4AA30"/>
    <w:rsid w:val="7C5F264C"/>
    <w:rsid w:val="7C97F346"/>
    <w:rsid w:val="7CAACFA8"/>
    <w:rsid w:val="7E467800"/>
    <w:rsid w:val="7E68F55C"/>
    <w:rsid w:val="7E82293B"/>
    <w:rsid w:val="7EEB6805"/>
    <w:rsid w:val="7EEB6DCD"/>
    <w:rsid w:val="7F2FB4B0"/>
    <w:rsid w:val="7F5C0BEC"/>
    <w:rsid w:val="7F75ED0A"/>
    <w:rsid w:val="7F7ACBE2"/>
    <w:rsid w:val="7FDA9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F312A7"/>
  <w15:chartTrackingRefBased/>
  <w15:docId w15:val="{F6439276-21A1-4E17-9DA6-962DEB79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112D"/>
    <w:rPr>
      <w:sz w:val="20"/>
      <w:szCs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B112D"/>
    <w:pPr>
      <w:keepNext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ind w:left="-1354" w:right="-1440" w:firstLine="1354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0B112D"/>
    <w:pPr>
      <w:keepNext/>
      <w:spacing w:after="0"/>
      <w:outlineLvl w:val="1"/>
    </w:pPr>
    <w:rPr>
      <w:rFonts w:asciiTheme="majorHAnsi" w:hAnsiTheme="majorHAnsi" w:cs="Times New Roman (Body CS)"/>
      <w:color w:val="4472C4" w:themeColor="accent1"/>
      <w:spacing w:val="15"/>
      <w:sz w:val="22"/>
      <w:szCs w:val="2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Grigliatabella">
    <w:name w:val="Table Grid"/>
    <w:basedOn w:val="Tabellanorma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112D"/>
    <w:pPr>
      <w:spacing w:after="240" w:line="240" w:lineRule="auto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B112D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4472C4" w:themeFill="accent1"/>
    </w:rPr>
  </w:style>
  <w:style w:type="table" w:customStyle="1" w:styleId="Tabellasuggerimento">
    <w:name w:val="Tabella suggerimento"/>
    <w:basedOn w:val="Tabellanormale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estosuggerimento">
    <w:name w:val="Testo suggerimento"/>
    <w:basedOn w:val="Normale"/>
    <w:uiPriority w:val="99"/>
    <w:rsid w:val="00410067"/>
    <w:pPr>
      <w:spacing w:after="160" w:line="264" w:lineRule="auto"/>
      <w:ind w:right="576"/>
    </w:pPr>
    <w:rPr>
      <w:i/>
      <w:iCs/>
      <w:color w:val="4472C4" w:themeColor="accent1"/>
      <w:sz w:val="16"/>
      <w:szCs w:val="16"/>
    </w:rPr>
  </w:style>
  <w:style w:type="character" w:styleId="Testosegnaposto">
    <w:name w:val="Placeholder Text"/>
    <w:basedOn w:val="Carpredefinitoparagrafo"/>
    <w:uiPriority w:val="99"/>
    <w:semiHidden/>
    <w:rsid w:val="008961F2"/>
    <w:rPr>
      <w:color w:val="595959" w:themeColor="text1" w:themeTint="A6"/>
    </w:rPr>
  </w:style>
  <w:style w:type="paragraph" w:styleId="Nessunaspaziatura">
    <w:name w:val="No Spacing"/>
    <w:basedOn w:val="Normale"/>
    <w:link w:val="NessunaspaziaturaCarattere"/>
    <w:uiPriority w:val="1"/>
    <w:qFormat/>
    <w:rsid w:val="004B6087"/>
    <w:pPr>
      <w:spacing w:before="0" w:after="0" w:line="240" w:lineRule="auto"/>
    </w:pPr>
  </w:style>
  <w:style w:type="character" w:customStyle="1" w:styleId="Titolo2Carattere">
    <w:name w:val="Titolo 2 Carattere"/>
    <w:basedOn w:val="Carpredefinitoparagrafo"/>
    <w:link w:val="Titolo2"/>
    <w:uiPriority w:val="9"/>
    <w:rsid w:val="000B112D"/>
    <w:rPr>
      <w:rFonts w:asciiTheme="majorHAnsi" w:hAnsiTheme="majorHAnsi" w:cs="Times New Roman (Body CS)"/>
      <w:color w:val="4472C4" w:themeColor="accent1"/>
      <w:spacing w:val="15"/>
    </w:rPr>
  </w:style>
  <w:style w:type="paragraph" w:styleId="Puntoelenco">
    <w:name w:val="List Bullet"/>
    <w:basedOn w:val="Normale"/>
    <w:uiPriority w:val="1"/>
    <w:qFormat/>
    <w:rsid w:val="007A6C69"/>
    <w:pPr>
      <w:numPr>
        <w:numId w:val="3"/>
      </w:numPr>
      <w:spacing w:after="60"/>
    </w:pPr>
    <w:rPr>
      <w:b/>
      <w:color w:val="1F4E79" w:themeColor="accent5" w:themeShade="80"/>
    </w:rPr>
  </w:style>
  <w:style w:type="paragraph" w:styleId="Intestazione">
    <w:name w:val="header"/>
    <w:basedOn w:val="Normale"/>
    <w:link w:val="IntestazioneCarattere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0B112D"/>
    <w:rPr>
      <w:sz w:val="20"/>
      <w:szCs w:val="20"/>
    </w:rPr>
  </w:style>
  <w:style w:type="paragraph" w:styleId="Pidipagina">
    <w:name w:val="footer"/>
    <w:basedOn w:val="Normale"/>
    <w:link w:val="PidipaginaCarattere"/>
    <w:uiPriority w:val="99"/>
    <w:semiHidden/>
    <w:rsid w:val="002A04F7"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Tabellagriglia4-colore1">
    <w:name w:val="Grid Table 4 Accent 1"/>
    <w:basedOn w:val="Tabellanormale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gliatabellachiara">
    <w:name w:val="Grid Table Light"/>
    <w:basedOn w:val="Tabellanormale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laProposta">
    <w:name w:val="Tabella Proposta"/>
    <w:basedOn w:val="Tabellanormale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Testonotaapidipagina">
    <w:name w:val="footnote text"/>
    <w:basedOn w:val="Normale"/>
    <w:link w:val="TestonotaapidipaginaCarattere"/>
    <w:uiPriority w:val="12"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12"/>
    <w:rsid w:val="000B112D"/>
    <w:rPr>
      <w:i/>
      <w:iCs/>
      <w:sz w:val="14"/>
      <w:szCs w:val="14"/>
    </w:rPr>
  </w:style>
  <w:style w:type="paragraph" w:customStyle="1" w:styleId="Decimaltestotabella">
    <w:name w:val="Decimal testo tabella"/>
    <w:basedOn w:val="Normale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Firma">
    <w:name w:val="Signature"/>
    <w:basedOn w:val="Normale"/>
    <w:link w:val="FirmaCarattere"/>
    <w:uiPriority w:val="12"/>
    <w:qFormat/>
    <w:pPr>
      <w:spacing w:before="960" w:after="0" w:line="240" w:lineRule="auto"/>
    </w:pPr>
  </w:style>
  <w:style w:type="character" w:customStyle="1" w:styleId="FirmaCarattere">
    <w:name w:val="Firma Carattere"/>
    <w:basedOn w:val="Carpredefinitoparagrafo"/>
    <w:link w:val="Firma"/>
    <w:uiPriority w:val="12"/>
    <w:rsid w:val="000B112D"/>
    <w:rPr>
      <w:sz w:val="20"/>
      <w:szCs w:val="20"/>
    </w:rPr>
  </w:style>
  <w:style w:type="character" w:styleId="Enfasigrassetto">
    <w:name w:val="Strong"/>
    <w:uiPriority w:val="22"/>
    <w:qFormat/>
    <w:rsid w:val="004B6087"/>
    <w:rPr>
      <w:b/>
      <w:bCs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6087"/>
    <w:rPr>
      <w:i/>
      <w:caps/>
      <w:spacing w:val="10"/>
      <w:sz w:val="18"/>
      <w:szCs w:val="18"/>
    </w:rPr>
  </w:style>
  <w:style w:type="character" w:styleId="Enfasiintensa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Riferimentointenso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Testodelblocco">
    <w:name w:val="Block Text"/>
    <w:basedOn w:val="Normale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Collegamentoipertestuale">
    <w:name w:val="Hyperlink"/>
    <w:basedOn w:val="Carpredefinitoparagrafo"/>
    <w:uiPriority w:val="99"/>
    <w:semiHidden/>
    <w:unhideWhenUsed/>
    <w:rsid w:val="008961F2"/>
    <w:rPr>
      <w:color w:val="538135" w:themeColor="accent6" w:themeShade="BF"/>
      <w:u w:val="single"/>
    </w:rPr>
  </w:style>
  <w:style w:type="character" w:customStyle="1" w:styleId="Menzione1nonrisolta">
    <w:name w:val="Menzione1 non risolta"/>
    <w:basedOn w:val="Carpredefinitoparagrafo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Enfasicorsivo">
    <w:name w:val="Emphasis"/>
    <w:uiPriority w:val="20"/>
    <w:semiHidden/>
    <w:qFormat/>
    <w:rsid w:val="004B6087"/>
    <w:rPr>
      <w:caps/>
      <w:color w:val="1F3763" w:themeColor="accent1" w:themeShade="7F"/>
      <w:spacing w:val="5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4B6087"/>
    <w:rPr>
      <w:sz w:val="20"/>
      <w:szCs w:val="20"/>
    </w:rPr>
  </w:style>
  <w:style w:type="paragraph" w:styleId="Paragrafoelenco">
    <w:name w:val="List Paragraph"/>
    <w:basedOn w:val="Normale"/>
    <w:uiPriority w:val="34"/>
    <w:semiHidden/>
    <w:qFormat/>
    <w:rsid w:val="004B6087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semiHidden/>
    <w:qFormat/>
    <w:rsid w:val="004B6087"/>
    <w:rPr>
      <w:i/>
      <w:iCs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sid w:val="000B112D"/>
    <w:rPr>
      <w:i/>
      <w:iCs/>
      <w:sz w:val="20"/>
      <w:szCs w:val="20"/>
    </w:rPr>
  </w:style>
  <w:style w:type="character" w:styleId="Enfasidelicata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Riferimentodelicato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Titolodellibro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4B6087"/>
    <w:pPr>
      <w:outlineLvl w:val="9"/>
    </w:pPr>
  </w:style>
  <w:style w:type="table" w:styleId="Tabellaelenco1chiara-colore1">
    <w:name w:val="List Table 1 Light Accent 1"/>
    <w:basedOn w:val="Tabellanormale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lagriglia1chiara-colore5">
    <w:name w:val="Grid Table 1 Light Accent 5"/>
    <w:basedOn w:val="Tabellanormale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-colore2">
    <w:name w:val="Grid Table 2 Accent 2"/>
    <w:basedOn w:val="Tabellanormale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gliatab3">
    <w:name w:val="Grid Table 3"/>
    <w:basedOn w:val="Tabellanormale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2-colore6">
    <w:name w:val="Grid Table 2 Accent 6"/>
    <w:basedOn w:val="Tabellanormale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lagriglia2-colore5">
    <w:name w:val="Grid Table 2 Accent 5"/>
    <w:basedOn w:val="Tabellanormale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1drv.ms/x/c/f7bc220c611e8895/EccarmpRLtFNji_VRUpRYn8BrJvL_uYTL0_6IqufpEAf4w?e=r2brWI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nic\AppData\Local\Microsoft\Office\16.0\DTS\it-IT%7bAF1BB609-F54E-455F-8111-4FA93EEBFEC0%7d\%7b19718A7E-FEB0-4C60-B280-8D876011D3B2%7dTFc3977d29-4827-44b1-a3be-89c28253fa0855373879_win32-1f945985df1f.dotx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DDE10-7AF1-4226-9418-498525180A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{19718A7E-FEB0-4C60-B280-8D876011D3B2}TFc3977d29-4827-44b1-a3be-89c28253fa0855373879_win32-1f945985df1f.dotx</Template>
  <TotalTime>1150</TotalTime>
  <Pages>1</Pages>
  <Words>3681</Words>
  <Characters>20982</Characters>
  <Application>Microsoft Office Word</Application>
  <DocSecurity>0</DocSecurity>
  <Lines>174</Lines>
  <Paragraphs>49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Minichini</dc:creator>
  <cp:keywords/>
  <cp:lastModifiedBy>NUNZIA PIA RANDAGGIO</cp:lastModifiedBy>
  <cp:revision>396</cp:revision>
  <dcterms:created xsi:type="dcterms:W3CDTF">2025-11-26T22:54:00Z</dcterms:created>
  <dcterms:modified xsi:type="dcterms:W3CDTF">2025-12-01T07:55:00Z</dcterms:modified>
  <cp:contentStatus/>
</cp:coreProperties>
</file>