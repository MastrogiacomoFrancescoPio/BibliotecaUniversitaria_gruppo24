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EC11" w14:textId="7BF12A72" w:rsidR="00267FA6" w:rsidRPr="00BE732F" w:rsidRDefault="00C846AA" w:rsidP="00DD6157">
      <w:r w:rsidRPr="00C846AA">
        <w:rPr>
          <w:rFonts w:asciiTheme="majorHAnsi" w:hAnsiTheme="majorHAnsi" w:cs="Times New Roman (Body CS)"/>
          <w:b/>
          <w:caps/>
          <w:color w:val="FFFFFF" w:themeColor="background1"/>
          <w:spacing w:val="10"/>
          <w:kern w:val="28"/>
          <w:sz w:val="72"/>
          <w:szCs w:val="52"/>
        </w:rPr>
        <w:t>Sistema</w:t>
      </w:r>
      <w:r w:rsidR="00157C3F">
        <w:rPr>
          <w:rFonts w:asciiTheme="majorHAnsi" w:hAnsiTheme="majorHAnsi" w:cs="Times New Roman (Body CS)"/>
          <w:b/>
          <w:caps/>
          <w:color w:val="FFFFFF" w:themeColor="background1"/>
          <w:spacing w:val="10"/>
          <w:kern w:val="28"/>
          <w:sz w:val="72"/>
          <w:szCs w:val="52"/>
        </w:rPr>
        <w:t xml:space="preserve"> </w:t>
      </w:r>
      <w:r w:rsidRPr="00C846AA">
        <w:rPr>
          <w:rFonts w:asciiTheme="majorHAnsi" w:hAnsiTheme="majorHAnsi" w:cs="Times New Roman (Body CS)"/>
          <w:b/>
          <w:caps/>
          <w:color w:val="FFFFFF" w:themeColor="background1"/>
          <w:spacing w:val="10"/>
          <w:kern w:val="28"/>
          <w:sz w:val="72"/>
          <w:szCs w:val="52"/>
        </w:rPr>
        <w:t>biblioteca universitaria gruppo 24 </w:t>
      </w:r>
      <w:r w:rsidR="00E0401F" w:rsidRPr="00D23178"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8004358" wp14:editId="5D245245">
                <wp:simplePos x="0" y="0"/>
                <wp:positionH relativeFrom="column">
                  <wp:posOffset>-914400</wp:posOffset>
                </wp:positionH>
                <wp:positionV relativeFrom="page">
                  <wp:align>top</wp:align>
                </wp:positionV>
                <wp:extent cx="8198485" cy="2057400"/>
                <wp:effectExtent l="0" t="0" r="0" b="0"/>
                <wp:wrapNone/>
                <wp:docPr id="68" name="Rettango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8485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arto="http://schemas.microsoft.com/office/word/2006/arto">
            <w:pict w14:anchorId="707B1E39">
              <v:rect id="Rettangolo 68" style="position:absolute;margin-left:-1in;margin-top:0;width:645.55pt;height:16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margin;mso-height-relative:margin;v-text-anchor:middle" alt="&quot;&quot;" o:spid="_x0000_s1026" fillcolor="#4472c4 [3204]" stroked="f" strokeweight="1pt" w14:anchorId="116041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">
                <w10:wrap anchory="page"/>
                <w10:anchorlock/>
              </v:rect>
            </w:pict>
          </mc:Fallback>
        </mc:AlternateContent>
      </w:r>
    </w:p>
    <w:p w14:paraId="06DB9FB7" w14:textId="77777777" w:rsidR="00267FA6" w:rsidRPr="00267FA6" w:rsidRDefault="00267FA6" w:rsidP="00267FA6"/>
    <w:p w14:paraId="184B8AB5" w14:textId="75A1A11A" w:rsidR="00776B5F" w:rsidRPr="004376C2" w:rsidRDefault="77939B16" w:rsidP="004376C2">
      <w:pPr>
        <w:pStyle w:val="Titolo1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rPr>
          <w:sz w:val="28"/>
          <w:szCs w:val="28"/>
        </w:rPr>
      </w:pPr>
      <w:r w:rsidRPr="77939B16">
        <w:rPr>
          <w:sz w:val="28"/>
          <w:szCs w:val="28"/>
        </w:rPr>
        <w:t>DESCRIZIONE</w:t>
      </w:r>
      <w:r w:rsidR="718D8C36" w:rsidRPr="718D8C36">
        <w:rPr>
          <w:sz w:val="28"/>
          <w:szCs w:val="28"/>
        </w:rPr>
        <w:t xml:space="preserve"> DEL </w:t>
      </w:r>
      <w:r w:rsidR="711E1A5D" w:rsidRPr="711E1A5D">
        <w:rPr>
          <w:sz w:val="28"/>
          <w:szCs w:val="28"/>
        </w:rPr>
        <w:t>SISTEMA</w:t>
      </w:r>
    </w:p>
    <w:p w14:paraId="2F1078E6" w14:textId="14A4FB5B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Il sistema software è progettato per gestire in modo completo i libri (gestione e ricerca), l'anagrafica degli utenti (registrati o da registrare) e i prestiti all'interno di una biblioteca universitaria. Il suo scopo primario è l'automazione del servizio di prestito e restituzione, inclusa la gestione di ritardi e relative sanzioni, la registrazione e gestione degli utenti e inserimento e gestione dei libri all’interno della biblioteca universitaria. L’unico attore del sistema è il personale della biblioteca. Il sistema è orientato a garantire scalabilità (fino a 75.000 libri e 25.000 utenti) e sicurezza (accesso con password). </w:t>
      </w:r>
    </w:p>
    <w:p w14:paraId="5597F7EA" w14:textId="73AF81B9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 Il sistema si presenta con un’interfaccia di login dove il personale della biblioteca potrà accedere inserendo la password univoca e modificabile.  </w:t>
      </w:r>
    </w:p>
    <w:p w14:paraId="59A7DD4E" w14:textId="3993E05C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-Successivamente il sistema presenterà un menu avente tre scelte: “Gestione libri”, “Gestione prestiti” e “Gestione utenti”.  </w:t>
      </w:r>
    </w:p>
    <w:p w14:paraId="04A63F82" w14:textId="3FFBEEEC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-In caso il personale scelga “Gestione libri” il sistema offrirà un’interfaccia dove l’attore potrà aggiungere, ricercare, modificare o eliminare i libri oltre a poter ordinare la tabella dei libri con vari tipi di filtri (per titolo, autore o codice ISBN).  </w:t>
      </w:r>
    </w:p>
    <w:p w14:paraId="50B074FF" w14:textId="2B751E5A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-In caso il personale scelga “Gestione prestiti” il sistema offrirà un’interfaccia che permette di aggiungere, ricercare, modificare o eliminare libri in prestito per ogni utente in base a vari campi (ISBN del libro, matricola dell’utente, data di inizio prestito, data di restituzione prevista, giorni di ritardo, numero di prestiti attivi dell’utente e data di restituzione effettiva) Il libro considerato come restituito sarà spuntato con una </w:t>
      </w:r>
      <w:proofErr w:type="spellStart"/>
      <w:r w:rsidRPr="00603955">
        <w:rPr>
          <w:i/>
          <w:iCs/>
          <w:color w:val="000000" w:themeColor="text1"/>
        </w:rPr>
        <w:t>checkbox</w:t>
      </w:r>
      <w:proofErr w:type="spellEnd"/>
      <w:r w:rsidRPr="00603955">
        <w:rPr>
          <w:i/>
          <w:iCs/>
          <w:color w:val="000000" w:themeColor="text1"/>
        </w:rPr>
        <w:t>, reinserito nella lista dei libri disponibili ed il prestito sarà rimosso dalla lista dei prestiti attivi. </w:t>
      </w:r>
    </w:p>
    <w:p w14:paraId="3A758AD4" w14:textId="4A5BA86D" w:rsidR="00772995" w:rsidRPr="0077299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 -In caso l’attore scelga “Gestione utenti” il sistema offrirà un’interfaccia dove l’attore potrà aggiungere, ricercare, modificare o eliminare gli utenti oltre a poter ordinare la tabella degli utenti con vari tipi di filtri (cognome, nome e matricola), inoltre ad ogni utente sarà assegnata una proprietà che indica le segnalazioni attive in caso di consegna in ritardo (in base al quantitativo di ritardo la segnalazione implica un’ammonizione o una sospensione dal sistema)</w:t>
      </w:r>
      <w:r w:rsidR="00B312B7" w:rsidRPr="00603955">
        <w:rPr>
          <w:i/>
          <w:iCs/>
          <w:color w:val="000000" w:themeColor="text1"/>
        </w:rPr>
        <w:t>.</w:t>
      </w:r>
      <w:r w:rsidR="0009089B" w:rsidRPr="00603955">
        <w:rPr>
          <w:i/>
          <w:iCs/>
          <w:color w:val="000000" w:themeColor="text1"/>
        </w:rPr>
        <w:t xml:space="preserve"> </w:t>
      </w:r>
    </w:p>
    <w:p w14:paraId="319A3246" w14:textId="1BE2E11E" w:rsidR="00574FD9" w:rsidRPr="00603955" w:rsidRDefault="00574FD9" w:rsidP="00603955">
      <w:pPr>
        <w:pStyle w:val="Titolo1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rPr>
          <w:sz w:val="28"/>
          <w:szCs w:val="28"/>
          <w:u w:val="single"/>
        </w:rPr>
      </w:pPr>
      <w:r>
        <w:rPr>
          <w:sz w:val="28"/>
          <w:szCs w:val="28"/>
        </w:rPr>
        <w:t>TABELLA DEI RE</w:t>
      </w:r>
      <w:r w:rsidR="002C5DA4">
        <w:rPr>
          <w:sz w:val="28"/>
          <w:szCs w:val="28"/>
        </w:rPr>
        <w:t>quisiti</w:t>
      </w:r>
    </w:p>
    <w:tbl>
      <w:tblPr>
        <w:tblW w:w="99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0"/>
        <w:gridCol w:w="502"/>
        <w:gridCol w:w="1219"/>
        <w:gridCol w:w="5045"/>
        <w:gridCol w:w="978"/>
        <w:gridCol w:w="1108"/>
      </w:tblGrid>
      <w:tr w:rsidR="00157C3F" w:rsidRPr="00157C3F" w14:paraId="2A487B4A" w14:textId="77777777" w:rsidTr="00157C3F">
        <w:trPr>
          <w:trHeight w:val="389"/>
        </w:trPr>
        <w:tc>
          <w:tcPr>
            <w:tcW w:w="110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2B55CF3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Business Flow</w:t>
            </w:r>
          </w:p>
        </w:tc>
        <w:tc>
          <w:tcPr>
            <w:tcW w:w="443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15FA35E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ID</w:t>
            </w:r>
          </w:p>
        </w:tc>
        <w:tc>
          <w:tcPr>
            <w:tcW w:w="1091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3AF209F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Categoria</w:t>
            </w:r>
          </w:p>
        </w:tc>
        <w:tc>
          <w:tcPr>
            <w:tcW w:w="5455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727489D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Descrizione</w:t>
            </w:r>
          </w:p>
        </w:tc>
        <w:tc>
          <w:tcPr>
            <w:tcW w:w="874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7BD9D44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Rischio Tecnico</w:t>
            </w:r>
          </w:p>
        </w:tc>
        <w:tc>
          <w:tcPr>
            <w:tcW w:w="991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6EB17E5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Business Value</w:t>
            </w:r>
          </w:p>
        </w:tc>
      </w:tr>
      <w:tr w:rsidR="00157C3F" w:rsidRPr="00157C3F" w14:paraId="081FA361" w14:textId="77777777" w:rsidTr="00157C3F">
        <w:trPr>
          <w:trHeight w:val="259"/>
        </w:trPr>
        <w:tc>
          <w:tcPr>
            <w:tcW w:w="1102" w:type="dxa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39AE9BD4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A9CD49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IF-1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D9507D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95997C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 xml:space="preserve">Il sistema deve salvare l'intero archivio della biblioteca (utenti, libri e prestiti) in un file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D1F447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39361E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A1D2929" w14:textId="77777777" w:rsidTr="00157C3F">
        <w:trPr>
          <w:trHeight w:val="259"/>
        </w:trPr>
        <w:tc>
          <w:tcPr>
            <w:tcW w:w="1102" w:type="dxa"/>
            <w:vMerge w:val="restart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shd w:val="clear" w:color="000000" w:fill="A6C9EC"/>
            <w:vAlign w:val="center"/>
            <w:hideMark/>
          </w:tcPr>
          <w:p w14:paraId="40CB6627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BF-1 Accesso </w:t>
            </w: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lastRenderedPageBreak/>
              <w:t>personale biblioteca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61ABC8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lastRenderedPageBreak/>
              <w:t>IF-2.1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AC0A45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B6DC17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Il sistema deve permettere l'accesso tramite password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CA4225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Medio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FC52B5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SHOULD HAVE</w:t>
            </w:r>
          </w:p>
        </w:tc>
      </w:tr>
      <w:tr w:rsidR="00157C3F" w:rsidRPr="00157C3F" w14:paraId="30DB4A03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0BC0E15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191791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IF-2.2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4DFEAF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D4687C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Il sistema deve permettere di modificare la password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5D3FED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Medio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0E4494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SHOULD HAVE</w:t>
            </w:r>
          </w:p>
        </w:tc>
      </w:tr>
      <w:tr w:rsidR="00157C3F" w:rsidRPr="00157C3F" w14:paraId="0CEC002C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67B3112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BA7057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IF-2.3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189E52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228B5C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Il sistema deve permettere di cambiare la password tramite il codice inviato via e-mail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ED1638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4"/>
                <w:szCs w:val="24"/>
                <w:lang w:eastAsia="it-IT"/>
              </w:rPr>
              <w:t>Medio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1E36D7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SHOULD HAVE</w:t>
            </w:r>
          </w:p>
        </w:tc>
      </w:tr>
      <w:tr w:rsidR="00157C3F" w:rsidRPr="00157C3F" w14:paraId="60067019" w14:textId="77777777" w:rsidTr="00157C3F">
        <w:trPr>
          <w:trHeight w:val="259"/>
        </w:trPr>
        <w:tc>
          <w:tcPr>
            <w:tcW w:w="1102" w:type="dxa"/>
            <w:vMerge w:val="restar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4CF4E75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lang w:eastAsia="it-IT"/>
              </w:rPr>
              <w:t>BF-2 Gestione lista libri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3001D15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IF-3.1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50C9926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0038842" w14:textId="6C4A5ED5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l'inserimento di un nuovo libro nell'archivio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28F475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4DAF7AC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F803306" w14:textId="77777777" w:rsidTr="00157C3F">
        <w:trPr>
          <w:trHeight w:val="25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7207625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053CB9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IF-3.2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9B5432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9DF1CD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modificare i dati di un libro presenti in archivio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F61675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6C6B0F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25D52AB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64323C9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64BCE7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IF-3.3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553C81F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D53FAAB" w14:textId="300A2D89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eliminare un libro dall'archivio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9C41C3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37BE06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B840129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3139563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FAE667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IF-4.1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09E745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9E230F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mostrare la lista ordinata di libri per Titolo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57CEA7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43AB6D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ABC5A3F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22D533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FDD5BB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IF-4.2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A1437F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4B3462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mostrare la lista ordinata di libri per Autore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C97676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767232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7FBC56B7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6DEFCE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397FCF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IF-4.3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8D120B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hideMark/>
          </w:tcPr>
          <w:p w14:paraId="39E01BA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mostrare la lista ordinata di libri per Codice (ISBN)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591274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C9D0B0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85BCC3D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7757A88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8E8712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849844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763E6D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libro per Titolo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1E9C950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80E518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B6AC4E8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4B7329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31C194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801A30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1D7801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libro per Autore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35A79B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0FCC05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1245BDB7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7A10DE2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4288C1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29402A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337DEC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libro per Codice (ISBN)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16B0F2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3320DB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79FAD2E2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88BD5D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7979A6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E0C5B6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B1C734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per Anno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D7EA52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E93DFB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485133C3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679330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2A717A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F43AE3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27F95E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per numero di copie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3A6868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6849B9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01B8CE0C" w14:textId="77777777" w:rsidTr="00157C3F">
        <w:trPr>
          <w:trHeight w:val="269"/>
        </w:trPr>
        <w:tc>
          <w:tcPr>
            <w:tcW w:w="1102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6E3BA61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160A46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DF-1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7390565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Dati e Formato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34D2DA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memorizzare i dati dei libri inseriti: Titolo, Autori, anno di pubblicazione, ISBN univoco, numero di copie disponibili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2DD7A8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5B311A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464E8B7C" w14:textId="77777777" w:rsidTr="00157C3F">
        <w:trPr>
          <w:trHeight w:val="259"/>
        </w:trPr>
        <w:tc>
          <w:tcPr>
            <w:tcW w:w="1102" w:type="dxa"/>
            <w:vMerge w:val="restart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shd w:val="clear" w:color="000000" w:fill="A6C9EC"/>
            <w:vAlign w:val="center"/>
            <w:hideMark/>
          </w:tcPr>
          <w:p w14:paraId="29C55370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BF-3 Registrazione prestito 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21EC88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200CA6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3618A9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registrare un prestito selezionando utente e libro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00E8D0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945655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BB5FE8D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E49E0B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33E05E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D751E5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11A155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durante la registrazione del prestito, deve specificare la data di inizio prestito e la restituzione prevista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0B1E02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2F13CC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B9E60B1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3FF35A0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5D1096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F63300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B36549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ci siano copie disponibili del libro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E57C27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7CBAC5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5E764BA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5F021C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84D4B2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847F77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BEE9A0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sistema, prima di acconsentire al prestito, deve verificare che l'utente non abbia mai più di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3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prestiti attivi contemporaneamente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B98D98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1DE3D6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SHOULD HAVE</w:t>
            </w:r>
          </w:p>
        </w:tc>
      </w:tr>
      <w:tr w:rsidR="00157C3F" w:rsidRPr="00157C3F" w14:paraId="683FC5FB" w14:textId="77777777" w:rsidTr="00157C3F">
        <w:trPr>
          <w:trHeight w:val="250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090FFD2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56F82E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1FCD70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BD28AA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l'utente non sia sospeso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71DF15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2C0C48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1FC8406" w14:textId="77777777" w:rsidTr="00157C3F">
        <w:trPr>
          <w:trHeight w:val="250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19B19B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636015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0DDE5E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BCAC35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l'utente e il libro inserito siano registrati in archivio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CB3A47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2B918E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001F8250" w14:textId="77777777" w:rsidTr="00157C3F">
        <w:trPr>
          <w:trHeight w:val="250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3F619F9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F3338C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B16A9A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F77205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l'elenco dei prestiti attivi per data di inizio prestito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8209E0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65BF05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47E462C2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53D6E89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6A5C52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089E27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4C1624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l'elenco dei prestiti attivi per data di restituzione prevista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9E3BAA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07C340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B79D4CB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1FAD762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C99BF0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142771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DDF776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l'elenco dei prestiti attivi per matricola dell'utente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0F3D62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56A563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0D4A41F1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BE549A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647B10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75F7B8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5132BB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l'elenco dei prestiti attivi per ISBN del libro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B81939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5085FA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73DFF18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4D07DD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D7858E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CF8626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FE2D47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i ritardi all'interno dell'elenco dei prestiti attivi evidenziandoli di rosso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BFDC00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0BCD4D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0820A2B7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106FFE0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371493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IF-8.1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C132B7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677FFB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registrare la restituzione di un libro indicando la data di restituzione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49A479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DB8DDC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BF47F86" w14:textId="77777777" w:rsidTr="00157C3F">
        <w:trPr>
          <w:trHeight w:val="259"/>
        </w:trPr>
        <w:tc>
          <w:tcPr>
            <w:tcW w:w="1102" w:type="dxa"/>
            <w:vMerge w:val="restart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670EF948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BF-4 Registrazione Restituzione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47E1ED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IF-8.2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571F63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FFFB38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all'atto di restituzione del libro deve verificare che il ritardo non sia superiore a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2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settimane, in caso contrario verrà segnalato (flag) l'utente in questione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F98606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3B6EED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NICE TO HAVE</w:t>
            </w:r>
          </w:p>
        </w:tc>
      </w:tr>
      <w:tr w:rsidR="00157C3F" w:rsidRPr="00157C3F" w14:paraId="167E1069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5DCD08F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DDE3BB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IF-8.3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1A657C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581C41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all'atto di restituzione del libro deve verificare che il ritardo non sia superiore a 3 settimane, in caso contrario l'utente verrà sospeso per 1 mese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E4C375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CF4CD8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NICE TO HAVE</w:t>
            </w:r>
          </w:p>
        </w:tc>
      </w:tr>
      <w:tr w:rsidR="00157C3F" w:rsidRPr="00157C3F" w14:paraId="5F53F63B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D48477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8EB5AD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809524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8A776D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registrazione degli utenti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B87F82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A4760A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21E67EF" w14:textId="77777777" w:rsidTr="00157C3F">
        <w:trPr>
          <w:trHeight w:val="269"/>
        </w:trPr>
        <w:tc>
          <w:tcPr>
            <w:tcW w:w="1102" w:type="dxa"/>
            <w:vMerge w:val="restart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shd w:val="clear" w:color="000000" w:fill="A6C9EC"/>
            <w:vAlign w:val="center"/>
            <w:hideMark/>
          </w:tcPr>
          <w:p w14:paraId="331A102C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BF-5 Gestione lista utenti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9EB408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1182F8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7E3FA6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modifica dei dati utente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00A094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C12A3A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1CB6BECF" w14:textId="77777777" w:rsidTr="00157C3F">
        <w:trPr>
          <w:trHeight w:val="25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386233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C02350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BB8EFA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0CE0C9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cancellazione di un utente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BC4F41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DD5C36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096C41DA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29C2C3F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FE5DB5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01C59F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AB35B5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cancellazione di un utente solo se non presenta prestiti attivi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DC5502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5A015A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674B475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1926FDE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7E8034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IF-10.1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AD28BA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A43EC0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la lista degli utenti registrati ordinati prima per cognome, poi per nome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AC3375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E2EDA2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073C6FCD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263BCAB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EDBA82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IF-10.2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BCE3DA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21F071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la lista degli utenti registrati ordinati per matricola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B5F6FF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7565D0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53370FA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3499C82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AA0D20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IF-11.1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6A6C13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64F574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utente per cognome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CD4727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D38557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D3739CB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1181E9E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FF64C6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IF-11.2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6DD17C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AE7094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utente per nome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C5B178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DA139E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58FD3E0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2AB109B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4CEC40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IF-11.3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B43988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B40997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utente per matricola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84D2DD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3E4A4B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6D84CBF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09C0189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97BEEA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IF-11.4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27F9DC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4D42FE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utente per e-mail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B3ED0F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3E36CF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1760AEDD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3050F6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42BEDD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DF-2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44FC5F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Dati e Formato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36985EB" w14:textId="13D92703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memorizzare i dati degli utenti registrati: nome, cognome, matricola, e-mail istituzionale, lista dei libri attualmente in prestito, data prevista per la restituzione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2435A4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CEAD10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FC58605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321212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90209A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E39D4F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BACCF04" w14:textId="64CF02B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inviare un’e-mail all'utente in caso di: registrazione utente, registrazione prestito, sospensione e fine sospensione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F8EB5E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0E4420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1C91322F" w14:textId="77777777" w:rsidTr="00157C3F">
        <w:trPr>
          <w:trHeight w:val="269"/>
        </w:trPr>
        <w:tc>
          <w:tcPr>
            <w:tcW w:w="1102" w:type="dxa"/>
            <w:vMerge w:val="restart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7B33D3E" w14:textId="77777777" w:rsidR="00157C3F" w:rsidRPr="00157C3F" w:rsidRDefault="00157C3F" w:rsidP="00157C3F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2413BA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B9B58F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1B155B2" w14:textId="6D37EEEA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un’interfaccia con il tasto registrati la prima volta che si usa il sistema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B31769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39E578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4BA8288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093F020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13D8EE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1A0DF6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3A7734B" w14:textId="393890D1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un’interfaccia di registrazione dove far scegliere e-mail e password al bibliotecario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9FEEE4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407A7B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49AC600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122E6DD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A38305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8A42B2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D18B9C2" w14:textId="272E8CF0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un’interfaccia con un tasto per fare il login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89B16A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0C1C47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A96E68C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60AAAD6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ECAADE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07F687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2D77161" w14:textId="4EC921F3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un’interfaccia per l'inserimento della password del bibliotecario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E25490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76FE45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7E472A24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A174AA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A97883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2516B8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896700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un interfaccia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per l'inserimento del codice in caso di richiesta del reset della password del bibliotecario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E53DA6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1EDE3C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F9F30B4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0B28AEC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2C5B9F9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67C495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9167E2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un interfaccia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di modifica delle credenziali dove far cambiare e-mail e password al bibliotecario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EF3499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65AACA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1AF5E1C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91C4AA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D68937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UI-7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FED981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8F17B9C" w14:textId="606471EB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un interfaccia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per la scelta delle operazioni da fare (gestione utenti,</w:t>
            </w:r>
            <w:r w:rsidR="00E209D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</w:t>
            </w: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gestione libri o gestione prestiti)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31FD8C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7CD151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0C303A0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1FBA45F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81A0C5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A590F2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5A6E39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un interfaccia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per gestione della lista libri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E76204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4C1FAE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3A7C9873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646EE24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CEB666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UI-9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DC4687E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2E972E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un interfaccia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per gestione prestiti (data richiesta, restituzione e visualizzazione lista prestiti )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0E9EC8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9248E8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20D5C4DD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58F1519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CD3D137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50E102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78DCA6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</w:t>
            </w:r>
            <w:proofErr w:type="gram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un interfaccia</w:t>
            </w:r>
            <w:proofErr w:type="gram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per gestione della lista utenti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59BD54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650B25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5144B29C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43EE1A4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0737814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8D2600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(Scalabilità)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9BA87F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essere in grado di gestire fino a 25000 utenti e 75000 libri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3FEFB0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7F01AE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69C0B0F0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5384E868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CD4C08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8EB310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(Sicurezza)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1C554B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per accedere all'interfaccia il bibliotecario deve inserire una password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A4F51D6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0034D7F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13FB580E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2050E30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A230080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BD710BC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(Vinc. Tecnico)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4A9B4CB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codice deve essere implementato in java/</w:t>
            </w:r>
            <w:proofErr w:type="spellStart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javaFX</w:t>
            </w:r>
            <w:proofErr w:type="spellEnd"/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con Maven 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D89A7F1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4FC740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157C3F" w:rsidRPr="00157C3F" w14:paraId="4D2A609D" w14:textId="77777777" w:rsidTr="00157C3F">
        <w:trPr>
          <w:trHeight w:val="269"/>
        </w:trPr>
        <w:tc>
          <w:tcPr>
            <w:tcW w:w="1102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2C6DD72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CE379EA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DC8C6D3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545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A8044B2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5D85BC5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8457F1D" w14:textId="77777777" w:rsidR="00157C3F" w:rsidRPr="00157C3F" w:rsidRDefault="00157C3F" w:rsidP="00157C3F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157C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</w:tr>
    </w:tbl>
    <w:p w14:paraId="541DC833" w14:textId="15962732" w:rsidR="00BE732F" w:rsidRDefault="00BE732F" w:rsidP="00BE732F">
      <w:pPr>
        <w:spacing w:line="360" w:lineRule="auto"/>
      </w:pPr>
      <w:r>
        <w:tab/>
      </w:r>
    </w:p>
    <w:p w14:paraId="5106BAAE" w14:textId="4778FF78" w:rsidR="007D0F42" w:rsidRDefault="007D0F42" w:rsidP="007D0F42">
      <w:pPr>
        <w:pStyle w:val="Titolo1"/>
      </w:pPr>
      <w:r>
        <w:t>CASO D’USO: ACCESSO PERSONALE BIBLIOTECA</w:t>
      </w:r>
    </w:p>
    <w:p w14:paraId="4C073627" w14:textId="77777777" w:rsidR="00A71544" w:rsidRDefault="00A71544" w:rsidP="00A71544">
      <w:pPr>
        <w:pStyle w:val="Nessunaspaziatura"/>
        <w:ind w:left="720"/>
        <w:rPr>
          <w:b/>
          <w:bCs/>
          <w:color w:val="000000" w:themeColor="text1"/>
        </w:rPr>
      </w:pPr>
    </w:p>
    <w:p w14:paraId="0A34801A" w14:textId="7CD32A35" w:rsidR="007D0F42" w:rsidRPr="0086550C" w:rsidRDefault="007D0F42" w:rsidP="007D0F42">
      <w:pPr>
        <w:pStyle w:val="Nessunaspaziatura"/>
        <w:numPr>
          <w:ilvl w:val="0"/>
          <w:numId w:val="18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 </w:t>
      </w:r>
      <w:r w:rsidRPr="0086550C">
        <w:rPr>
          <w:color w:val="000000" w:themeColor="text1"/>
        </w:rPr>
        <w:t>Accesso Personale Biblioteca</w:t>
      </w:r>
      <w:r w:rsidRPr="0086550C">
        <w:rPr>
          <w:b/>
          <w:bCs/>
          <w:color w:val="000000" w:themeColor="text1"/>
        </w:rPr>
        <w:t> </w:t>
      </w:r>
    </w:p>
    <w:p w14:paraId="1B232596" w14:textId="77777777" w:rsidR="007D0F42" w:rsidRPr="0086550C" w:rsidRDefault="007D0F42" w:rsidP="007D0F42">
      <w:pPr>
        <w:pStyle w:val="Nessunaspaziatura"/>
        <w:numPr>
          <w:ilvl w:val="0"/>
          <w:numId w:val="19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</w:t>
      </w:r>
      <w:r w:rsidRPr="0086550C">
        <w:rPr>
          <w:color w:val="000000" w:themeColor="text1"/>
        </w:rPr>
        <w:t>: Personale della biblioteca </w:t>
      </w:r>
    </w:p>
    <w:p w14:paraId="2E65B18D" w14:textId="77777777" w:rsidR="007D0F42" w:rsidRPr="0086550C" w:rsidRDefault="007D0F42" w:rsidP="007D0F42">
      <w:pPr>
        <w:pStyle w:val="Nessunaspaziatura"/>
        <w:numPr>
          <w:ilvl w:val="0"/>
          <w:numId w:val="20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 </w:t>
      </w:r>
    </w:p>
    <w:p w14:paraId="0E5941B2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 Personale ha avviato il sistema</w:t>
      </w:r>
      <w:r>
        <w:rPr>
          <w:color w:val="000000" w:themeColor="text1"/>
        </w:rPr>
        <w:t>.</w:t>
      </w:r>
    </w:p>
    <w:p w14:paraId="113A0A7B" w14:textId="77777777" w:rsidR="007D0F42" w:rsidRPr="0086550C" w:rsidRDefault="007D0F42" w:rsidP="007D0F42">
      <w:pPr>
        <w:pStyle w:val="Nessunaspaziatura"/>
        <w:numPr>
          <w:ilvl w:val="0"/>
          <w:numId w:val="21"/>
        </w:numPr>
        <w:rPr>
          <w:b/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 </w:t>
      </w:r>
    </w:p>
    <w:p w14:paraId="7AB0C8BA" w14:textId="7949276A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 personale ha effettuato l’accesso </w:t>
      </w:r>
      <w:r>
        <w:rPr>
          <w:color w:val="000000" w:themeColor="text1"/>
        </w:rPr>
        <w:t>.</w:t>
      </w:r>
    </w:p>
    <w:p w14:paraId="6B1182AD" w14:textId="596B1A64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 xml:space="preserve">-Il personale visualizza l’interfaccia “Menu” </w:t>
      </w:r>
      <w:r>
        <w:rPr>
          <w:color w:val="000000" w:themeColor="text1"/>
        </w:rPr>
        <w:t>.</w:t>
      </w:r>
    </w:p>
    <w:p w14:paraId="19CF1179" w14:textId="77777777" w:rsidR="007D0F42" w:rsidRPr="0086550C" w:rsidRDefault="007D0F42" w:rsidP="007D0F42">
      <w:pPr>
        <w:pStyle w:val="Nessunaspaziatura"/>
        <w:numPr>
          <w:ilvl w:val="0"/>
          <w:numId w:val="22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 </w:t>
      </w:r>
    </w:p>
    <w:p w14:paraId="37DE14B7" w14:textId="2EB8D4AC" w:rsidR="007D0F42" w:rsidRPr="0086550C" w:rsidRDefault="007D0F42" w:rsidP="007D0F42">
      <w:pPr>
        <w:pStyle w:val="Nessunaspaziatura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86550C">
        <w:rPr>
          <w:color w:val="000000" w:themeColor="text1"/>
        </w:rPr>
        <w:t>Il personale Inserisce la password tramite la casella di testo dell’interfaccia </w:t>
      </w:r>
      <w:r>
        <w:rPr>
          <w:color w:val="000000" w:themeColor="text1"/>
        </w:rPr>
        <w:t>.</w:t>
      </w:r>
    </w:p>
    <w:p w14:paraId="5DCD8E70" w14:textId="77777777" w:rsidR="007D0F42" w:rsidRPr="0086550C" w:rsidRDefault="007D0F42" w:rsidP="007D0F42">
      <w:pPr>
        <w:pStyle w:val="Nessunaspaziatura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86550C">
        <w:rPr>
          <w:color w:val="000000" w:themeColor="text1"/>
        </w:rPr>
        <w:t>Il personale clicca il tasto “Accedi”.</w:t>
      </w:r>
    </w:p>
    <w:p w14:paraId="31DE5659" w14:textId="77777777" w:rsidR="007D0F42" w:rsidRDefault="007D0F42" w:rsidP="007D0F42">
      <w:pPr>
        <w:pStyle w:val="Nessunaspaziatura"/>
        <w:numPr>
          <w:ilvl w:val="0"/>
          <w:numId w:val="25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 </w:t>
      </w:r>
    </w:p>
    <w:p w14:paraId="1A1FAC57" w14:textId="10139186" w:rsidR="007A1CD1" w:rsidRDefault="007D0F42" w:rsidP="007A1CD1">
      <w:pPr>
        <w:pStyle w:val="Nessunaspaziatura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1a. Il personale effettua la Registrazione</w:t>
      </w:r>
    </w:p>
    <w:p w14:paraId="4E3C3A5A" w14:textId="62ED1BA6" w:rsidR="007D0F42" w:rsidRDefault="007D0F42" w:rsidP="007D0F42">
      <w:pPr>
        <w:pStyle w:val="Nessunaspaziatura"/>
        <w:ind w:left="720"/>
        <w:rPr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9E5B4E">
        <w:rPr>
          <w:color w:val="000000" w:themeColor="text1"/>
        </w:rPr>
        <w:t xml:space="preserve">1a.1 Il personale inserisce </w:t>
      </w:r>
      <w:r>
        <w:rPr>
          <w:color w:val="000000" w:themeColor="text1"/>
        </w:rPr>
        <w:t xml:space="preserve">per la prima </w:t>
      </w:r>
      <w:r w:rsidR="007A1CD1">
        <w:rPr>
          <w:color w:val="000000" w:themeColor="text1"/>
        </w:rPr>
        <w:t>un’e-mail</w:t>
      </w:r>
      <w:r>
        <w:rPr>
          <w:color w:val="000000" w:themeColor="text1"/>
        </w:rPr>
        <w:t xml:space="preserve"> tramite l’apposita interfaccia.</w:t>
      </w:r>
    </w:p>
    <w:p w14:paraId="1396D6E5" w14:textId="7BC22B77" w:rsidR="007A1CD1" w:rsidRDefault="007A1CD1" w:rsidP="007A1CD1">
      <w:pPr>
        <w:pStyle w:val="Nessunaspaziatura"/>
        <w:ind w:left="720"/>
        <w:rPr>
          <w:color w:val="000000" w:themeColor="text1"/>
        </w:rPr>
      </w:pPr>
      <w:r>
        <w:rPr>
          <w:color w:val="000000" w:themeColor="text1"/>
        </w:rPr>
        <w:tab/>
        <w:t xml:space="preserve">1a.2 </w:t>
      </w:r>
      <w:r w:rsidRPr="009E5B4E">
        <w:rPr>
          <w:color w:val="000000" w:themeColor="text1"/>
        </w:rPr>
        <w:t xml:space="preserve">Il personale inserisce </w:t>
      </w:r>
      <w:r>
        <w:rPr>
          <w:color w:val="000000" w:themeColor="text1"/>
        </w:rPr>
        <w:t>per la prima volta la password tramite l’apposita interfaccia.</w:t>
      </w:r>
    </w:p>
    <w:p w14:paraId="77977EEF" w14:textId="77777777" w:rsidR="007D0F42" w:rsidRPr="005065F1" w:rsidRDefault="007D0F42" w:rsidP="007D0F42">
      <w:pPr>
        <w:pStyle w:val="Nessunaspaziatura"/>
        <w:ind w:left="720"/>
        <w:rPr>
          <w:color w:val="000000" w:themeColor="text1"/>
          <w:u w:val="single"/>
        </w:rPr>
      </w:pPr>
      <w:r>
        <w:rPr>
          <w:color w:val="000000" w:themeColor="text1"/>
        </w:rPr>
        <w:tab/>
        <w:t>1a.2 L’esecuzione riprende dal passo 2.</w:t>
      </w:r>
    </w:p>
    <w:p w14:paraId="09ED9AC7" w14:textId="77777777" w:rsidR="007D0F42" w:rsidRPr="0086550C" w:rsidRDefault="007D0F42" w:rsidP="007D0F42">
      <w:pPr>
        <w:pStyle w:val="Nessunaspaziatura"/>
        <w:ind w:firstLine="720"/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1</w:t>
      </w:r>
      <w:r>
        <w:rPr>
          <w:b/>
          <w:bCs/>
          <w:color w:val="000000" w:themeColor="text1"/>
        </w:rPr>
        <w:t>b</w:t>
      </w:r>
      <w:r w:rsidRPr="0086550C">
        <w:rPr>
          <w:b/>
          <w:bCs/>
          <w:color w:val="000000" w:themeColor="text1"/>
        </w:rPr>
        <w:t>. Il personale intende modificare la password </w:t>
      </w:r>
    </w:p>
    <w:p w14:paraId="7B5772D2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1</w:t>
      </w:r>
      <w:r>
        <w:rPr>
          <w:color w:val="000000" w:themeColor="text1"/>
        </w:rPr>
        <w:t>b</w:t>
      </w:r>
      <w:r w:rsidRPr="0086550C">
        <w:rPr>
          <w:color w:val="000000" w:themeColor="text1"/>
        </w:rPr>
        <w:t>.1 Il personale clicca il tasto per la modifica della password</w:t>
      </w:r>
      <w:r>
        <w:rPr>
          <w:color w:val="000000" w:themeColor="text1"/>
        </w:rPr>
        <w:t>.</w:t>
      </w:r>
    </w:p>
    <w:p w14:paraId="2252A162" w14:textId="76F7F50B" w:rsidR="007A1CD1" w:rsidRPr="0086550C" w:rsidRDefault="007A1CD1" w:rsidP="007D0F42">
      <w:pPr>
        <w:pStyle w:val="Nessunaspaziatura"/>
        <w:ind w:left="720" w:firstLine="720"/>
        <w:rPr>
          <w:color w:val="000000" w:themeColor="text1"/>
        </w:rPr>
      </w:pPr>
      <w:r>
        <w:rPr>
          <w:color w:val="000000" w:themeColor="text1"/>
        </w:rPr>
        <w:t>1b.2 Il personale inserisce il codice per il ripristino della password arrivato tramite e-mail.</w:t>
      </w:r>
    </w:p>
    <w:p w14:paraId="64DCDAC6" w14:textId="29E84982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1</w:t>
      </w:r>
      <w:r>
        <w:rPr>
          <w:color w:val="000000" w:themeColor="text1"/>
        </w:rPr>
        <w:t>b</w:t>
      </w:r>
      <w:r w:rsidRPr="0086550C">
        <w:rPr>
          <w:color w:val="000000" w:themeColor="text1"/>
        </w:rPr>
        <w:t>.</w:t>
      </w:r>
      <w:r w:rsidR="00F63DF8">
        <w:rPr>
          <w:color w:val="000000" w:themeColor="text1"/>
        </w:rPr>
        <w:t>3</w:t>
      </w:r>
      <w:r w:rsidRPr="0086550C">
        <w:rPr>
          <w:color w:val="000000" w:themeColor="text1"/>
        </w:rPr>
        <w:t> Il personale modifica la password e salva</w:t>
      </w:r>
      <w:r>
        <w:rPr>
          <w:color w:val="000000" w:themeColor="text1"/>
        </w:rPr>
        <w:t xml:space="preserve"> tramite l’apposita interfaccia.</w:t>
      </w:r>
    </w:p>
    <w:p w14:paraId="07C1BAC5" w14:textId="20DB3404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1a.</w:t>
      </w:r>
      <w:r w:rsidR="00F63DF8">
        <w:rPr>
          <w:color w:val="000000" w:themeColor="text1"/>
        </w:rPr>
        <w:t>4</w:t>
      </w:r>
      <w:r w:rsidRPr="0086550C">
        <w:rPr>
          <w:color w:val="000000" w:themeColor="text1"/>
        </w:rPr>
        <w:t> L’esecuzione riprende dal passo 1</w:t>
      </w:r>
      <w:r>
        <w:rPr>
          <w:color w:val="000000" w:themeColor="text1"/>
        </w:rPr>
        <w:t>.</w:t>
      </w:r>
    </w:p>
    <w:p w14:paraId="2E26CD11" w14:textId="77777777" w:rsidR="007D0F42" w:rsidRPr="0086550C" w:rsidRDefault="007D0F42" w:rsidP="007D0F42">
      <w:pPr>
        <w:pStyle w:val="Nessunaspaziatura"/>
        <w:ind w:left="720"/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2a. Tentativo di accesso con password errata oppure casella di testo vuota </w:t>
      </w:r>
    </w:p>
    <w:p w14:paraId="2195D32E" w14:textId="77777777" w:rsidR="007D0F42" w:rsidRPr="0086550C" w:rsidRDefault="007D0F42" w:rsidP="007D0F42">
      <w:pPr>
        <w:pStyle w:val="Nessunaspaziatura"/>
        <w:ind w:left="1440"/>
        <w:rPr>
          <w:color w:val="000000" w:themeColor="text1"/>
        </w:rPr>
      </w:pPr>
      <w:r w:rsidRPr="0086550C">
        <w:rPr>
          <w:color w:val="000000" w:themeColor="text1"/>
        </w:rPr>
        <w:t>2a.1. Il sistema genera un messaggio di errore impedendo l’accesso del sistema. </w:t>
      </w:r>
    </w:p>
    <w:p w14:paraId="03A510AB" w14:textId="03124A69" w:rsidR="007D0F42" w:rsidRDefault="007D0F42" w:rsidP="00BE732F">
      <w:pPr>
        <w:pStyle w:val="Nessunaspaziatura"/>
        <w:ind w:left="1440"/>
        <w:rPr>
          <w:color w:val="000000" w:themeColor="text1"/>
        </w:rPr>
      </w:pPr>
      <w:r w:rsidRPr="0086550C">
        <w:rPr>
          <w:color w:val="000000" w:themeColor="text1"/>
        </w:rPr>
        <w:t>2a.2. L'esecuzione riprende al passo 1. </w:t>
      </w:r>
    </w:p>
    <w:p w14:paraId="4E302415" w14:textId="27E50695" w:rsidR="00BE732F" w:rsidRPr="00BE732F" w:rsidRDefault="00BE732F" w:rsidP="00BE732F">
      <w:pPr>
        <w:pStyle w:val="Nessunaspaziatura"/>
        <w:ind w:left="1440"/>
        <w:rPr>
          <w:color w:val="000000" w:themeColor="text1"/>
        </w:rPr>
      </w:pPr>
      <w:r>
        <w:rPr>
          <w:color w:val="000000" w:themeColor="text1"/>
        </w:rPr>
        <w:tab/>
      </w:r>
    </w:p>
    <w:p w14:paraId="6E7D107D" w14:textId="77777777" w:rsidR="007D0F42" w:rsidRPr="00D23178" w:rsidRDefault="007D0F42" w:rsidP="007D0F42">
      <w:pPr>
        <w:pStyle w:val="Titolo1"/>
      </w:pPr>
      <w:r>
        <w:lastRenderedPageBreak/>
        <w:t>CASO D’USO: INSERIMENTO LIBRO</w:t>
      </w:r>
    </w:p>
    <w:p w14:paraId="4EEE773B" w14:textId="77777777" w:rsidR="007D0F42" w:rsidRPr="007A6709" w:rsidRDefault="007D0F42" w:rsidP="007D0F42">
      <w:pPr>
        <w:pStyle w:val="Nessunaspaziatura"/>
        <w:rPr>
          <w:color w:val="000000" w:themeColor="text1"/>
        </w:rPr>
      </w:pPr>
    </w:p>
    <w:p w14:paraId="2D60FAF6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210122D4">
        <w:rPr>
          <w:b/>
          <w:bCs/>
          <w:color w:val="000000" w:themeColor="text1"/>
        </w:rPr>
        <w:t>Nome:</w:t>
      </w:r>
      <w:r w:rsidRPr="210122D4">
        <w:rPr>
          <w:color w:val="000000" w:themeColor="text1"/>
        </w:rPr>
        <w:t> Inserimento Libro </w:t>
      </w:r>
    </w:p>
    <w:p w14:paraId="7C8871C0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color w:val="000000" w:themeColor="text1"/>
        </w:rPr>
        <w:t> Personale della biblioteca </w:t>
      </w:r>
    </w:p>
    <w:p w14:paraId="1980D068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color w:val="000000" w:themeColor="text1"/>
        </w:rPr>
        <w:t> </w:t>
      </w:r>
    </w:p>
    <w:p w14:paraId="7DC7F0C8" w14:textId="19E30E45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 personale ha effettuato l'accesso al sistema . </w:t>
      </w:r>
    </w:p>
    <w:p w14:paraId="7A6D2209" w14:textId="57037EFF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 personale visualizza l’interfaccia </w:t>
      </w:r>
      <w:r w:rsidRPr="2038E683">
        <w:rPr>
          <w:color w:val="000000" w:themeColor="text1"/>
        </w:rPr>
        <w:t>“Menu</w:t>
      </w:r>
      <w:r w:rsidRPr="7E82293B">
        <w:rPr>
          <w:color w:val="000000" w:themeColor="text1"/>
        </w:rPr>
        <w:t>”</w:t>
      </w:r>
      <w:r w:rsidRPr="2038E683">
        <w:rPr>
          <w:color w:val="000000" w:themeColor="text1"/>
        </w:rPr>
        <w:t>.</w:t>
      </w:r>
      <w:r w:rsidRPr="0086550C">
        <w:rPr>
          <w:color w:val="000000" w:themeColor="text1"/>
        </w:rPr>
        <w:t> </w:t>
      </w:r>
    </w:p>
    <w:p w14:paraId="47BFBD5D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color w:val="000000" w:themeColor="text1"/>
        </w:rPr>
        <w:t> </w:t>
      </w:r>
    </w:p>
    <w:p w14:paraId="21D069A3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 xml:space="preserve">-Il catalogo dei libri è aggiornato con i dati </w:t>
      </w:r>
      <w:r w:rsidRPr="02ED2377">
        <w:rPr>
          <w:color w:val="000000" w:themeColor="text1"/>
        </w:rPr>
        <w:t>del libro aggiunto</w:t>
      </w:r>
      <w:r w:rsidRPr="2A6E1F7D">
        <w:rPr>
          <w:color w:val="000000" w:themeColor="text1"/>
        </w:rPr>
        <w:t>.</w:t>
      </w:r>
      <w:r w:rsidRPr="0086550C">
        <w:rPr>
          <w:color w:val="000000" w:themeColor="text1"/>
        </w:rPr>
        <w:t> </w:t>
      </w:r>
    </w:p>
    <w:p w14:paraId="53714551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color w:val="000000" w:themeColor="text1"/>
        </w:rPr>
        <w:t> </w:t>
      </w:r>
    </w:p>
    <w:p w14:paraId="3B7D099F" w14:textId="07B1094E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210122D4">
        <w:rPr>
          <w:color w:val="000000" w:themeColor="text1"/>
        </w:rPr>
        <w:t xml:space="preserve">Il </w:t>
      </w:r>
      <w:r w:rsidRPr="2038E683">
        <w:rPr>
          <w:color w:val="000000" w:themeColor="text1"/>
        </w:rPr>
        <w:t>personale seleziona</w:t>
      </w:r>
      <w:r w:rsidRPr="0086550C">
        <w:rPr>
          <w:color w:val="000000" w:themeColor="text1"/>
        </w:rPr>
        <w:t xml:space="preserve"> l'opzione "Gestione Libri</w:t>
      </w:r>
      <w:r w:rsidRPr="3ACDEE7D">
        <w:rPr>
          <w:color w:val="000000" w:themeColor="text1"/>
        </w:rPr>
        <w:t>"</w:t>
      </w:r>
      <w:r w:rsidRPr="0086550C">
        <w:rPr>
          <w:color w:val="000000" w:themeColor="text1"/>
        </w:rPr>
        <w:t xml:space="preserve"> dall’interfaccia </w:t>
      </w:r>
      <w:r w:rsidRPr="134BA62D">
        <w:rPr>
          <w:color w:val="000000" w:themeColor="text1"/>
        </w:rPr>
        <w:t>“</w:t>
      </w:r>
      <w:r w:rsidRPr="2038E683">
        <w:rPr>
          <w:color w:val="000000" w:themeColor="text1"/>
        </w:rPr>
        <w:t>Menu</w:t>
      </w:r>
      <w:r w:rsidRPr="2BF49AC7">
        <w:rPr>
          <w:color w:val="000000" w:themeColor="text1"/>
        </w:rPr>
        <w:t>”</w:t>
      </w:r>
      <w:r w:rsidRPr="0086550C">
        <w:rPr>
          <w:color w:val="000000" w:themeColor="text1"/>
        </w:rPr>
        <w:t> </w:t>
      </w:r>
      <w:r>
        <w:rPr>
          <w:color w:val="000000" w:themeColor="text1"/>
        </w:rPr>
        <w:t>.</w:t>
      </w:r>
    </w:p>
    <w:p w14:paraId="46E6E065" w14:textId="62839A3D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B4F1AC6">
        <w:rPr>
          <w:color w:val="000000" w:themeColor="text1"/>
        </w:rPr>
        <w:t xml:space="preserve">Il personale inserisce i dati del libro da aggiungere (titolo, autore, anno di </w:t>
      </w:r>
      <w:r w:rsidRPr="30EF3D0D">
        <w:rPr>
          <w:color w:val="000000" w:themeColor="text1"/>
        </w:rPr>
        <w:t xml:space="preserve">pubblicazione, codice ISBN, numero di copie) </w:t>
      </w:r>
      <w:r w:rsidRPr="7B4F1AC6">
        <w:rPr>
          <w:color w:val="000000" w:themeColor="text1"/>
        </w:rPr>
        <w:t xml:space="preserve"> nelle apposite caselle di testo</w:t>
      </w:r>
      <w:r w:rsidRPr="30EF3D0D">
        <w:rPr>
          <w:color w:val="000000" w:themeColor="text1"/>
        </w:rPr>
        <w:t>.</w:t>
      </w:r>
    </w:p>
    <w:p w14:paraId="223B4F0C" w14:textId="34888207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0EF3D0D">
        <w:rPr>
          <w:color w:val="000000" w:themeColor="text1"/>
        </w:rPr>
        <w:t>Il personale clicca il tasto “</w:t>
      </w:r>
      <w:r w:rsidRPr="2168FFDB">
        <w:rPr>
          <w:color w:val="000000" w:themeColor="text1"/>
        </w:rPr>
        <w:t>Aggiungi</w:t>
      </w:r>
      <w:r w:rsidRPr="60639D79">
        <w:rPr>
          <w:color w:val="000000" w:themeColor="text1"/>
        </w:rPr>
        <w:t xml:space="preserve">” per aggiungere il libro inserito alla </w:t>
      </w:r>
      <w:r w:rsidRPr="5D23801A">
        <w:rPr>
          <w:color w:val="000000" w:themeColor="text1"/>
        </w:rPr>
        <w:t>lista dei libri disponibili</w:t>
      </w:r>
      <w:r w:rsidRPr="4E50DE1D">
        <w:rPr>
          <w:color w:val="000000" w:themeColor="text1"/>
        </w:rPr>
        <w:t xml:space="preserve"> </w:t>
      </w:r>
      <w:r w:rsidRPr="45D44FF4">
        <w:rPr>
          <w:color w:val="000000" w:themeColor="text1"/>
        </w:rPr>
        <w:t>.</w:t>
      </w:r>
      <w:r w:rsidRPr="30EF3D0D">
        <w:rPr>
          <w:color w:val="000000" w:themeColor="text1"/>
        </w:rPr>
        <w:t> </w:t>
      </w:r>
    </w:p>
    <w:p w14:paraId="5854365B" w14:textId="1D78CEB2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086550C">
        <w:rPr>
          <w:color w:val="000000" w:themeColor="text1"/>
        </w:rPr>
        <w:t xml:space="preserve">Il sistema </w:t>
      </w:r>
      <w:r w:rsidRPr="4B9C7B69">
        <w:rPr>
          <w:color w:val="000000" w:themeColor="text1"/>
        </w:rPr>
        <w:t>memorizza</w:t>
      </w:r>
      <w:r w:rsidRPr="0086550C">
        <w:rPr>
          <w:color w:val="000000" w:themeColor="text1"/>
        </w:rPr>
        <w:t xml:space="preserve"> i dati </w:t>
      </w:r>
      <w:r w:rsidRPr="4A458356">
        <w:rPr>
          <w:color w:val="000000" w:themeColor="text1"/>
        </w:rPr>
        <w:t xml:space="preserve">del </w:t>
      </w:r>
      <w:r w:rsidRPr="67396754">
        <w:rPr>
          <w:color w:val="000000" w:themeColor="text1"/>
        </w:rPr>
        <w:t>libro</w:t>
      </w:r>
      <w:r w:rsidR="00E12612">
        <w:rPr>
          <w:color w:val="000000" w:themeColor="text1"/>
        </w:rPr>
        <w:t xml:space="preserve"> </w:t>
      </w:r>
      <w:r w:rsidRPr="5F736AF5">
        <w:rPr>
          <w:color w:val="000000" w:themeColor="text1"/>
        </w:rPr>
        <w:t xml:space="preserve">nell’archivio </w:t>
      </w:r>
      <w:r w:rsidRPr="0A148275">
        <w:rPr>
          <w:color w:val="000000" w:themeColor="text1"/>
        </w:rPr>
        <w:t>.</w:t>
      </w:r>
      <w:r w:rsidRPr="0086550C">
        <w:rPr>
          <w:color w:val="000000" w:themeColor="text1"/>
        </w:rPr>
        <w:t> </w:t>
      </w:r>
    </w:p>
    <w:p w14:paraId="31B62756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color w:val="000000" w:themeColor="text1"/>
        </w:rPr>
        <w:t>  </w:t>
      </w:r>
    </w:p>
    <w:p w14:paraId="340FE5C2" w14:textId="77777777" w:rsidR="007D0F42" w:rsidRPr="0086550C" w:rsidRDefault="007D0F42" w:rsidP="007D0F42">
      <w:pPr>
        <w:pStyle w:val="Nessunaspaziatura"/>
        <w:ind w:left="720"/>
        <w:rPr>
          <w:color w:val="000000" w:themeColor="text1"/>
        </w:rPr>
      </w:pPr>
      <w:r w:rsidRPr="0086550C">
        <w:rPr>
          <w:b/>
          <w:bCs/>
          <w:color w:val="000000" w:themeColor="text1"/>
        </w:rPr>
        <w:t>3a. Tentativo di aggiungere il libro senza dati obbligatori:</w:t>
      </w:r>
      <w:r w:rsidRPr="0086550C">
        <w:rPr>
          <w:color w:val="000000" w:themeColor="text1"/>
        </w:rPr>
        <w:t> </w:t>
      </w:r>
    </w:p>
    <w:p w14:paraId="60EE234F" w14:textId="78AE506E" w:rsidR="007D0F42" w:rsidRPr="0086550C" w:rsidRDefault="007D0F42" w:rsidP="007D0F42">
      <w:pPr>
        <w:pStyle w:val="Nessunaspaziatura"/>
        <w:ind w:left="1440"/>
        <w:rPr>
          <w:color w:val="000000" w:themeColor="text1"/>
        </w:rPr>
      </w:pPr>
      <w:r w:rsidRPr="0086550C">
        <w:rPr>
          <w:color w:val="000000" w:themeColor="text1"/>
        </w:rPr>
        <w:t>-3a.1. Il sistema impedisce il salvataggio </w:t>
      </w:r>
      <w:r w:rsidR="007A1CD1">
        <w:rPr>
          <w:color w:val="000000" w:themeColor="text1"/>
        </w:rPr>
        <w:t>mostrando un messaggio di errore.</w:t>
      </w:r>
    </w:p>
    <w:p w14:paraId="2ACD73C1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>
        <w:rPr>
          <w:color w:val="000000" w:themeColor="text1"/>
        </w:rPr>
        <w:t>-3a.2. L’esecuzione rip</w:t>
      </w:r>
      <w:r w:rsidRPr="651CA176">
        <w:rPr>
          <w:color w:val="000000" w:themeColor="text1"/>
        </w:rPr>
        <w:t xml:space="preserve">rende al passo </w:t>
      </w:r>
      <w:r w:rsidRPr="66D11328">
        <w:rPr>
          <w:color w:val="000000" w:themeColor="text1"/>
        </w:rPr>
        <w:t>2</w:t>
      </w:r>
      <w:r w:rsidRPr="651CA176">
        <w:rPr>
          <w:color w:val="000000" w:themeColor="text1"/>
        </w:rPr>
        <w:t>. </w:t>
      </w:r>
    </w:p>
    <w:p w14:paraId="26DE75BA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3F572667" w14:textId="77777777" w:rsidR="007D0F42" w:rsidRDefault="007D0F42" w:rsidP="007D0F42">
      <w:pPr>
        <w:pStyle w:val="Titolo1"/>
      </w:pPr>
      <w:r>
        <w:t>CASO D’USO: MODIFICA LIBRO</w:t>
      </w:r>
    </w:p>
    <w:p w14:paraId="0D69225A" w14:textId="77777777" w:rsidR="007D0F42" w:rsidRPr="007A6709" w:rsidRDefault="007D0F42" w:rsidP="007D0F42">
      <w:pPr>
        <w:pStyle w:val="Nessunaspaziatura"/>
        <w:ind w:left="720"/>
        <w:rPr>
          <w:color w:val="000000" w:themeColor="text1"/>
        </w:rPr>
      </w:pPr>
    </w:p>
    <w:p w14:paraId="15577D83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0EF3D0D">
        <w:rPr>
          <w:b/>
          <w:bCs/>
          <w:color w:val="000000" w:themeColor="text1"/>
        </w:rPr>
        <w:t>Nome:</w:t>
      </w:r>
      <w:r w:rsidRPr="30EF3D0D">
        <w:rPr>
          <w:color w:val="000000" w:themeColor="text1"/>
        </w:rPr>
        <w:t> Modifica Libro </w:t>
      </w:r>
    </w:p>
    <w:p w14:paraId="5876C183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79EFD72E">
        <w:rPr>
          <w:b/>
          <w:bCs/>
          <w:color w:val="000000" w:themeColor="text1"/>
        </w:rPr>
        <w:t>Attore partecipante:</w:t>
      </w:r>
      <w:r w:rsidRPr="79EFD72E">
        <w:rPr>
          <w:color w:val="000000" w:themeColor="text1"/>
        </w:rPr>
        <w:t> Personale della biblioteca </w:t>
      </w:r>
    </w:p>
    <w:p w14:paraId="5EEA9DE6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79EFD72E">
        <w:rPr>
          <w:b/>
          <w:bCs/>
          <w:color w:val="000000" w:themeColor="text1"/>
        </w:rPr>
        <w:t>Precondizioni:</w:t>
      </w:r>
      <w:r w:rsidRPr="79EFD72E">
        <w:rPr>
          <w:color w:val="000000" w:themeColor="text1"/>
        </w:rPr>
        <w:t> </w:t>
      </w:r>
    </w:p>
    <w:p w14:paraId="69B85C31" w14:textId="118E03A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9EFD72E">
        <w:rPr>
          <w:color w:val="000000" w:themeColor="text1"/>
        </w:rPr>
        <w:t>-Il personale ha effettuato l'accesso al sistema . </w:t>
      </w:r>
    </w:p>
    <w:p w14:paraId="60B5A342" w14:textId="6E3CCCAD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9EFD72E">
        <w:rPr>
          <w:color w:val="000000" w:themeColor="text1"/>
        </w:rPr>
        <w:t>-Il personale visualizza l’interfaccia “Menu” . </w:t>
      </w:r>
    </w:p>
    <w:p w14:paraId="3345048D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30EF3D0D">
        <w:rPr>
          <w:b/>
          <w:bCs/>
          <w:color w:val="000000" w:themeColor="text1"/>
        </w:rPr>
        <w:t>Postcondizioni</w:t>
      </w:r>
      <w:proofErr w:type="spellEnd"/>
      <w:r w:rsidRPr="30EF3D0D">
        <w:rPr>
          <w:b/>
          <w:bCs/>
          <w:color w:val="000000" w:themeColor="text1"/>
        </w:rPr>
        <w:t>:</w:t>
      </w:r>
      <w:r w:rsidRPr="30EF3D0D">
        <w:rPr>
          <w:color w:val="000000" w:themeColor="text1"/>
        </w:rPr>
        <w:t> </w:t>
      </w:r>
    </w:p>
    <w:p w14:paraId="79CC6C70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609A0E96">
        <w:rPr>
          <w:color w:val="000000" w:themeColor="text1"/>
        </w:rPr>
        <w:t xml:space="preserve">-Il catalogo dei libri è aggiornato con i </w:t>
      </w:r>
      <w:r w:rsidRPr="7F75ED0A">
        <w:rPr>
          <w:color w:val="000000" w:themeColor="text1"/>
        </w:rPr>
        <w:t>nuovi</w:t>
      </w:r>
      <w:r w:rsidRPr="609A0E96">
        <w:rPr>
          <w:color w:val="000000" w:themeColor="text1"/>
        </w:rPr>
        <w:t xml:space="preserve"> dati</w:t>
      </w:r>
      <w:r w:rsidRPr="44DAD10C">
        <w:rPr>
          <w:color w:val="000000" w:themeColor="text1"/>
        </w:rPr>
        <w:t xml:space="preserve"> del libro </w:t>
      </w:r>
      <w:r w:rsidRPr="30E9CE6D">
        <w:rPr>
          <w:color w:val="000000" w:themeColor="text1"/>
        </w:rPr>
        <w:t>modificato.</w:t>
      </w:r>
    </w:p>
    <w:p w14:paraId="3268EF03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79EFD72E">
        <w:rPr>
          <w:b/>
          <w:bCs/>
          <w:color w:val="000000" w:themeColor="text1"/>
        </w:rPr>
        <w:t>Flusso di eventi:</w:t>
      </w:r>
      <w:r w:rsidRPr="79EFD72E">
        <w:rPr>
          <w:color w:val="000000" w:themeColor="text1"/>
        </w:rPr>
        <w:t> </w:t>
      </w:r>
    </w:p>
    <w:p w14:paraId="7EA61656" w14:textId="6B7EB032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9EFD72E">
        <w:rPr>
          <w:color w:val="000000" w:themeColor="text1"/>
        </w:rPr>
        <w:t>Il personale seleziona l'opzione "Gestione Libri</w:t>
      </w:r>
      <w:r w:rsidRPr="7E467800">
        <w:rPr>
          <w:color w:val="000000" w:themeColor="text1"/>
        </w:rPr>
        <w:t xml:space="preserve">" </w:t>
      </w:r>
      <w:r w:rsidRPr="79EFD72E">
        <w:rPr>
          <w:color w:val="000000" w:themeColor="text1"/>
        </w:rPr>
        <w:t> dall’interfaccia “Menu” </w:t>
      </w:r>
    </w:p>
    <w:p w14:paraId="44B3CFB0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8C764D8">
        <w:rPr>
          <w:color w:val="000000" w:themeColor="text1"/>
        </w:rPr>
        <w:t xml:space="preserve">Il personale seleziona con doppio click sulla tabella dei libri disponibili </w:t>
      </w:r>
      <w:r w:rsidRPr="4DE2927A">
        <w:rPr>
          <w:color w:val="000000" w:themeColor="text1"/>
        </w:rPr>
        <w:t xml:space="preserve">il libro da </w:t>
      </w:r>
      <w:r w:rsidRPr="701B7A0A">
        <w:rPr>
          <w:color w:val="000000" w:themeColor="text1"/>
        </w:rPr>
        <w:t>modificare</w:t>
      </w:r>
      <w:r w:rsidRPr="06657D63">
        <w:rPr>
          <w:color w:val="000000" w:themeColor="text1"/>
        </w:rPr>
        <w:t>.</w:t>
      </w:r>
    </w:p>
    <w:p w14:paraId="413362E3" w14:textId="5A8FE0DB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6657D63">
        <w:rPr>
          <w:color w:val="000000" w:themeColor="text1"/>
        </w:rPr>
        <w:t>Il personale modifica gli attributi del libro scelto .</w:t>
      </w:r>
    </w:p>
    <w:p w14:paraId="6B657109" w14:textId="396F63AB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CC9BDF8">
        <w:rPr>
          <w:color w:val="000000" w:themeColor="text1"/>
        </w:rPr>
        <w:t xml:space="preserve">Il sistema salva le </w:t>
      </w:r>
      <w:r w:rsidRPr="4741E967">
        <w:rPr>
          <w:color w:val="000000" w:themeColor="text1"/>
        </w:rPr>
        <w:t>modifiche</w:t>
      </w:r>
      <w:r w:rsidRPr="0CC9BDF8">
        <w:rPr>
          <w:color w:val="000000" w:themeColor="text1"/>
        </w:rPr>
        <w:t xml:space="preserve"> apportate in </w:t>
      </w:r>
      <w:r w:rsidRPr="4741E967">
        <w:rPr>
          <w:color w:val="000000" w:themeColor="text1"/>
        </w:rPr>
        <w:t>archivio</w:t>
      </w:r>
      <w:r>
        <w:rPr>
          <w:color w:val="000000" w:themeColor="text1"/>
        </w:rPr>
        <w:t>.</w:t>
      </w:r>
      <w:r w:rsidRPr="5EF02586">
        <w:rPr>
          <w:color w:val="000000" w:themeColor="text1"/>
        </w:rPr>
        <w:t xml:space="preserve"> </w:t>
      </w:r>
    </w:p>
    <w:p w14:paraId="2DAE468E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11D578CD" w14:textId="77777777" w:rsidR="007D0F42" w:rsidRDefault="007D0F42" w:rsidP="007D0F42">
      <w:pPr>
        <w:pStyle w:val="Titolo1"/>
      </w:pPr>
      <w:r>
        <w:t>CASO D’USO: RIMOZIONE LIBRO</w:t>
      </w:r>
    </w:p>
    <w:p w14:paraId="45880153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0DA7B77B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D91A474">
        <w:rPr>
          <w:b/>
          <w:bCs/>
          <w:color w:val="000000" w:themeColor="text1"/>
        </w:rPr>
        <w:t>Nome:</w:t>
      </w:r>
      <w:r w:rsidRPr="3D91A474">
        <w:rPr>
          <w:color w:val="000000" w:themeColor="text1"/>
        </w:rPr>
        <w:t> Rimozione Libro </w:t>
      </w:r>
    </w:p>
    <w:p w14:paraId="7636937E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Attore partecipante:</w:t>
      </w:r>
      <w:r w:rsidRPr="01390B8D">
        <w:rPr>
          <w:color w:val="000000" w:themeColor="text1"/>
        </w:rPr>
        <w:t> Personale della biblioteca </w:t>
      </w:r>
    </w:p>
    <w:p w14:paraId="26C53040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Precondizioni:</w:t>
      </w:r>
      <w:r w:rsidRPr="01390B8D">
        <w:rPr>
          <w:color w:val="000000" w:themeColor="text1"/>
        </w:rPr>
        <w:t> </w:t>
      </w:r>
    </w:p>
    <w:p w14:paraId="75D8DB3E" w14:textId="51A64982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-Il personale ha effettuato l'accesso al sistema . </w:t>
      </w:r>
    </w:p>
    <w:p w14:paraId="1B5FCB1E" w14:textId="02FCB59C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-Il personale visualizza l’interfaccia “Menu”. </w:t>
      </w:r>
    </w:p>
    <w:p w14:paraId="44FFFF76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01390B8D">
        <w:rPr>
          <w:b/>
          <w:bCs/>
          <w:color w:val="000000" w:themeColor="text1"/>
        </w:rPr>
        <w:t>Postcondizioni</w:t>
      </w:r>
      <w:proofErr w:type="spellEnd"/>
      <w:r w:rsidRPr="01390B8D">
        <w:rPr>
          <w:b/>
          <w:bCs/>
          <w:color w:val="000000" w:themeColor="text1"/>
        </w:rPr>
        <w:t>:</w:t>
      </w:r>
      <w:r w:rsidRPr="01390B8D">
        <w:rPr>
          <w:color w:val="000000" w:themeColor="text1"/>
        </w:rPr>
        <w:t> </w:t>
      </w:r>
    </w:p>
    <w:p w14:paraId="2BF8293C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77B988A4">
        <w:rPr>
          <w:color w:val="000000" w:themeColor="text1"/>
        </w:rPr>
        <w:t xml:space="preserve">-Il libro rimosso non compare più nel catalogo </w:t>
      </w:r>
      <w:r w:rsidRPr="1F517CF7">
        <w:rPr>
          <w:color w:val="000000" w:themeColor="text1"/>
        </w:rPr>
        <w:t>libri.</w:t>
      </w:r>
    </w:p>
    <w:p w14:paraId="6A52B4B1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Flusso di eventi:</w:t>
      </w:r>
      <w:r w:rsidRPr="01390B8D">
        <w:rPr>
          <w:color w:val="000000" w:themeColor="text1"/>
        </w:rPr>
        <w:t> </w:t>
      </w:r>
    </w:p>
    <w:p w14:paraId="01EAD899" w14:textId="43512B4F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1390B8D">
        <w:rPr>
          <w:color w:val="000000" w:themeColor="text1"/>
        </w:rPr>
        <w:t>Il personale seleziona l'opzione "Gestione Libri" </w:t>
      </w:r>
      <w:r w:rsidRPr="1793DD82">
        <w:rPr>
          <w:color w:val="000000" w:themeColor="text1"/>
        </w:rPr>
        <w:t xml:space="preserve"> </w:t>
      </w:r>
      <w:r w:rsidRPr="01390B8D">
        <w:rPr>
          <w:color w:val="000000" w:themeColor="text1"/>
        </w:rPr>
        <w:t>dall’interfaccia “Menu” </w:t>
      </w:r>
      <w:r w:rsidRPr="3646BD0C">
        <w:rPr>
          <w:color w:val="000000" w:themeColor="text1"/>
        </w:rPr>
        <w:t>.</w:t>
      </w:r>
    </w:p>
    <w:p w14:paraId="29842772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46AF7F3">
        <w:rPr>
          <w:color w:val="000000" w:themeColor="text1"/>
        </w:rPr>
        <w:t xml:space="preserve">Il personale seleziona </w:t>
      </w:r>
      <w:r w:rsidRPr="5A9A9CF2">
        <w:rPr>
          <w:color w:val="000000" w:themeColor="text1"/>
        </w:rPr>
        <w:t>il</w:t>
      </w:r>
      <w:r w:rsidRPr="346AF7F3">
        <w:rPr>
          <w:color w:val="000000" w:themeColor="text1"/>
        </w:rPr>
        <w:t xml:space="preserve"> libro da rimuovere mediante </w:t>
      </w:r>
      <w:r w:rsidRPr="2C9C453B">
        <w:rPr>
          <w:color w:val="000000" w:themeColor="text1"/>
        </w:rPr>
        <w:t>click</w:t>
      </w:r>
      <w:r w:rsidRPr="5A9A9CF2">
        <w:rPr>
          <w:color w:val="000000" w:themeColor="text1"/>
        </w:rPr>
        <w:t xml:space="preserve"> </w:t>
      </w:r>
      <w:r w:rsidRPr="6EBB5D1D">
        <w:rPr>
          <w:color w:val="000000" w:themeColor="text1"/>
        </w:rPr>
        <w:t>sulla tabella dei libri.</w:t>
      </w:r>
    </w:p>
    <w:p w14:paraId="4DEA0D4B" w14:textId="0EEE1D68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9766F6C">
        <w:rPr>
          <w:color w:val="000000" w:themeColor="text1"/>
        </w:rPr>
        <w:t xml:space="preserve">Il personale </w:t>
      </w:r>
      <w:r w:rsidRPr="70B98E69">
        <w:rPr>
          <w:color w:val="000000" w:themeColor="text1"/>
        </w:rPr>
        <w:t xml:space="preserve">clicca il tasto </w:t>
      </w:r>
      <w:r w:rsidRPr="51D6C62B">
        <w:rPr>
          <w:color w:val="000000" w:themeColor="text1"/>
        </w:rPr>
        <w:t>“Rimuovi”</w:t>
      </w:r>
      <w:r w:rsidRPr="7E68F55C">
        <w:rPr>
          <w:color w:val="000000" w:themeColor="text1"/>
        </w:rPr>
        <w:t xml:space="preserve"> </w:t>
      </w:r>
      <w:r w:rsidRPr="6363107C">
        <w:rPr>
          <w:color w:val="000000" w:themeColor="text1"/>
        </w:rPr>
        <w:t>per rimuovere il libro selezionato</w:t>
      </w:r>
      <w:r>
        <w:rPr>
          <w:color w:val="000000" w:themeColor="text1"/>
        </w:rPr>
        <w:t xml:space="preserve"> </w:t>
      </w:r>
      <w:r w:rsidRPr="6363107C">
        <w:rPr>
          <w:color w:val="000000" w:themeColor="text1"/>
        </w:rPr>
        <w:t>.</w:t>
      </w:r>
    </w:p>
    <w:p w14:paraId="7C0ACD49" w14:textId="06D8BCBE" w:rsidR="0081403E" w:rsidRDefault="0081403E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>
        <w:rPr>
          <w:color w:val="000000" w:themeColor="text1"/>
        </w:rPr>
        <w:t>Il sistema genera un messaggio di avviso che chiede la conferma dell’eliminazione.</w:t>
      </w:r>
    </w:p>
    <w:p w14:paraId="270CCEAA" w14:textId="7E727342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6363107C">
        <w:rPr>
          <w:color w:val="000000" w:themeColor="text1"/>
        </w:rPr>
        <w:t>Il sistema rimuove il libro selezionato dall’archivio .</w:t>
      </w:r>
    </w:p>
    <w:p w14:paraId="3161101F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Flusso di eventi alternativi:</w:t>
      </w:r>
      <w:r w:rsidRPr="01390B8D">
        <w:rPr>
          <w:color w:val="000000" w:themeColor="text1"/>
        </w:rPr>
        <w:t> </w:t>
      </w:r>
    </w:p>
    <w:p w14:paraId="73B45039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 w:rsidRPr="6363107C">
        <w:rPr>
          <w:b/>
          <w:bCs/>
          <w:color w:val="000000" w:themeColor="text1"/>
        </w:rPr>
        <w:t>3a</w:t>
      </w:r>
      <w:r w:rsidRPr="01390B8D">
        <w:rPr>
          <w:b/>
          <w:bCs/>
          <w:color w:val="000000" w:themeColor="text1"/>
        </w:rPr>
        <w:t>. Tentativo di eliminazione di un libro non selezionato con click:</w:t>
      </w:r>
      <w:r w:rsidRPr="01390B8D">
        <w:rPr>
          <w:color w:val="000000" w:themeColor="text1"/>
        </w:rPr>
        <w:t> </w:t>
      </w:r>
    </w:p>
    <w:p w14:paraId="6776882D" w14:textId="3A74E704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</w:t>
      </w:r>
      <w:r w:rsidRPr="6363107C">
        <w:rPr>
          <w:color w:val="000000" w:themeColor="text1"/>
        </w:rPr>
        <w:t>3a</w:t>
      </w:r>
      <w:r w:rsidRPr="01390B8D">
        <w:rPr>
          <w:color w:val="000000" w:themeColor="text1"/>
        </w:rPr>
        <w:t>.1. Il sistema impedisce l'eliminazione</w:t>
      </w:r>
      <w:r w:rsidR="0081403E">
        <w:rPr>
          <w:color w:val="000000" w:themeColor="text1"/>
        </w:rPr>
        <w:t xml:space="preserve"> diretta tramite un avviso</w:t>
      </w:r>
      <w:r w:rsidRPr="01390B8D">
        <w:rPr>
          <w:color w:val="000000" w:themeColor="text1"/>
        </w:rPr>
        <w:t xml:space="preserve"> e richiede la selezione. </w:t>
      </w:r>
    </w:p>
    <w:p w14:paraId="49530EB9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</w:t>
      </w:r>
      <w:r w:rsidRPr="6363107C">
        <w:rPr>
          <w:color w:val="000000" w:themeColor="text1"/>
        </w:rPr>
        <w:t>3a</w:t>
      </w:r>
      <w:r w:rsidRPr="01390B8D">
        <w:rPr>
          <w:color w:val="000000" w:themeColor="text1"/>
        </w:rPr>
        <w:t>.2. il personale seleziona il libro e poi procede all'eliminazione. </w:t>
      </w:r>
    </w:p>
    <w:p w14:paraId="1268AA06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 w:rsidRPr="01390B8D">
        <w:rPr>
          <w:color w:val="000000" w:themeColor="text1"/>
        </w:rPr>
        <w:t> </w:t>
      </w:r>
    </w:p>
    <w:p w14:paraId="544F6159" w14:textId="77777777" w:rsidR="007D0F42" w:rsidRDefault="007D0F42" w:rsidP="007D0F42">
      <w:pPr>
        <w:pStyle w:val="Titolo1"/>
      </w:pPr>
      <w:r>
        <w:lastRenderedPageBreak/>
        <w:t>CASO D’USO: RICERCA LIBRO</w:t>
      </w:r>
    </w:p>
    <w:p w14:paraId="045683E1" w14:textId="77777777" w:rsidR="007D0F42" w:rsidRPr="007A6709" w:rsidRDefault="007D0F42" w:rsidP="007D0F42">
      <w:pPr>
        <w:pStyle w:val="Nessunaspaziatura"/>
        <w:ind w:left="720"/>
        <w:rPr>
          <w:color w:val="000000" w:themeColor="text1"/>
        </w:rPr>
      </w:pPr>
    </w:p>
    <w:p w14:paraId="060DFB79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Nome:</w:t>
      </w:r>
      <w:r w:rsidRPr="38C764D8">
        <w:rPr>
          <w:color w:val="000000" w:themeColor="text1"/>
        </w:rPr>
        <w:t> Ricerca Libro </w:t>
      </w:r>
    </w:p>
    <w:p w14:paraId="6175154A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Attore partecipante:</w:t>
      </w:r>
      <w:r w:rsidRPr="38C764D8">
        <w:rPr>
          <w:color w:val="000000" w:themeColor="text1"/>
        </w:rPr>
        <w:t> Personale della biblioteca </w:t>
      </w:r>
    </w:p>
    <w:p w14:paraId="63BEAAE5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Precondizioni:</w:t>
      </w:r>
      <w:r w:rsidRPr="38C764D8">
        <w:rPr>
          <w:color w:val="000000" w:themeColor="text1"/>
        </w:rPr>
        <w:t> </w:t>
      </w:r>
    </w:p>
    <w:p w14:paraId="24AF0C6D" w14:textId="207DDF92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8C764D8">
        <w:rPr>
          <w:color w:val="000000" w:themeColor="text1"/>
        </w:rPr>
        <w:t>-Il personale ha effettuato l'accesso al sistema . </w:t>
      </w:r>
    </w:p>
    <w:p w14:paraId="6A7C8763" w14:textId="4E8B1EE8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8C764D8">
        <w:rPr>
          <w:color w:val="000000" w:themeColor="text1"/>
        </w:rPr>
        <w:t>-Il personale visualizza l’interfaccia “Menu” . </w:t>
      </w:r>
    </w:p>
    <w:p w14:paraId="4662E058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38C764D8">
        <w:rPr>
          <w:b/>
          <w:bCs/>
          <w:color w:val="000000" w:themeColor="text1"/>
        </w:rPr>
        <w:t>Postcondizioni</w:t>
      </w:r>
      <w:proofErr w:type="spellEnd"/>
      <w:r w:rsidRPr="38C764D8">
        <w:rPr>
          <w:b/>
          <w:bCs/>
          <w:color w:val="000000" w:themeColor="text1"/>
        </w:rPr>
        <w:t>:</w:t>
      </w:r>
      <w:r w:rsidRPr="38C764D8">
        <w:rPr>
          <w:color w:val="000000" w:themeColor="text1"/>
        </w:rPr>
        <w:t> </w:t>
      </w:r>
    </w:p>
    <w:p w14:paraId="5A4561B7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375695DC">
        <w:rPr>
          <w:color w:val="000000" w:themeColor="text1"/>
        </w:rPr>
        <w:t xml:space="preserve">-Il personale </w:t>
      </w:r>
      <w:r w:rsidRPr="7C97F346">
        <w:rPr>
          <w:color w:val="000000" w:themeColor="text1"/>
        </w:rPr>
        <w:t>visualizza i</w:t>
      </w:r>
      <w:r w:rsidRPr="66D69245">
        <w:rPr>
          <w:color w:val="000000" w:themeColor="text1"/>
        </w:rPr>
        <w:t xml:space="preserve"> dati del </w:t>
      </w:r>
      <w:r w:rsidRPr="7F2FB4B0">
        <w:rPr>
          <w:color w:val="000000" w:themeColor="text1"/>
        </w:rPr>
        <w:t xml:space="preserve">libro </w:t>
      </w:r>
      <w:r w:rsidRPr="082BE2A6">
        <w:rPr>
          <w:color w:val="000000" w:themeColor="text1"/>
        </w:rPr>
        <w:t>ricercato.</w:t>
      </w:r>
    </w:p>
    <w:p w14:paraId="32C289D7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Flusso di eventi:</w:t>
      </w:r>
      <w:r w:rsidRPr="38C764D8">
        <w:rPr>
          <w:color w:val="000000" w:themeColor="text1"/>
        </w:rPr>
        <w:t> </w:t>
      </w:r>
    </w:p>
    <w:p w14:paraId="6C2EC735" w14:textId="506A7006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8C764D8">
        <w:rPr>
          <w:color w:val="000000" w:themeColor="text1"/>
        </w:rPr>
        <w:t>Il personale seleziona l'opzione "Gestione Libri"</w:t>
      </w:r>
      <w:r w:rsidRPr="44BDA9D5">
        <w:rPr>
          <w:color w:val="000000" w:themeColor="text1"/>
        </w:rPr>
        <w:t xml:space="preserve"> </w:t>
      </w:r>
      <w:r w:rsidRPr="2B734A87">
        <w:rPr>
          <w:color w:val="000000" w:themeColor="text1"/>
        </w:rPr>
        <w:t xml:space="preserve"> dall’interfaccia</w:t>
      </w:r>
      <w:r w:rsidRPr="38C764D8">
        <w:rPr>
          <w:color w:val="000000" w:themeColor="text1"/>
        </w:rPr>
        <w:t xml:space="preserve"> “Menu” </w:t>
      </w:r>
      <w:r w:rsidRPr="375695DC">
        <w:rPr>
          <w:color w:val="000000" w:themeColor="text1"/>
        </w:rPr>
        <w:t>.</w:t>
      </w:r>
    </w:p>
    <w:p w14:paraId="599D2EBE" w14:textId="2F8E1065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67BED836">
        <w:rPr>
          <w:color w:val="000000" w:themeColor="text1"/>
        </w:rPr>
        <w:t>Il personale inserisce nelle</w:t>
      </w:r>
      <w:r w:rsidRPr="6AF7828F">
        <w:rPr>
          <w:color w:val="000000" w:themeColor="text1"/>
        </w:rPr>
        <w:t xml:space="preserve"> apposite caselle di testo </w:t>
      </w:r>
      <w:r w:rsidRPr="5338B9AF">
        <w:rPr>
          <w:color w:val="000000" w:themeColor="text1"/>
        </w:rPr>
        <w:t>i dati del libro da ricercare</w:t>
      </w:r>
      <w:r w:rsidRPr="5FC0C64B">
        <w:rPr>
          <w:color w:val="000000" w:themeColor="text1"/>
        </w:rPr>
        <w:t xml:space="preserve"> </w:t>
      </w:r>
      <w:r w:rsidRPr="1D754840">
        <w:rPr>
          <w:color w:val="000000" w:themeColor="text1"/>
        </w:rPr>
        <w:t>(</w:t>
      </w:r>
      <w:r w:rsidRPr="0BABF9B4">
        <w:rPr>
          <w:color w:val="000000" w:themeColor="text1"/>
        </w:rPr>
        <w:t xml:space="preserve">titolo , autore </w:t>
      </w:r>
      <w:r w:rsidR="00AB3B94">
        <w:rPr>
          <w:color w:val="000000" w:themeColor="text1"/>
        </w:rPr>
        <w:t xml:space="preserve">, </w:t>
      </w:r>
      <w:r w:rsidR="00AB3B94" w:rsidRPr="0BABF9B4">
        <w:rPr>
          <w:color w:val="000000" w:themeColor="text1"/>
        </w:rPr>
        <w:t>codice</w:t>
      </w:r>
      <w:r w:rsidRPr="0BABF9B4">
        <w:rPr>
          <w:color w:val="000000" w:themeColor="text1"/>
        </w:rPr>
        <w:t xml:space="preserve"> ISBN )</w:t>
      </w:r>
      <w:r w:rsidR="00275C6A">
        <w:rPr>
          <w:color w:val="000000" w:themeColor="text1"/>
        </w:rPr>
        <w:t xml:space="preserve"> anno o numero di copie</w:t>
      </w:r>
      <w:r w:rsidRPr="0BABF9B4">
        <w:rPr>
          <w:color w:val="000000" w:themeColor="text1"/>
        </w:rPr>
        <w:t>.</w:t>
      </w:r>
    </w:p>
    <w:p w14:paraId="7E171DD7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BABF9B4">
        <w:rPr>
          <w:color w:val="000000" w:themeColor="text1"/>
        </w:rPr>
        <w:t xml:space="preserve">Il personale clicca il tasto “Ricerca” per </w:t>
      </w:r>
      <w:r w:rsidRPr="2B437833">
        <w:rPr>
          <w:color w:val="000000" w:themeColor="text1"/>
        </w:rPr>
        <w:t>ricercare il libro sulla base dei dati inseriti.</w:t>
      </w:r>
    </w:p>
    <w:p w14:paraId="57E0B3BF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2B437833">
        <w:rPr>
          <w:color w:val="000000" w:themeColor="text1"/>
        </w:rPr>
        <w:t xml:space="preserve">Il sistema fornisce a schermo tutti i libri </w:t>
      </w:r>
      <w:r w:rsidRPr="6AC794EF">
        <w:rPr>
          <w:color w:val="000000" w:themeColor="text1"/>
        </w:rPr>
        <w:t xml:space="preserve">corrispondenti ai </w:t>
      </w:r>
      <w:r w:rsidRPr="2140A5B9">
        <w:rPr>
          <w:color w:val="000000" w:themeColor="text1"/>
        </w:rPr>
        <w:t xml:space="preserve">dati </w:t>
      </w:r>
      <w:r w:rsidRPr="00451E5E">
        <w:rPr>
          <w:color w:val="000000" w:themeColor="text1"/>
        </w:rPr>
        <w:t>inseriti.</w:t>
      </w:r>
    </w:p>
    <w:p w14:paraId="625C7CED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Flusso di eventi alternativi:</w:t>
      </w:r>
      <w:r w:rsidRPr="38C764D8">
        <w:rPr>
          <w:color w:val="000000" w:themeColor="text1"/>
        </w:rPr>
        <w:t> </w:t>
      </w:r>
    </w:p>
    <w:p w14:paraId="11318870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 w:rsidRPr="2C1C4AB9">
        <w:rPr>
          <w:b/>
          <w:bCs/>
          <w:color w:val="000000" w:themeColor="text1"/>
        </w:rPr>
        <w:t xml:space="preserve">3a. Tentativo di ricerca </w:t>
      </w:r>
      <w:r w:rsidRPr="5EA471F9">
        <w:rPr>
          <w:b/>
          <w:bCs/>
          <w:color w:val="000000" w:themeColor="text1"/>
        </w:rPr>
        <w:t>senza</w:t>
      </w:r>
      <w:r w:rsidRPr="32DBF148">
        <w:rPr>
          <w:b/>
          <w:bCs/>
          <w:color w:val="000000" w:themeColor="text1"/>
        </w:rPr>
        <w:t xml:space="preserve"> </w:t>
      </w:r>
      <w:r w:rsidRPr="77C0389A">
        <w:rPr>
          <w:b/>
          <w:bCs/>
          <w:color w:val="000000" w:themeColor="text1"/>
        </w:rPr>
        <w:t xml:space="preserve">aver </w:t>
      </w:r>
      <w:r w:rsidRPr="397B2F27">
        <w:rPr>
          <w:b/>
          <w:bCs/>
          <w:color w:val="000000" w:themeColor="text1"/>
        </w:rPr>
        <w:t xml:space="preserve">inserito </w:t>
      </w:r>
      <w:r w:rsidRPr="0B9C046A">
        <w:rPr>
          <w:b/>
          <w:bCs/>
          <w:color w:val="000000" w:themeColor="text1"/>
        </w:rPr>
        <w:t>alcun dato:</w:t>
      </w:r>
      <w:r w:rsidRPr="0B9C046A">
        <w:rPr>
          <w:color w:val="000000" w:themeColor="text1"/>
        </w:rPr>
        <w:t> </w:t>
      </w:r>
    </w:p>
    <w:p w14:paraId="344BD93A" w14:textId="39D12B55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38C764D8">
        <w:rPr>
          <w:color w:val="000000" w:themeColor="text1"/>
        </w:rPr>
        <w:t xml:space="preserve">-3a.1. Il sistema </w:t>
      </w:r>
      <w:r w:rsidR="00275C6A">
        <w:rPr>
          <w:color w:val="000000" w:themeColor="text1"/>
        </w:rPr>
        <w:t>permette di</w:t>
      </w:r>
      <w:r w:rsidR="0081403E">
        <w:rPr>
          <w:color w:val="000000" w:themeColor="text1"/>
        </w:rPr>
        <w:t xml:space="preserve"> </w:t>
      </w:r>
      <w:r>
        <w:rPr>
          <w:color w:val="000000" w:themeColor="text1"/>
        </w:rPr>
        <w:t>cliccare</w:t>
      </w:r>
      <w:r w:rsidRPr="38C764D8">
        <w:rPr>
          <w:color w:val="000000" w:themeColor="text1"/>
        </w:rPr>
        <w:t xml:space="preserve"> il bottone </w:t>
      </w:r>
      <w:r w:rsidR="00275C6A" w:rsidRPr="38C764D8">
        <w:rPr>
          <w:color w:val="000000" w:themeColor="text1"/>
        </w:rPr>
        <w:t>“</w:t>
      </w:r>
      <w:r w:rsidR="00275C6A" w:rsidRPr="595D0B12">
        <w:rPr>
          <w:color w:val="000000" w:themeColor="text1"/>
        </w:rPr>
        <w:t>Ricerca</w:t>
      </w:r>
      <w:r w:rsidR="00275C6A" w:rsidRPr="2D70A66E">
        <w:rPr>
          <w:color w:val="000000" w:themeColor="text1"/>
        </w:rPr>
        <w:t>”</w:t>
      </w:r>
      <w:r w:rsidR="00275C6A">
        <w:rPr>
          <w:color w:val="000000" w:themeColor="text1"/>
        </w:rPr>
        <w:t>, tuttavia,</w:t>
      </w:r>
      <w:r w:rsidR="0081403E">
        <w:rPr>
          <w:color w:val="000000" w:themeColor="text1"/>
        </w:rPr>
        <w:t xml:space="preserve"> non cambia la visualizzazione della tabella</w:t>
      </w:r>
      <w:r w:rsidRPr="2D70A66E">
        <w:rPr>
          <w:color w:val="000000" w:themeColor="text1"/>
        </w:rPr>
        <w:t>.</w:t>
      </w:r>
    </w:p>
    <w:p w14:paraId="5CD943CF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8C764D8">
        <w:rPr>
          <w:color w:val="000000" w:themeColor="text1"/>
        </w:rPr>
        <w:t xml:space="preserve">-3a.2. L'esecuzione riprende al passo </w:t>
      </w:r>
      <w:r w:rsidRPr="76735A7C">
        <w:rPr>
          <w:color w:val="000000" w:themeColor="text1"/>
        </w:rPr>
        <w:t>2</w:t>
      </w:r>
      <w:r w:rsidRPr="38C764D8">
        <w:rPr>
          <w:color w:val="000000" w:themeColor="text1"/>
        </w:rPr>
        <w:t>. </w:t>
      </w:r>
    </w:p>
    <w:p w14:paraId="160B4FD1" w14:textId="77777777" w:rsidR="007D0F42" w:rsidRDefault="007D0F42" w:rsidP="007D0F42">
      <w:pPr>
        <w:pStyle w:val="Titolo1"/>
      </w:pPr>
      <w:r>
        <w:t xml:space="preserve">CASO D'USO: VISUALIZZAZIONE LISTA LIBRI </w:t>
      </w:r>
    </w:p>
    <w:p w14:paraId="4B01C2D1" w14:textId="77777777" w:rsidR="007D0F42" w:rsidRPr="007A6709" w:rsidRDefault="007D0F42" w:rsidP="007D0F42">
      <w:pPr>
        <w:pStyle w:val="Nessunaspaziatura"/>
        <w:ind w:left="720"/>
        <w:rPr>
          <w:color w:val="000000" w:themeColor="text1"/>
        </w:rPr>
      </w:pPr>
    </w:p>
    <w:p w14:paraId="1D9BA71E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6657D63">
        <w:rPr>
          <w:b/>
          <w:bCs/>
          <w:color w:val="000000" w:themeColor="text1"/>
        </w:rPr>
        <w:t>Nome:</w:t>
      </w:r>
      <w:r w:rsidRPr="06657D63">
        <w:rPr>
          <w:color w:val="000000" w:themeColor="text1"/>
        </w:rPr>
        <w:t> Visualizzazione lista libri </w:t>
      </w:r>
    </w:p>
    <w:p w14:paraId="7766DF8B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69B69E6E">
        <w:rPr>
          <w:b/>
          <w:bCs/>
          <w:color w:val="000000" w:themeColor="text1"/>
        </w:rPr>
        <w:t>Attore partecipante:</w:t>
      </w:r>
      <w:r w:rsidRPr="69B69E6E">
        <w:rPr>
          <w:color w:val="000000" w:themeColor="text1"/>
        </w:rPr>
        <w:t> Personale della biblioteca </w:t>
      </w:r>
    </w:p>
    <w:p w14:paraId="409AD9CC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69B69E6E">
        <w:rPr>
          <w:b/>
          <w:bCs/>
          <w:color w:val="000000" w:themeColor="text1"/>
        </w:rPr>
        <w:t>Precondizioni:</w:t>
      </w:r>
      <w:r w:rsidRPr="69B69E6E">
        <w:rPr>
          <w:color w:val="000000" w:themeColor="text1"/>
        </w:rPr>
        <w:t> </w:t>
      </w:r>
    </w:p>
    <w:p w14:paraId="0FA23C28" w14:textId="11095741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69B69E6E">
        <w:rPr>
          <w:color w:val="000000" w:themeColor="text1"/>
        </w:rPr>
        <w:t>-Il personale ha effettuato l'accesso al sistema. </w:t>
      </w:r>
    </w:p>
    <w:p w14:paraId="5DEA8439" w14:textId="6D24E2FB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69B69E6E">
        <w:rPr>
          <w:color w:val="000000" w:themeColor="text1"/>
        </w:rPr>
        <w:t>-Il personale visualizza l’interfaccia “Menu” . </w:t>
      </w:r>
    </w:p>
    <w:p w14:paraId="08DF79AB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69B69E6E">
        <w:rPr>
          <w:b/>
          <w:bCs/>
          <w:color w:val="000000" w:themeColor="text1"/>
        </w:rPr>
        <w:t>Postcondizioni</w:t>
      </w:r>
      <w:proofErr w:type="spellEnd"/>
      <w:r w:rsidRPr="69B69E6E">
        <w:rPr>
          <w:b/>
          <w:bCs/>
          <w:color w:val="000000" w:themeColor="text1"/>
        </w:rPr>
        <w:t>:</w:t>
      </w:r>
      <w:r w:rsidRPr="69B69E6E">
        <w:rPr>
          <w:color w:val="000000" w:themeColor="text1"/>
        </w:rPr>
        <w:t> </w:t>
      </w:r>
    </w:p>
    <w:p w14:paraId="004B4B60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624CC35B">
        <w:rPr>
          <w:color w:val="000000" w:themeColor="text1"/>
        </w:rPr>
        <w:t xml:space="preserve">-Il personale </w:t>
      </w:r>
      <w:r w:rsidRPr="6BAD0FF5">
        <w:rPr>
          <w:color w:val="000000" w:themeColor="text1"/>
        </w:rPr>
        <w:t xml:space="preserve">visualizza a </w:t>
      </w:r>
      <w:r w:rsidRPr="37ACCF31">
        <w:rPr>
          <w:color w:val="000000" w:themeColor="text1"/>
        </w:rPr>
        <w:t xml:space="preserve">schermo </w:t>
      </w:r>
      <w:r w:rsidRPr="652FA2E1">
        <w:rPr>
          <w:color w:val="000000" w:themeColor="text1"/>
        </w:rPr>
        <w:t xml:space="preserve">la tabella dei libri </w:t>
      </w:r>
      <w:r w:rsidRPr="4A2378C2">
        <w:rPr>
          <w:color w:val="000000" w:themeColor="text1"/>
        </w:rPr>
        <w:t>secondo</w:t>
      </w:r>
      <w:r w:rsidRPr="652FA2E1">
        <w:rPr>
          <w:color w:val="000000" w:themeColor="text1"/>
        </w:rPr>
        <w:t xml:space="preserve"> </w:t>
      </w:r>
      <w:r w:rsidRPr="1E8D9656">
        <w:rPr>
          <w:color w:val="000000" w:themeColor="text1"/>
        </w:rPr>
        <w:t xml:space="preserve">l’ordine </w:t>
      </w:r>
      <w:r w:rsidRPr="4A2378C2">
        <w:rPr>
          <w:color w:val="000000" w:themeColor="text1"/>
        </w:rPr>
        <w:t>selezionato</w:t>
      </w:r>
      <w:r>
        <w:rPr>
          <w:color w:val="000000" w:themeColor="text1"/>
        </w:rPr>
        <w:t>.</w:t>
      </w:r>
    </w:p>
    <w:p w14:paraId="63974278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69B69E6E">
        <w:rPr>
          <w:b/>
          <w:bCs/>
          <w:color w:val="000000" w:themeColor="text1"/>
        </w:rPr>
        <w:t>Flusso di eventi:</w:t>
      </w:r>
      <w:r w:rsidRPr="69B69E6E">
        <w:rPr>
          <w:color w:val="000000" w:themeColor="text1"/>
        </w:rPr>
        <w:t> </w:t>
      </w:r>
    </w:p>
    <w:p w14:paraId="3CDDCFF6" w14:textId="4F270C73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69B69E6E">
        <w:rPr>
          <w:color w:val="000000" w:themeColor="text1"/>
        </w:rPr>
        <w:t>Il personale seleziona l'opzione "Gestione Libri"</w:t>
      </w:r>
      <w:r w:rsidRPr="03753D86">
        <w:rPr>
          <w:color w:val="000000" w:themeColor="text1"/>
        </w:rPr>
        <w:t xml:space="preserve"> </w:t>
      </w:r>
      <w:r w:rsidRPr="69B69E6E">
        <w:rPr>
          <w:color w:val="000000" w:themeColor="text1"/>
        </w:rPr>
        <w:t> dall’interfaccia “Menu” </w:t>
      </w:r>
      <w:r w:rsidRPr="211BD632">
        <w:rPr>
          <w:color w:val="000000" w:themeColor="text1"/>
        </w:rPr>
        <w:t>.</w:t>
      </w:r>
    </w:p>
    <w:p w14:paraId="247FD47B" w14:textId="3982E92E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401F81FA">
        <w:rPr>
          <w:color w:val="000000" w:themeColor="text1"/>
        </w:rPr>
        <w:t xml:space="preserve">Il personale </w:t>
      </w:r>
      <w:r w:rsidRPr="50A6F8D3">
        <w:rPr>
          <w:color w:val="000000" w:themeColor="text1"/>
        </w:rPr>
        <w:t xml:space="preserve">seleziona </w:t>
      </w:r>
      <w:r w:rsidRPr="5CCD7FD1">
        <w:rPr>
          <w:color w:val="000000" w:themeColor="text1"/>
        </w:rPr>
        <w:t xml:space="preserve">tramite </w:t>
      </w:r>
      <w:r w:rsidRPr="6DE39D57">
        <w:rPr>
          <w:color w:val="000000" w:themeColor="text1"/>
        </w:rPr>
        <w:t xml:space="preserve">l’apposito </w:t>
      </w:r>
      <w:r w:rsidRPr="6B467334">
        <w:rPr>
          <w:color w:val="000000" w:themeColor="text1"/>
        </w:rPr>
        <w:t>menu a</w:t>
      </w:r>
      <w:r w:rsidRPr="15AB9049">
        <w:rPr>
          <w:color w:val="000000" w:themeColor="text1"/>
        </w:rPr>
        <w:t xml:space="preserve"> tendina </w:t>
      </w:r>
      <w:r w:rsidRPr="6F9D5809">
        <w:rPr>
          <w:color w:val="000000" w:themeColor="text1"/>
        </w:rPr>
        <w:t>in</w:t>
      </w:r>
      <w:r w:rsidRPr="7BA4AA30">
        <w:rPr>
          <w:color w:val="000000" w:themeColor="text1"/>
        </w:rPr>
        <w:t xml:space="preserve"> quale ordine visualizzare la tabella </w:t>
      </w:r>
      <w:r w:rsidRPr="54F78C2A">
        <w:rPr>
          <w:color w:val="000000" w:themeColor="text1"/>
        </w:rPr>
        <w:t>dei libri (</w:t>
      </w:r>
      <w:r w:rsidRPr="2F1E28B5">
        <w:rPr>
          <w:color w:val="000000" w:themeColor="text1"/>
        </w:rPr>
        <w:t xml:space="preserve">titolo </w:t>
      </w:r>
      <w:r w:rsidRPr="63589FF1">
        <w:rPr>
          <w:color w:val="000000" w:themeColor="text1"/>
        </w:rPr>
        <w:t xml:space="preserve">, autore </w:t>
      </w:r>
      <w:r w:rsidRPr="22FCD260">
        <w:rPr>
          <w:color w:val="000000" w:themeColor="text1"/>
        </w:rPr>
        <w:t xml:space="preserve"> o codice </w:t>
      </w:r>
      <w:r w:rsidRPr="6C43D467">
        <w:rPr>
          <w:color w:val="000000" w:themeColor="text1"/>
        </w:rPr>
        <w:t xml:space="preserve">ISBN </w:t>
      </w:r>
      <w:r w:rsidRPr="1B54AA80">
        <w:rPr>
          <w:color w:val="000000" w:themeColor="text1"/>
        </w:rPr>
        <w:t>).</w:t>
      </w:r>
    </w:p>
    <w:p w14:paraId="57072A6E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1B54AA80">
        <w:rPr>
          <w:color w:val="000000" w:themeColor="text1"/>
        </w:rPr>
        <w:t xml:space="preserve">Il sistema </w:t>
      </w:r>
      <w:r w:rsidRPr="0C5898F8">
        <w:rPr>
          <w:color w:val="000000" w:themeColor="text1"/>
        </w:rPr>
        <w:t xml:space="preserve">fornisce a </w:t>
      </w:r>
      <w:r w:rsidRPr="3AFEEE47">
        <w:rPr>
          <w:color w:val="000000" w:themeColor="text1"/>
        </w:rPr>
        <w:t>schermo la</w:t>
      </w:r>
      <w:r w:rsidRPr="7F7ACBE2">
        <w:rPr>
          <w:color w:val="000000" w:themeColor="text1"/>
        </w:rPr>
        <w:t xml:space="preserve"> tabella </w:t>
      </w:r>
      <w:r w:rsidRPr="5C698284">
        <w:rPr>
          <w:color w:val="000000" w:themeColor="text1"/>
        </w:rPr>
        <w:t xml:space="preserve">secondo l’ordine </w:t>
      </w:r>
      <w:r w:rsidRPr="225274AD">
        <w:rPr>
          <w:color w:val="000000" w:themeColor="text1"/>
        </w:rPr>
        <w:t>selezionato</w:t>
      </w:r>
      <w:r w:rsidRPr="4E30A148">
        <w:rPr>
          <w:color w:val="000000" w:themeColor="text1"/>
        </w:rPr>
        <w:t>.</w:t>
      </w:r>
    </w:p>
    <w:p w14:paraId="48F39D32" w14:textId="77777777" w:rsidR="007D0F42" w:rsidRDefault="007D0F42" w:rsidP="007D0F42">
      <w:pPr>
        <w:pStyle w:val="Nessunaspaziatura"/>
        <w:ind w:left="1494"/>
        <w:rPr>
          <w:color w:val="000000" w:themeColor="text1"/>
        </w:rPr>
      </w:pPr>
    </w:p>
    <w:p w14:paraId="44E25BD5" w14:textId="77777777" w:rsidR="007D0F42" w:rsidRDefault="007D0F42" w:rsidP="007D0F42">
      <w:pPr>
        <w:pStyle w:val="Titolo1"/>
      </w:pPr>
      <w:r>
        <w:t>CASO D’USO: REGISTRAZIONE PRESTITO</w:t>
      </w:r>
    </w:p>
    <w:p w14:paraId="3AE9DDF6" w14:textId="77777777" w:rsidR="007D0F42" w:rsidRPr="00C92CA9" w:rsidRDefault="007D0F42" w:rsidP="007D0F42">
      <w:pPr>
        <w:pStyle w:val="Nessunaspaziatura"/>
        <w:rPr>
          <w:color w:val="0070C0"/>
        </w:rPr>
      </w:pPr>
    </w:p>
    <w:p w14:paraId="38F4E934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Registrazione Prestito </w:t>
      </w:r>
    </w:p>
    <w:p w14:paraId="26A34AA1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6172DB0D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0E4A766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personale ha effettuato l'accesso al sistema. </w:t>
      </w:r>
    </w:p>
    <w:p w14:paraId="59AC86AF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919D024">
        <w:rPr>
          <w:color w:val="000000" w:themeColor="text1"/>
        </w:rPr>
        <w:t>-L'utente e il libro (con copie disponibili) sono registrati nell’archivio. </w:t>
      </w:r>
    </w:p>
    <w:p w14:paraId="4AB7D5CB" w14:textId="2C42CCD1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919D024">
        <w:rPr>
          <w:color w:val="000000" w:themeColor="text1"/>
        </w:rPr>
        <w:t>-Il personale visualizza l’interfaccia </w:t>
      </w:r>
      <w:r w:rsidRPr="357280EF">
        <w:rPr>
          <w:color w:val="000000" w:themeColor="text1"/>
        </w:rPr>
        <w:t>“</w:t>
      </w:r>
      <w:r w:rsidRPr="234F1BBD">
        <w:rPr>
          <w:color w:val="000000" w:themeColor="text1"/>
        </w:rPr>
        <w:t>Menu</w:t>
      </w:r>
      <w:r w:rsidRPr="41031C20">
        <w:rPr>
          <w:color w:val="000000" w:themeColor="text1"/>
        </w:rPr>
        <w:t>”</w:t>
      </w:r>
      <w:r w:rsidRPr="1362B2D5">
        <w:rPr>
          <w:color w:val="000000" w:themeColor="text1"/>
        </w:rPr>
        <w:t>.</w:t>
      </w:r>
      <w:r w:rsidRPr="3919D024">
        <w:rPr>
          <w:color w:val="000000" w:themeColor="text1"/>
        </w:rPr>
        <w:t> </w:t>
      </w:r>
    </w:p>
    <w:p w14:paraId="0991AE02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34CD2D5D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prestito è registrato con data di inizio e di restituzione prevista. </w:t>
      </w:r>
    </w:p>
    <w:p w14:paraId="3E5209D3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copie disponibili del libro è decrementato. </w:t>
      </w:r>
    </w:p>
    <w:p w14:paraId="6C4FB09A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prestiti dell’utente è incrementato. </w:t>
      </w:r>
    </w:p>
    <w:p w14:paraId="4836F2B0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7F0935C1" w14:textId="676C0E3C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FDA9600">
        <w:rPr>
          <w:color w:val="000000" w:themeColor="text1"/>
        </w:rPr>
        <w:t>Il personale seleziona l'opzione "Gestione prestiti"  dall’interfaccia “Menu” . </w:t>
      </w:r>
    </w:p>
    <w:p w14:paraId="1F603BEE" w14:textId="7ECC1309" w:rsidR="007D0F42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 inserisce il libro (per codice ISBN) e l'utente (per Matricola) . </w:t>
      </w:r>
    </w:p>
    <w:p w14:paraId="49E7D507" w14:textId="3103A938" w:rsidR="007D0F42" w:rsidRPr="007A6709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 specifica la data di inizio prestito e la restituzione prevista . </w:t>
      </w:r>
    </w:p>
    <w:p w14:paraId="5DE456E4" w14:textId="4A89EEF8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 verifica che il libro e l’utente inseriti siano registrati in archivio. </w:t>
      </w:r>
    </w:p>
    <w:p w14:paraId="1BE65181" w14:textId="3B7204BF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verifica la presenza di copie disponibili del libro in questione . </w:t>
      </w:r>
    </w:p>
    <w:p w14:paraId="6DD1922F" w14:textId="2D9520FF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 sistema verifica che l'utente non abbia più di </w:t>
      </w:r>
      <w:proofErr w:type="gramStart"/>
      <w:r w:rsidRPr="0086550C">
        <w:rPr>
          <w:bCs/>
          <w:color w:val="000000" w:themeColor="text1"/>
        </w:rPr>
        <w:t>3</w:t>
      </w:r>
      <w:proofErr w:type="gramEnd"/>
      <w:r w:rsidRPr="0086550C">
        <w:rPr>
          <w:bCs/>
          <w:color w:val="000000" w:themeColor="text1"/>
        </w:rPr>
        <w:t xml:space="preserve"> prestiti contemporaneamente. </w:t>
      </w:r>
    </w:p>
    <w:p w14:paraId="49B9292A" w14:textId="29237390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 verifica che l’utente non sia sospeso . </w:t>
      </w:r>
    </w:p>
    <w:p w14:paraId="5F6CFC3C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lastRenderedPageBreak/>
        <w:t>Il sistema registra il prestito nella lista prestiti attivi. </w:t>
      </w:r>
    </w:p>
    <w:p w14:paraId="73156AAD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decrementa il numero di copie disponibili del libro. </w:t>
      </w:r>
    </w:p>
    <w:p w14:paraId="17AA69BC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incrementa il numero di prestiti dell’utente. </w:t>
      </w:r>
    </w:p>
    <w:p w14:paraId="7FA70093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44CDF8D8" w14:textId="45EF81B0" w:rsidR="007D0F42" w:rsidRPr="0086550C" w:rsidRDefault="007D0F42" w:rsidP="007D0F42">
      <w:pPr>
        <w:pStyle w:val="Nessunaspaziatura"/>
        <w:ind w:firstLine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>a. Libro non registrato in archivio</w:t>
      </w:r>
    </w:p>
    <w:p w14:paraId="2CD0509C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a.1 Il sistema visualizza un messaggio di errore ed impedisce la registrazione. </w:t>
      </w:r>
    </w:p>
    <w:p w14:paraId="4EB137DA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a.2. L'esecuzione riprende dal passo 1 (o il personale annulla l'operazione). </w:t>
      </w:r>
    </w:p>
    <w:p w14:paraId="7FB89576" w14:textId="6165FE2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 xml:space="preserve">b. Utente non registrato in archivio </w:t>
      </w:r>
    </w:p>
    <w:p w14:paraId="674AC5F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b.1 Il sistema visualizza un messaggio di errore ed impedisce la registrazione. </w:t>
      </w:r>
    </w:p>
    <w:p w14:paraId="3A9905AC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b.2. L'esecuzione riprende dal passo 1 (o il personale annulla l'operazione). </w:t>
      </w:r>
    </w:p>
    <w:p w14:paraId="1B7B5DC5" w14:textId="5469DB01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  <w:r w:rsidRPr="0086550C">
        <w:rPr>
          <w:b/>
          <w:bCs/>
          <w:color w:val="000000" w:themeColor="text1"/>
        </w:rPr>
        <w:t>a. Libro non disponibile :</w:t>
      </w:r>
      <w:r w:rsidRPr="0086550C">
        <w:rPr>
          <w:bCs/>
          <w:color w:val="000000" w:themeColor="text1"/>
        </w:rPr>
        <w:t> </w:t>
      </w:r>
    </w:p>
    <w:p w14:paraId="66C9109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5</w:t>
      </w:r>
      <w:r w:rsidRPr="0086550C">
        <w:rPr>
          <w:bCs/>
          <w:color w:val="000000" w:themeColor="text1"/>
        </w:rPr>
        <w:t>a.1. Il sistema visualizza un messaggio di errore ed impedisce la registrazione. </w:t>
      </w:r>
    </w:p>
    <w:p w14:paraId="4A8DD89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5</w:t>
      </w:r>
      <w:r w:rsidRPr="0086550C">
        <w:rPr>
          <w:bCs/>
          <w:color w:val="000000" w:themeColor="text1"/>
        </w:rPr>
        <w:t>a.2. L'esecuzione riprende dal passo 1 (o il personale annulla l'operazione). </w:t>
      </w:r>
    </w:p>
    <w:p w14:paraId="3EBA854D" w14:textId="740F70CD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6</w:t>
      </w:r>
      <w:r w:rsidRPr="0086550C">
        <w:rPr>
          <w:b/>
          <w:bCs/>
          <w:color w:val="000000" w:themeColor="text1"/>
        </w:rPr>
        <w:t>a. Utente supera limite prestiti:</w:t>
      </w:r>
      <w:r w:rsidRPr="0086550C">
        <w:rPr>
          <w:bCs/>
          <w:color w:val="000000" w:themeColor="text1"/>
        </w:rPr>
        <w:t> </w:t>
      </w:r>
    </w:p>
    <w:p w14:paraId="1498A528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>a.1. Il sistema visualizza un messaggio di errore e impedisce la registrazione. </w:t>
      </w:r>
    </w:p>
    <w:p w14:paraId="3F049C4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>a.2. L'esecuzione riprende dal passo 1 (o il personale annulla l'operazione). </w:t>
      </w:r>
    </w:p>
    <w:p w14:paraId="2D677A1F" w14:textId="11FB7D48" w:rsidR="007D0F42" w:rsidRPr="0086550C" w:rsidRDefault="00DD6157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="007D0F42" w:rsidRPr="0086550C">
        <w:rPr>
          <w:b/>
          <w:bCs/>
          <w:color w:val="000000" w:themeColor="text1"/>
        </w:rPr>
        <w:t>a. Utente sospeso:</w:t>
      </w:r>
      <w:r w:rsidR="007D0F42" w:rsidRPr="0086550C">
        <w:rPr>
          <w:bCs/>
          <w:color w:val="000000" w:themeColor="text1"/>
        </w:rPr>
        <w:t> </w:t>
      </w:r>
    </w:p>
    <w:p w14:paraId="75C4D059" w14:textId="66FB0922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 w:rsidR="00DD6157"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>a.1. Il sistema visualizza un messaggio di errore ed impedisce la registrazione. </w:t>
      </w:r>
    </w:p>
    <w:p w14:paraId="1A79E56A" w14:textId="0391957A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 w:rsidR="00DD6157"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>a.2. L'esecuzione riprende dal passo 1 (o il personale annulla l'operazione). </w:t>
      </w:r>
    </w:p>
    <w:p w14:paraId="5162C961" w14:textId="77777777" w:rsidR="007D0F42" w:rsidRDefault="007D0F42" w:rsidP="007D0F42">
      <w:pPr>
        <w:pStyle w:val="Titolo1"/>
      </w:pPr>
      <w:r>
        <w:t>CASO D’USO: REGISTRAZIONE RESTITUZIONE</w:t>
      </w:r>
    </w:p>
    <w:p w14:paraId="55D47F14" w14:textId="77777777" w:rsidR="007D0F42" w:rsidRPr="00C1167B" w:rsidRDefault="007D0F42" w:rsidP="007D0F42">
      <w:pPr>
        <w:pStyle w:val="Nessunaspaziatura"/>
        <w:ind w:left="720"/>
        <w:rPr>
          <w:bCs/>
          <w:color w:val="000000" w:themeColor="text1"/>
        </w:rPr>
      </w:pPr>
    </w:p>
    <w:p w14:paraId="541C113C" w14:textId="77777777" w:rsidR="007D0F42" w:rsidRPr="0086550C" w:rsidRDefault="007D0F42" w:rsidP="007D0F42">
      <w:pPr>
        <w:pStyle w:val="Nessunaspaziatura"/>
        <w:numPr>
          <w:ilvl w:val="0"/>
          <w:numId w:val="5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Registrazione Restituzione </w:t>
      </w:r>
    </w:p>
    <w:p w14:paraId="53CE0502" w14:textId="77777777" w:rsidR="007D0F42" w:rsidRPr="0086550C" w:rsidRDefault="007D0F42" w:rsidP="007D0F42">
      <w:pPr>
        <w:pStyle w:val="Nessunaspaziatura"/>
        <w:numPr>
          <w:ilvl w:val="0"/>
          <w:numId w:val="6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21A3123E" w14:textId="77777777" w:rsidR="007D0F42" w:rsidRPr="0086550C" w:rsidRDefault="007D0F42" w:rsidP="007D0F42">
      <w:pPr>
        <w:pStyle w:val="Nessunaspaziatura"/>
        <w:numPr>
          <w:ilvl w:val="0"/>
          <w:numId w:val="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07FF9950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personale ha effettuato l'accesso al sistema. </w:t>
      </w:r>
    </w:p>
    <w:p w14:paraId="73A93BCB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libro è registrato come in prestito. </w:t>
      </w:r>
    </w:p>
    <w:p w14:paraId="3E67E19E" w14:textId="4BA1CABB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FDA9600">
        <w:rPr>
          <w:color w:val="000000" w:themeColor="text1"/>
        </w:rPr>
        <w:t>-Il personale visualizza l’interfaccia “Menu”. </w:t>
      </w:r>
    </w:p>
    <w:p w14:paraId="32474271" w14:textId="77777777" w:rsidR="007D0F42" w:rsidRPr="0086550C" w:rsidRDefault="007D0F42" w:rsidP="007D0F42">
      <w:pPr>
        <w:pStyle w:val="Nessunaspaziatura"/>
        <w:numPr>
          <w:ilvl w:val="0"/>
          <w:numId w:val="8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72CCACEF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 prestito relativo al libro restituito non compare più nell’elenco dei prestiti attivi. </w:t>
      </w:r>
    </w:p>
    <w:p w14:paraId="31133C65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copie del libro è incrementato. </w:t>
      </w:r>
    </w:p>
    <w:p w14:paraId="4A00B400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prestiti dell’utente è decrementato. </w:t>
      </w:r>
    </w:p>
    <w:p w14:paraId="18063E84" w14:textId="77777777" w:rsidR="007D0F42" w:rsidRPr="0086550C" w:rsidRDefault="007D0F42" w:rsidP="007D0F42">
      <w:pPr>
        <w:pStyle w:val="Nessunaspaziatura"/>
        <w:numPr>
          <w:ilvl w:val="0"/>
          <w:numId w:val="9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4299119D" w14:textId="6CE7F615" w:rsidR="007D0F42" w:rsidRPr="0086550C" w:rsidRDefault="007D0F42" w:rsidP="007D0F42">
      <w:pPr>
        <w:pStyle w:val="Nessunaspaziatura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 personale seleziona l'opzione "Gestione prestiti"  dall’interfaccia </w:t>
      </w:r>
      <w:r w:rsidRPr="7FDA9600">
        <w:rPr>
          <w:color w:val="000000" w:themeColor="text1"/>
        </w:rPr>
        <w:t>“Menu” . </w:t>
      </w:r>
    </w:p>
    <w:p w14:paraId="05458EB4" w14:textId="67F3040E" w:rsidR="007D0F42" w:rsidRPr="0086550C" w:rsidRDefault="007D0F42" w:rsidP="007D0F42">
      <w:pPr>
        <w:pStyle w:val="Nessunaspaziatura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 spunta il </w:t>
      </w:r>
      <w:proofErr w:type="spellStart"/>
      <w:r w:rsidRPr="0086550C">
        <w:rPr>
          <w:bCs/>
          <w:color w:val="000000" w:themeColor="text1"/>
        </w:rPr>
        <w:t>checkbox</w:t>
      </w:r>
      <w:proofErr w:type="spellEnd"/>
      <w:r w:rsidRPr="0086550C">
        <w:rPr>
          <w:bCs/>
          <w:color w:val="000000" w:themeColor="text1"/>
        </w:rPr>
        <w:t> dell’apposita colonna “restituito” del prestito relativo al libro in restituzione</w:t>
      </w:r>
      <w:r>
        <w:rPr>
          <w:bCs/>
          <w:color w:val="000000" w:themeColor="text1"/>
        </w:rPr>
        <w:t xml:space="preserve"> </w:t>
      </w:r>
      <w:r w:rsidRPr="0086550C">
        <w:rPr>
          <w:bCs/>
          <w:color w:val="000000" w:themeColor="text1"/>
        </w:rPr>
        <w:t>. </w:t>
      </w:r>
    </w:p>
    <w:p w14:paraId="58803AA0" w14:textId="06F26DF6" w:rsidR="007D0F42" w:rsidRPr="0086550C" w:rsidRDefault="007D0F42" w:rsidP="007D0F42">
      <w:pPr>
        <w:pStyle w:val="Nessunaspaziatura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 sistema verifica (tramite la visualizzazione ritardi ) se il ritardo è superiore a </w:t>
      </w:r>
      <w:proofErr w:type="gramStart"/>
      <w:r w:rsidRPr="0086550C">
        <w:rPr>
          <w:bCs/>
          <w:color w:val="000000" w:themeColor="text1"/>
        </w:rPr>
        <w:t>2</w:t>
      </w:r>
      <w:proofErr w:type="gramEnd"/>
      <w:r w:rsidRPr="0086550C">
        <w:rPr>
          <w:bCs/>
          <w:color w:val="000000" w:themeColor="text1"/>
        </w:rPr>
        <w:t xml:space="preserve"> settimane. </w:t>
      </w:r>
    </w:p>
    <w:p w14:paraId="4A55DE8C" w14:textId="25EF0753" w:rsidR="007D0F42" w:rsidRPr="0086550C" w:rsidRDefault="007D0F42" w:rsidP="007D0F42">
      <w:pPr>
        <w:pStyle w:val="Nessunaspaziatura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 sistema verifica (tramite la visualizzazione ritardi) se il ritardo è superiore a </w:t>
      </w:r>
      <w:proofErr w:type="gramStart"/>
      <w:r w:rsidRPr="0086550C">
        <w:rPr>
          <w:bCs/>
          <w:color w:val="000000" w:themeColor="text1"/>
        </w:rPr>
        <w:t>3</w:t>
      </w:r>
      <w:proofErr w:type="gramEnd"/>
      <w:r w:rsidRPr="0086550C">
        <w:rPr>
          <w:bCs/>
          <w:color w:val="000000" w:themeColor="text1"/>
        </w:rPr>
        <w:t xml:space="preserve"> settimane . </w:t>
      </w:r>
    </w:p>
    <w:p w14:paraId="5B477334" w14:textId="77777777" w:rsidR="007D0F42" w:rsidRPr="0086550C" w:rsidRDefault="007D0F42" w:rsidP="007D0F42">
      <w:pPr>
        <w:pStyle w:val="Nessunaspaziatura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rimuove il prestito relativo al libro restituito dalla lista dei prestiti attivi. </w:t>
      </w:r>
    </w:p>
    <w:p w14:paraId="5F1B83A1" w14:textId="77777777" w:rsidR="007D0F42" w:rsidRPr="0086550C" w:rsidRDefault="007D0F42" w:rsidP="007D0F42">
      <w:pPr>
        <w:pStyle w:val="Nessunaspaziatura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incrementa il numero di copie disponibili del libro restituito. </w:t>
      </w:r>
    </w:p>
    <w:p w14:paraId="3D95AD5A" w14:textId="77777777" w:rsidR="007D0F42" w:rsidRPr="0086550C" w:rsidRDefault="007D0F42" w:rsidP="007D0F42">
      <w:pPr>
        <w:pStyle w:val="Nessunaspaziatura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decrementa il numero di prestiti associati all’utente che ha effettuato la restituzione. </w:t>
      </w:r>
    </w:p>
    <w:p w14:paraId="322824D2" w14:textId="77777777" w:rsidR="007D0F42" w:rsidRPr="0086550C" w:rsidRDefault="007D0F42" w:rsidP="007D0F42">
      <w:pPr>
        <w:pStyle w:val="Nessunaspaziatura"/>
        <w:numPr>
          <w:ilvl w:val="0"/>
          <w:numId w:val="1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49195EEF" w14:textId="00E885D9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0086550C">
        <w:rPr>
          <w:b/>
          <w:bCs/>
          <w:color w:val="000000" w:themeColor="text1"/>
        </w:rPr>
        <w:t>a. Ritardo superiore a 2 settimane:</w:t>
      </w:r>
      <w:r w:rsidRPr="0086550C">
        <w:rPr>
          <w:bCs/>
          <w:color w:val="000000" w:themeColor="text1"/>
        </w:rPr>
        <w:t> </w:t>
      </w:r>
    </w:p>
    <w:p w14:paraId="6D5BDE13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>a.1. Il sistema segnala il ritardo dell’utente. </w:t>
      </w:r>
    </w:p>
    <w:p w14:paraId="78636447" w14:textId="77777777" w:rsidR="007D0F42" w:rsidRPr="0086550C" w:rsidRDefault="007D0F42" w:rsidP="007D0F42">
      <w:pPr>
        <w:pStyle w:val="Nessunaspaziatura"/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>a.2. Il sistema incrementa il numero di segnalazioni associate all’utente che ha restituito il libro in ritardo. </w:t>
      </w:r>
    </w:p>
    <w:p w14:paraId="180AEEDB" w14:textId="77777777" w:rsidR="007D0F42" w:rsidRPr="0086550C" w:rsidRDefault="007D0F42" w:rsidP="007D0F42">
      <w:pPr>
        <w:pStyle w:val="Nessunaspaziatura"/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>a.3. Il sistema verifica il numero di segnalazioni associate all’utente, nel caso siano </w:t>
      </w:r>
      <w:proofErr w:type="gramStart"/>
      <w:r w:rsidRPr="0086550C">
        <w:rPr>
          <w:bCs/>
          <w:color w:val="000000" w:themeColor="text1"/>
        </w:rPr>
        <w:t>3</w:t>
      </w:r>
      <w:proofErr w:type="gramEnd"/>
      <w:r w:rsidRPr="0086550C">
        <w:rPr>
          <w:bCs/>
          <w:color w:val="000000" w:themeColor="text1"/>
        </w:rPr>
        <w:t> lo contrassegna come "sospeso" per un mese. </w:t>
      </w:r>
    </w:p>
    <w:p w14:paraId="767A1329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 xml:space="preserve">a.4. Il sistema esegue un controllo sul ritardo a 3 settimane (passo 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). </w:t>
      </w:r>
    </w:p>
    <w:p w14:paraId="443DF04C" w14:textId="0DC505B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>a. Ritardo superiore a 3 settimane:</w:t>
      </w:r>
      <w:r w:rsidRPr="0086550C">
        <w:rPr>
          <w:bCs/>
          <w:color w:val="000000" w:themeColor="text1"/>
        </w:rPr>
        <w:t> </w:t>
      </w:r>
    </w:p>
    <w:p w14:paraId="17387CBD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a.1. Il sistema segnala l'utente in questione e lo contrassegna come "sospeso" per un mese. </w:t>
      </w:r>
    </w:p>
    <w:p w14:paraId="6D160C10" w14:textId="77777777" w:rsidR="007D0F42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a.2. Il flusso termina correttamente. </w:t>
      </w:r>
    </w:p>
    <w:p w14:paraId="01D9C4DE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</w:p>
    <w:p w14:paraId="1A62204A" w14:textId="77777777" w:rsidR="007D0F42" w:rsidRDefault="007D0F42" w:rsidP="007D0F42">
      <w:pPr>
        <w:pStyle w:val="Titolo1"/>
      </w:pPr>
      <w:r>
        <w:t>CASO D'USO: VISUALIZZAZIONE LISTA PRESTITI</w:t>
      </w:r>
    </w:p>
    <w:p w14:paraId="417D6DBC" w14:textId="77777777" w:rsidR="007D0F42" w:rsidRPr="00C1167B" w:rsidRDefault="007D0F42" w:rsidP="007D0F42">
      <w:pPr>
        <w:pStyle w:val="Nessunaspaziatura"/>
        <w:ind w:left="720"/>
        <w:rPr>
          <w:color w:val="000000" w:themeColor="text1"/>
        </w:rPr>
      </w:pPr>
    </w:p>
    <w:p w14:paraId="03E78E48" w14:textId="77777777" w:rsidR="007D0F42" w:rsidRDefault="007D0F42" w:rsidP="007D0F42">
      <w:pPr>
        <w:pStyle w:val="Nessunaspaziatura"/>
        <w:numPr>
          <w:ilvl w:val="0"/>
          <w:numId w:val="5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Nome:</w:t>
      </w:r>
      <w:r w:rsidRPr="3646BD0C">
        <w:rPr>
          <w:color w:val="000000" w:themeColor="text1"/>
        </w:rPr>
        <w:t> Visualizzazione lista prestiti</w:t>
      </w:r>
    </w:p>
    <w:p w14:paraId="654A107C" w14:textId="77777777" w:rsidR="007D0F42" w:rsidRDefault="007D0F42" w:rsidP="007D0F42">
      <w:pPr>
        <w:pStyle w:val="Nessunaspaziatura"/>
        <w:numPr>
          <w:ilvl w:val="0"/>
          <w:numId w:val="6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Attore partecipante:</w:t>
      </w:r>
      <w:r w:rsidRPr="3646BD0C">
        <w:rPr>
          <w:color w:val="000000" w:themeColor="text1"/>
        </w:rPr>
        <w:t> Personale della biblioteca </w:t>
      </w:r>
    </w:p>
    <w:p w14:paraId="656744F4" w14:textId="77777777" w:rsidR="007D0F42" w:rsidRDefault="007D0F42" w:rsidP="007D0F42">
      <w:pPr>
        <w:pStyle w:val="Nessunaspaziatura"/>
        <w:numPr>
          <w:ilvl w:val="0"/>
          <w:numId w:val="7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lastRenderedPageBreak/>
        <w:t>Precondizioni:</w:t>
      </w:r>
      <w:r w:rsidRPr="3646BD0C">
        <w:rPr>
          <w:color w:val="000000" w:themeColor="text1"/>
        </w:rPr>
        <w:t> </w:t>
      </w:r>
    </w:p>
    <w:p w14:paraId="45CD31A9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FDA9600">
        <w:rPr>
          <w:color w:val="000000" w:themeColor="text1"/>
        </w:rPr>
        <w:t>-Il personale ha effettuato l'accesso al sistema. </w:t>
      </w:r>
    </w:p>
    <w:p w14:paraId="6BF7053F" w14:textId="2DF97709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FDA9600">
        <w:rPr>
          <w:color w:val="000000" w:themeColor="text1"/>
        </w:rPr>
        <w:t>-Il personale visualizza l’interfaccia “Menu” . </w:t>
      </w:r>
    </w:p>
    <w:p w14:paraId="7E912E74" w14:textId="77777777" w:rsidR="007D0F42" w:rsidRDefault="007D0F42" w:rsidP="007D0F42">
      <w:pPr>
        <w:pStyle w:val="Nessunaspaziatura"/>
        <w:numPr>
          <w:ilvl w:val="0"/>
          <w:numId w:val="8"/>
        </w:numPr>
        <w:rPr>
          <w:color w:val="000000" w:themeColor="text1"/>
        </w:rPr>
      </w:pPr>
      <w:proofErr w:type="spellStart"/>
      <w:r w:rsidRPr="7FDA9600">
        <w:rPr>
          <w:b/>
          <w:bCs/>
          <w:color w:val="000000" w:themeColor="text1"/>
        </w:rPr>
        <w:t>Postcondizioni</w:t>
      </w:r>
      <w:proofErr w:type="spellEnd"/>
      <w:r w:rsidRPr="7FDA9600">
        <w:rPr>
          <w:b/>
          <w:bCs/>
          <w:color w:val="000000" w:themeColor="text1"/>
        </w:rPr>
        <w:t>:</w:t>
      </w:r>
      <w:r w:rsidRPr="7FDA9600">
        <w:rPr>
          <w:color w:val="000000" w:themeColor="text1"/>
        </w:rPr>
        <w:t> </w:t>
      </w:r>
    </w:p>
    <w:p w14:paraId="22B01FFD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7FDA9600">
        <w:rPr>
          <w:color w:val="000000" w:themeColor="text1"/>
        </w:rPr>
        <w:t>-Il personale visualizza a schermo la lista dei prestiti attivi secondo l’ordine selezionato</w:t>
      </w:r>
    </w:p>
    <w:p w14:paraId="59C7EC86" w14:textId="77777777" w:rsidR="007D0F42" w:rsidRDefault="007D0F42" w:rsidP="007D0F42">
      <w:pPr>
        <w:pStyle w:val="Nessunaspaziatura"/>
        <w:numPr>
          <w:ilvl w:val="0"/>
          <w:numId w:val="9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Flusso di eventi:</w:t>
      </w:r>
      <w:r w:rsidRPr="3646BD0C">
        <w:rPr>
          <w:color w:val="000000" w:themeColor="text1"/>
        </w:rPr>
        <w:t> </w:t>
      </w:r>
    </w:p>
    <w:p w14:paraId="65C9B2AF" w14:textId="040C6CA8" w:rsidR="007D0F42" w:rsidRDefault="007D0F42" w:rsidP="007D0F42">
      <w:pPr>
        <w:pStyle w:val="Nessunaspaziatura"/>
        <w:numPr>
          <w:ilvl w:val="0"/>
          <w:numId w:val="1"/>
        </w:numPr>
        <w:tabs>
          <w:tab w:val="num" w:pos="1440"/>
        </w:tabs>
        <w:rPr>
          <w:color w:val="000000" w:themeColor="text1"/>
        </w:rPr>
      </w:pPr>
      <w:r w:rsidRPr="7FDA9600">
        <w:rPr>
          <w:color w:val="000000" w:themeColor="text1"/>
        </w:rPr>
        <w:t>Il personale seleziona l'opzione "Gestione prestiti"  dall’interfaccia “Menu” . </w:t>
      </w:r>
    </w:p>
    <w:p w14:paraId="05D8D3E5" w14:textId="17E0641B" w:rsidR="007D0F42" w:rsidRDefault="007D0F42" w:rsidP="007D0F42">
      <w:pPr>
        <w:pStyle w:val="Nessunaspaziatura"/>
        <w:numPr>
          <w:ilvl w:val="0"/>
          <w:numId w:val="1"/>
        </w:numPr>
        <w:tabs>
          <w:tab w:val="num" w:pos="1440"/>
        </w:tabs>
        <w:rPr>
          <w:color w:val="000000" w:themeColor="text1"/>
        </w:rPr>
      </w:pPr>
      <w:r w:rsidRPr="7FDA9600">
        <w:rPr>
          <w:color w:val="000000" w:themeColor="text1"/>
        </w:rPr>
        <w:t>Il personale seleziona tramite l’apposito menu a tendina in quale ordine visualizzare la lista dei prestiti attivi (per data di inizio prestito</w:t>
      </w:r>
      <w:r w:rsidR="00275C6A">
        <w:rPr>
          <w:color w:val="000000" w:themeColor="text1"/>
        </w:rPr>
        <w:t>,</w:t>
      </w:r>
      <w:r w:rsidRPr="7FDA9600">
        <w:rPr>
          <w:color w:val="000000" w:themeColor="text1"/>
        </w:rPr>
        <w:t xml:space="preserve"> per data di restituzione </w:t>
      </w:r>
      <w:r w:rsidR="00275C6A">
        <w:rPr>
          <w:color w:val="000000" w:themeColor="text1"/>
        </w:rPr>
        <w:t>, per matricola e per ISBN</w:t>
      </w:r>
      <w:r w:rsidRPr="7FDA9600">
        <w:rPr>
          <w:color w:val="000000" w:themeColor="text1"/>
        </w:rPr>
        <w:t>).</w:t>
      </w:r>
    </w:p>
    <w:p w14:paraId="6A45B661" w14:textId="77777777" w:rsidR="007D0F42" w:rsidRDefault="007D0F42" w:rsidP="007D0F42">
      <w:pPr>
        <w:pStyle w:val="Nessunaspaziatura"/>
        <w:numPr>
          <w:ilvl w:val="0"/>
          <w:numId w:val="1"/>
        </w:numPr>
        <w:rPr>
          <w:color w:val="000000" w:themeColor="text1"/>
        </w:rPr>
      </w:pPr>
      <w:r w:rsidRPr="7FDA9600">
        <w:rPr>
          <w:color w:val="000000" w:themeColor="text1"/>
        </w:rPr>
        <w:t>Il sistema fornisce a schermo la lista secondo l’ordine selezionato.</w:t>
      </w:r>
    </w:p>
    <w:p w14:paraId="0F729E4D" w14:textId="77777777" w:rsidR="007D0F42" w:rsidRDefault="007D0F42" w:rsidP="007D0F42">
      <w:pPr>
        <w:pStyle w:val="Nessunaspaziatura"/>
        <w:tabs>
          <w:tab w:val="num" w:pos="1440"/>
        </w:tabs>
        <w:ind w:left="1440"/>
        <w:rPr>
          <w:color w:val="000000" w:themeColor="text1"/>
        </w:rPr>
      </w:pPr>
    </w:p>
    <w:p w14:paraId="3B2FBB80" w14:textId="77777777" w:rsidR="007D0F42" w:rsidRDefault="007D0F42" w:rsidP="007D0F42">
      <w:pPr>
        <w:pStyle w:val="Titolo1"/>
      </w:pPr>
      <w:r>
        <w:t>CASO D'USO</w:t>
      </w:r>
      <w:r w:rsidRPr="00C92CA9">
        <w:t xml:space="preserve">: </w:t>
      </w:r>
      <w:r>
        <w:t>INSERIMENTO UTENTI</w:t>
      </w:r>
    </w:p>
    <w:p w14:paraId="3138FAF0" w14:textId="77777777" w:rsidR="007D0F42" w:rsidRPr="00C1167B" w:rsidRDefault="007D0F42" w:rsidP="007D0F42">
      <w:pPr>
        <w:pStyle w:val="Nessunaspaziatura"/>
        <w:ind w:left="720"/>
        <w:rPr>
          <w:bCs/>
          <w:color w:val="000000" w:themeColor="text1"/>
        </w:rPr>
      </w:pPr>
    </w:p>
    <w:p w14:paraId="71FF9011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</w:t>
      </w:r>
      <w:r>
        <w:rPr>
          <w:bCs/>
          <w:color w:val="000000" w:themeColor="text1"/>
        </w:rPr>
        <w:t>Inserimento</w:t>
      </w:r>
      <w:r w:rsidRPr="0086550C">
        <w:rPr>
          <w:bCs/>
          <w:color w:val="000000" w:themeColor="text1"/>
        </w:rPr>
        <w:t xml:space="preserve"> Utenti </w:t>
      </w:r>
    </w:p>
    <w:p w14:paraId="7446D5EE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5C8A121B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37E57F62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 personale ha effettuato l'accesso al sistema. </w:t>
      </w:r>
    </w:p>
    <w:p w14:paraId="7A54A9D1" w14:textId="409CB52C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 . </w:t>
      </w:r>
    </w:p>
    <w:p w14:paraId="1D03A140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2F4DE480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-Un nuovo utente è </w:t>
      </w:r>
      <w:r>
        <w:rPr>
          <w:bCs/>
          <w:color w:val="000000" w:themeColor="text1"/>
        </w:rPr>
        <w:t>inserito nel sistema</w:t>
      </w:r>
      <w:r w:rsidRPr="0086550C">
        <w:rPr>
          <w:bCs/>
          <w:color w:val="000000" w:themeColor="text1"/>
        </w:rPr>
        <w:t>. </w:t>
      </w:r>
    </w:p>
    <w:p w14:paraId="5A43CA94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75BF85ED" w14:textId="2D8AF3DA" w:rsidR="007D0F42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 personale seleziona l'opzione "Gestione utenti"  dall’interfaccia </w:t>
      </w:r>
      <w:r w:rsidRPr="7FDA9600">
        <w:rPr>
          <w:color w:val="000000" w:themeColor="text1"/>
        </w:rPr>
        <w:t>“Menu” . </w:t>
      </w:r>
    </w:p>
    <w:p w14:paraId="4F81C018" w14:textId="77777777" w:rsidR="007D0F42" w:rsidRPr="0086550C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bCs/>
          <w:color w:val="000000" w:themeColor="text1"/>
        </w:rPr>
      </w:pPr>
      <w:r>
        <w:rPr>
          <w:bCs/>
          <w:color w:val="000000" w:themeColor="text1"/>
        </w:rPr>
        <w:t>Il personale inserisce tutti i campi inerenti all’utente per poterlo aggiungere</w:t>
      </w:r>
    </w:p>
    <w:p w14:paraId="3FB3413E" w14:textId="3A9A19FE" w:rsidR="007D0F42" w:rsidRPr="0086550C" w:rsidRDefault="007D0F42" w:rsidP="007D0F42">
      <w:pPr>
        <w:pStyle w:val="Nessunaspaziatura"/>
        <w:numPr>
          <w:ilvl w:val="0"/>
          <w:numId w:val="33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 personale seleziona </w:t>
      </w:r>
      <w:r>
        <w:rPr>
          <w:bCs/>
          <w:color w:val="000000" w:themeColor="text1"/>
        </w:rPr>
        <w:t>l’</w:t>
      </w:r>
      <w:r w:rsidRPr="0086550C">
        <w:rPr>
          <w:bCs/>
          <w:color w:val="000000" w:themeColor="text1"/>
        </w:rPr>
        <w:t>opzione Aggiungi . </w:t>
      </w:r>
    </w:p>
    <w:p w14:paraId="5ADAD046" w14:textId="7ABC8606" w:rsidR="007D0F42" w:rsidRPr="0086550C" w:rsidRDefault="007D0F42" w:rsidP="007D0F42">
      <w:pPr>
        <w:pStyle w:val="Nessunaspaziatura"/>
        <w:numPr>
          <w:ilvl w:val="0"/>
          <w:numId w:val="33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memorizza i dati dell'utente  nell’archivio. </w:t>
      </w:r>
    </w:p>
    <w:p w14:paraId="1774E4B9" w14:textId="77777777" w:rsidR="007D0F42" w:rsidRPr="0086550C" w:rsidRDefault="007D0F42" w:rsidP="007D0F42">
      <w:pPr>
        <w:pStyle w:val="Nessunaspaziatura"/>
        <w:numPr>
          <w:ilvl w:val="0"/>
          <w:numId w:val="3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7A775822" w14:textId="77777777" w:rsidR="007D0F42" w:rsidRPr="0086550C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86550C">
        <w:rPr>
          <w:b/>
          <w:bCs/>
          <w:color w:val="000000" w:themeColor="text1"/>
        </w:rPr>
        <w:t>a. Tentativo di aggiungere un utente senza dati obbligatori:</w:t>
      </w:r>
      <w:r w:rsidRPr="0086550C">
        <w:rPr>
          <w:bCs/>
          <w:color w:val="000000" w:themeColor="text1"/>
        </w:rPr>
        <w:t> </w:t>
      </w:r>
    </w:p>
    <w:p w14:paraId="4F7D02C4" w14:textId="3536AD26" w:rsidR="007D0F42" w:rsidRPr="0086550C" w:rsidRDefault="007D0F42" w:rsidP="007D0F42">
      <w:pPr>
        <w:pStyle w:val="Nessunaspaziatura"/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2</w:t>
      </w:r>
      <w:r w:rsidRPr="0086550C">
        <w:rPr>
          <w:bCs/>
          <w:color w:val="000000" w:themeColor="text1"/>
        </w:rPr>
        <w:t>a.1. Il sistema impedisce il salvataggio generando un messaggio di errore </w:t>
      </w:r>
    </w:p>
    <w:p w14:paraId="09E00122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2</w:t>
      </w:r>
      <w:r w:rsidRPr="0086550C">
        <w:rPr>
          <w:bCs/>
          <w:color w:val="000000" w:themeColor="text1"/>
        </w:rPr>
        <w:t xml:space="preserve">a.2. L'esecuzione riprende al passo </w:t>
      </w:r>
      <w:r>
        <w:rPr>
          <w:bCs/>
          <w:color w:val="000000" w:themeColor="text1"/>
        </w:rPr>
        <w:t>2</w:t>
      </w:r>
      <w:r w:rsidRPr="0086550C">
        <w:rPr>
          <w:bCs/>
          <w:color w:val="000000" w:themeColor="text1"/>
        </w:rPr>
        <w:t>. </w:t>
      </w:r>
    </w:p>
    <w:p w14:paraId="7198265A" w14:textId="77777777" w:rsidR="007D0F42" w:rsidRDefault="007D0F42" w:rsidP="007D0F42">
      <w:pPr>
        <w:pStyle w:val="Titolo1"/>
      </w:pPr>
      <w:r>
        <w:t>CASO D’USO: MODIFICA UTENTI</w:t>
      </w:r>
    </w:p>
    <w:p w14:paraId="750442F4" w14:textId="77777777" w:rsidR="007D0F42" w:rsidRPr="00C1167B" w:rsidRDefault="007D0F42" w:rsidP="007D0F42">
      <w:pPr>
        <w:pStyle w:val="Nessunaspaziatura"/>
        <w:ind w:left="720"/>
        <w:rPr>
          <w:color w:val="000000" w:themeColor="text1"/>
        </w:rPr>
      </w:pPr>
    </w:p>
    <w:p w14:paraId="3F897903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Nome:</w:t>
      </w:r>
      <w:r w:rsidRPr="3B3043B1">
        <w:rPr>
          <w:color w:val="000000" w:themeColor="text1"/>
        </w:rPr>
        <w:t> </w:t>
      </w:r>
      <w:r>
        <w:rPr>
          <w:color w:val="000000" w:themeColor="text1"/>
        </w:rPr>
        <w:t>Modifica</w:t>
      </w:r>
      <w:r w:rsidRPr="3B3043B1">
        <w:rPr>
          <w:color w:val="000000" w:themeColor="text1"/>
        </w:rPr>
        <w:t xml:space="preserve"> Utenti </w:t>
      </w:r>
    </w:p>
    <w:p w14:paraId="17F430FF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Attore partecipante:</w:t>
      </w:r>
      <w:r w:rsidRPr="3B3043B1">
        <w:rPr>
          <w:color w:val="000000" w:themeColor="text1"/>
        </w:rPr>
        <w:t> Personale della biblioteca </w:t>
      </w:r>
    </w:p>
    <w:p w14:paraId="0E08765D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Precondizioni:</w:t>
      </w:r>
      <w:r w:rsidRPr="3B3043B1">
        <w:rPr>
          <w:color w:val="000000" w:themeColor="text1"/>
        </w:rPr>
        <w:t> </w:t>
      </w:r>
    </w:p>
    <w:p w14:paraId="75B18B73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B3043B1">
        <w:rPr>
          <w:color w:val="000000" w:themeColor="text1"/>
        </w:rPr>
        <w:t>-Il personale ha effettuato l'accesso al sistema. </w:t>
      </w:r>
    </w:p>
    <w:p w14:paraId="373FA76D" w14:textId="28A50522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B3043B1">
        <w:rPr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“Menu”. </w:t>
      </w:r>
    </w:p>
    <w:p w14:paraId="2006C2C3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color w:val="000000" w:themeColor="text1"/>
        </w:rPr>
      </w:pPr>
      <w:proofErr w:type="spellStart"/>
      <w:r w:rsidRPr="3B3043B1">
        <w:rPr>
          <w:b/>
          <w:bCs/>
          <w:color w:val="000000" w:themeColor="text1"/>
        </w:rPr>
        <w:t>Postcondizioni</w:t>
      </w:r>
      <w:proofErr w:type="spellEnd"/>
      <w:r w:rsidRPr="3B3043B1">
        <w:rPr>
          <w:b/>
          <w:bCs/>
          <w:color w:val="000000" w:themeColor="text1"/>
        </w:rPr>
        <w:t>:</w:t>
      </w:r>
      <w:r w:rsidRPr="3B3043B1">
        <w:rPr>
          <w:color w:val="000000" w:themeColor="text1"/>
        </w:rPr>
        <w:t> </w:t>
      </w:r>
    </w:p>
    <w:p w14:paraId="3E6A753A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B3043B1">
        <w:rPr>
          <w:color w:val="000000" w:themeColor="text1"/>
        </w:rPr>
        <w:t xml:space="preserve">-Un nuovo utente </w:t>
      </w:r>
      <w:r>
        <w:rPr>
          <w:color w:val="000000" w:themeColor="text1"/>
        </w:rPr>
        <w:t>appare modificato</w:t>
      </w:r>
      <w:r w:rsidRPr="3B3043B1">
        <w:rPr>
          <w:color w:val="000000" w:themeColor="text1"/>
        </w:rPr>
        <w:t>. </w:t>
      </w:r>
    </w:p>
    <w:p w14:paraId="1520095D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Flusso di eventi:</w:t>
      </w:r>
      <w:r w:rsidRPr="3B3043B1">
        <w:rPr>
          <w:color w:val="000000" w:themeColor="text1"/>
        </w:rPr>
        <w:t> </w:t>
      </w:r>
    </w:p>
    <w:p w14:paraId="0913FFB8" w14:textId="145AC0A5" w:rsidR="007D0F42" w:rsidRPr="0086550C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color w:val="000000" w:themeColor="text1"/>
        </w:rPr>
      </w:pPr>
      <w:r w:rsidRPr="3B3043B1">
        <w:rPr>
          <w:color w:val="000000" w:themeColor="text1"/>
        </w:rPr>
        <w:t>Il personale seleziona l'opzione "Gestione utenti"</w:t>
      </w:r>
      <w:r w:rsidR="00E12612">
        <w:rPr>
          <w:color w:val="000000" w:themeColor="text1"/>
        </w:rPr>
        <w:t xml:space="preserve"> </w:t>
      </w:r>
      <w:r w:rsidRPr="3B3043B1">
        <w:rPr>
          <w:color w:val="000000" w:themeColor="text1"/>
        </w:rPr>
        <w:t xml:space="preserve">dall’interfaccia </w:t>
      </w:r>
      <w:r w:rsidRPr="7FDA9600">
        <w:rPr>
          <w:color w:val="000000" w:themeColor="text1"/>
        </w:rPr>
        <w:t>“Menu” . </w:t>
      </w:r>
    </w:p>
    <w:p w14:paraId="5F45DB88" w14:textId="77777777" w:rsidR="007D0F42" w:rsidRPr="0086550C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color w:val="000000" w:themeColor="text1"/>
        </w:rPr>
      </w:pPr>
      <w:r w:rsidRPr="3B3043B1">
        <w:rPr>
          <w:color w:val="000000" w:themeColor="text1"/>
        </w:rPr>
        <w:t xml:space="preserve">Il personale </w:t>
      </w:r>
      <w:r>
        <w:rPr>
          <w:color w:val="000000" w:themeColor="text1"/>
        </w:rPr>
        <w:t>esegue un doppio click su uno dei campi dell’utente che si desidera modificare.</w:t>
      </w:r>
    </w:p>
    <w:p w14:paraId="1603D842" w14:textId="3B5FDBA7" w:rsidR="007D0F42" w:rsidRPr="0086550C" w:rsidRDefault="007D0F42" w:rsidP="007D0F42">
      <w:pPr>
        <w:pStyle w:val="Nessunaspaziatura"/>
        <w:numPr>
          <w:ilvl w:val="0"/>
          <w:numId w:val="33"/>
        </w:numPr>
        <w:rPr>
          <w:color w:val="000000" w:themeColor="text1"/>
        </w:rPr>
      </w:pPr>
      <w:r w:rsidRPr="3B3043B1">
        <w:rPr>
          <w:color w:val="000000" w:themeColor="text1"/>
        </w:rPr>
        <w:t xml:space="preserve">Il personale </w:t>
      </w:r>
      <w:r>
        <w:rPr>
          <w:color w:val="000000" w:themeColor="text1"/>
        </w:rPr>
        <w:t>completa la modifica.</w:t>
      </w:r>
    </w:p>
    <w:p w14:paraId="2C8C2C60" w14:textId="49AA3CEF" w:rsidR="007D0F42" w:rsidRPr="0086550C" w:rsidRDefault="007D0F42" w:rsidP="007D0F42">
      <w:pPr>
        <w:pStyle w:val="Nessunaspaziatura"/>
        <w:numPr>
          <w:ilvl w:val="0"/>
          <w:numId w:val="33"/>
        </w:numPr>
        <w:rPr>
          <w:color w:val="000000" w:themeColor="text1"/>
        </w:rPr>
      </w:pPr>
      <w:r w:rsidRPr="3B3043B1">
        <w:rPr>
          <w:color w:val="000000" w:themeColor="text1"/>
        </w:rPr>
        <w:t xml:space="preserve">Il sistema memorizza i dati </w:t>
      </w:r>
      <w:r>
        <w:rPr>
          <w:color w:val="000000" w:themeColor="text1"/>
        </w:rPr>
        <w:t xml:space="preserve">modificati </w:t>
      </w:r>
      <w:r w:rsidRPr="3B3043B1">
        <w:rPr>
          <w:color w:val="000000" w:themeColor="text1"/>
        </w:rPr>
        <w:t>dell'utente nell’archivio. </w:t>
      </w:r>
    </w:p>
    <w:p w14:paraId="188F34E5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</w:p>
    <w:p w14:paraId="48ECFCBF" w14:textId="77777777" w:rsidR="007D0F42" w:rsidRDefault="007D0F42" w:rsidP="007D0F42">
      <w:pPr>
        <w:pStyle w:val="Titolo1"/>
      </w:pPr>
      <w:r>
        <w:t>CASO D’USO: RIMOZIONE UTENTI</w:t>
      </w:r>
    </w:p>
    <w:p w14:paraId="46A91722" w14:textId="77777777" w:rsidR="007D0F42" w:rsidRPr="00C1167B" w:rsidRDefault="007D0F42" w:rsidP="007D0F42">
      <w:pPr>
        <w:pStyle w:val="Nessunaspaziatura"/>
        <w:ind w:left="720"/>
        <w:rPr>
          <w:bCs/>
          <w:color w:val="000000" w:themeColor="text1"/>
        </w:rPr>
      </w:pPr>
    </w:p>
    <w:p w14:paraId="5FE954D5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</w:t>
      </w:r>
      <w:r>
        <w:rPr>
          <w:bCs/>
          <w:color w:val="000000" w:themeColor="text1"/>
        </w:rPr>
        <w:t>Rimozione</w:t>
      </w:r>
      <w:r w:rsidRPr="0086550C">
        <w:rPr>
          <w:bCs/>
          <w:color w:val="000000" w:themeColor="text1"/>
        </w:rPr>
        <w:t xml:space="preserve"> Utenti </w:t>
      </w:r>
    </w:p>
    <w:p w14:paraId="15685549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5E9C8631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35D4FA3E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 personale ha effettuato l'accesso al sistema. </w:t>
      </w:r>
    </w:p>
    <w:p w14:paraId="4690DA57" w14:textId="6400DF5B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“Menu”. </w:t>
      </w:r>
    </w:p>
    <w:p w14:paraId="3E150FD3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490CF1C9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-Un utente </w:t>
      </w:r>
      <w:r>
        <w:rPr>
          <w:bCs/>
          <w:color w:val="000000" w:themeColor="text1"/>
        </w:rPr>
        <w:t>viene</w:t>
      </w:r>
      <w:r w:rsidRPr="0086550C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rimosso dal sistema</w:t>
      </w:r>
      <w:r w:rsidRPr="0086550C">
        <w:rPr>
          <w:bCs/>
          <w:color w:val="000000" w:themeColor="text1"/>
        </w:rPr>
        <w:t>. </w:t>
      </w:r>
    </w:p>
    <w:p w14:paraId="10A48796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12F2379F" w14:textId="01E276EC" w:rsidR="007D0F42" w:rsidRDefault="007D0F42" w:rsidP="007D0F42">
      <w:pPr>
        <w:pStyle w:val="Nessunaspaziatura"/>
        <w:numPr>
          <w:ilvl w:val="3"/>
          <w:numId w:val="4"/>
        </w:numPr>
        <w:tabs>
          <w:tab w:val="num" w:pos="2880"/>
        </w:tabs>
        <w:rPr>
          <w:bCs/>
          <w:color w:val="000000" w:themeColor="text1"/>
        </w:rPr>
      </w:pPr>
      <w:r w:rsidRPr="0086550C">
        <w:rPr>
          <w:bCs/>
          <w:color w:val="000000" w:themeColor="text1"/>
        </w:rPr>
        <w:lastRenderedPageBreak/>
        <w:t xml:space="preserve">Il personale seleziona l'opzione "Gestione utenti" dall’interfaccia </w:t>
      </w:r>
      <w:r w:rsidRPr="7FDA9600">
        <w:rPr>
          <w:color w:val="000000" w:themeColor="text1"/>
        </w:rPr>
        <w:t>“Menu” . </w:t>
      </w:r>
    </w:p>
    <w:p w14:paraId="714C9617" w14:textId="77777777" w:rsidR="007D0F42" w:rsidRPr="0086550C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Il personale clicca la riga della dell’utente da rimuovere.</w:t>
      </w:r>
    </w:p>
    <w:p w14:paraId="2226ED90" w14:textId="0F3803C5" w:rsidR="007D0F42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 personale seleziona </w:t>
      </w:r>
      <w:r>
        <w:rPr>
          <w:bCs/>
          <w:color w:val="000000" w:themeColor="text1"/>
        </w:rPr>
        <w:t>l’</w:t>
      </w:r>
      <w:r w:rsidRPr="0086550C">
        <w:rPr>
          <w:bCs/>
          <w:color w:val="000000" w:themeColor="text1"/>
        </w:rPr>
        <w:t xml:space="preserve">opzione </w:t>
      </w:r>
      <w:r>
        <w:rPr>
          <w:bCs/>
          <w:color w:val="000000" w:themeColor="text1"/>
        </w:rPr>
        <w:t>Rimuovi</w:t>
      </w:r>
      <w:r w:rsidRPr="0086550C">
        <w:rPr>
          <w:bCs/>
          <w:color w:val="000000" w:themeColor="text1"/>
        </w:rPr>
        <w:t> </w:t>
      </w:r>
    </w:p>
    <w:p w14:paraId="4A7474DE" w14:textId="2AAEC150" w:rsidR="007D0F42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Il sistema controlla se l’utente da rimuovere presenti prestiti attivi.</w:t>
      </w:r>
    </w:p>
    <w:p w14:paraId="7352A1B2" w14:textId="0C73C538" w:rsidR="00FF01CC" w:rsidRPr="0086550C" w:rsidRDefault="00FF01CC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Il sistema mostra un avviso che chiede la conferma dell’eliminazione.</w:t>
      </w:r>
    </w:p>
    <w:p w14:paraId="70B45465" w14:textId="0A6AE09E" w:rsidR="007D0F42" w:rsidRPr="0086550C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</w:t>
      </w:r>
      <w:r>
        <w:rPr>
          <w:bCs/>
          <w:color w:val="000000" w:themeColor="text1"/>
        </w:rPr>
        <w:t xml:space="preserve"> rimuove</w:t>
      </w:r>
      <w:r w:rsidRPr="0086550C">
        <w:rPr>
          <w:bCs/>
          <w:color w:val="000000" w:themeColor="text1"/>
        </w:rPr>
        <w:t xml:space="preserve"> i dati dell'utente </w:t>
      </w:r>
      <w:r>
        <w:rPr>
          <w:bCs/>
          <w:color w:val="000000" w:themeColor="text1"/>
        </w:rPr>
        <w:t>da</w:t>
      </w:r>
      <w:r w:rsidRPr="0086550C">
        <w:rPr>
          <w:bCs/>
          <w:color w:val="000000" w:themeColor="text1"/>
        </w:rPr>
        <w:t>ll’archivio . </w:t>
      </w:r>
    </w:p>
    <w:p w14:paraId="5116882C" w14:textId="77777777" w:rsidR="007D0F42" w:rsidRPr="0086550C" w:rsidRDefault="007D0F42" w:rsidP="007D0F42">
      <w:pPr>
        <w:pStyle w:val="Nessunaspaziatura"/>
        <w:numPr>
          <w:ilvl w:val="0"/>
          <w:numId w:val="3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6872E5F6" w14:textId="77777777" w:rsidR="007D0F42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 xml:space="preserve">a. Tentativo di </w:t>
      </w:r>
      <w:r>
        <w:rPr>
          <w:b/>
          <w:bCs/>
          <w:color w:val="000000" w:themeColor="text1"/>
        </w:rPr>
        <w:t>rimozione di</w:t>
      </w:r>
      <w:r w:rsidRPr="0086550C">
        <w:rPr>
          <w:b/>
          <w:bCs/>
          <w:color w:val="000000" w:themeColor="text1"/>
        </w:rPr>
        <w:t xml:space="preserve"> un utente</w:t>
      </w:r>
      <w:r>
        <w:rPr>
          <w:b/>
          <w:bCs/>
          <w:color w:val="000000" w:themeColor="text1"/>
        </w:rPr>
        <w:t xml:space="preserve"> con prestiti attivi</w:t>
      </w:r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1AECF060" w14:textId="42B401F0" w:rsidR="007D0F42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  <w:t xml:space="preserve">-4a.1 Il </w:t>
      </w:r>
      <w:r w:rsidR="00FF01CC">
        <w:rPr>
          <w:bCs/>
          <w:color w:val="000000" w:themeColor="text1"/>
        </w:rPr>
        <w:t>sistema non permette l’eliminazione dell’utente mostrando un errore a schermo.</w:t>
      </w: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</w:r>
    </w:p>
    <w:p w14:paraId="0ECE5CD5" w14:textId="77777777" w:rsidR="007D0F42" w:rsidRPr="0086550C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  <w:t>-4a.2 L’esecuzione riprende dal passo 2.</w:t>
      </w:r>
    </w:p>
    <w:p w14:paraId="1DCC1592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</w:p>
    <w:p w14:paraId="396452BD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58C6E830" w14:textId="77777777" w:rsidR="007D0F42" w:rsidRDefault="007D0F42" w:rsidP="007D0F42">
      <w:pPr>
        <w:pStyle w:val="Titolo1"/>
      </w:pPr>
      <w:r>
        <w:t>CASO D’USO: RICERCA UTENTI</w:t>
      </w:r>
    </w:p>
    <w:p w14:paraId="61C656DF" w14:textId="77777777" w:rsidR="007D0F42" w:rsidRPr="00C1167B" w:rsidRDefault="007D0F42" w:rsidP="007D0F42">
      <w:pPr>
        <w:pStyle w:val="Nessunaspaziatura"/>
        <w:ind w:left="720"/>
        <w:rPr>
          <w:color w:val="000000" w:themeColor="text1"/>
        </w:rPr>
      </w:pPr>
    </w:p>
    <w:p w14:paraId="10FF9643" w14:textId="77777777" w:rsidR="007D0F42" w:rsidRDefault="007D0F42" w:rsidP="007D0F42">
      <w:pPr>
        <w:pStyle w:val="Nessunaspaziatura"/>
        <w:numPr>
          <w:ilvl w:val="0"/>
          <w:numId w:val="26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Nome:</w:t>
      </w:r>
      <w:r w:rsidRPr="77B988A4">
        <w:rPr>
          <w:color w:val="000000" w:themeColor="text1"/>
        </w:rPr>
        <w:t> </w:t>
      </w:r>
      <w:r w:rsidRPr="346AF7F3">
        <w:rPr>
          <w:color w:val="000000" w:themeColor="text1"/>
        </w:rPr>
        <w:t>Ricerca</w:t>
      </w:r>
      <w:r w:rsidRPr="77B988A4">
        <w:rPr>
          <w:color w:val="000000" w:themeColor="text1"/>
        </w:rPr>
        <w:t xml:space="preserve"> Utenti </w:t>
      </w:r>
    </w:p>
    <w:p w14:paraId="3834355F" w14:textId="77777777" w:rsidR="007D0F42" w:rsidRDefault="007D0F42" w:rsidP="007D0F42">
      <w:pPr>
        <w:pStyle w:val="Nessunaspaziatura"/>
        <w:numPr>
          <w:ilvl w:val="0"/>
          <w:numId w:val="27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Attore partecipante:</w:t>
      </w:r>
      <w:r w:rsidRPr="77B988A4">
        <w:rPr>
          <w:color w:val="000000" w:themeColor="text1"/>
        </w:rPr>
        <w:t> Personale della biblioteca </w:t>
      </w:r>
    </w:p>
    <w:p w14:paraId="45F05DB8" w14:textId="77777777" w:rsidR="007D0F42" w:rsidRDefault="007D0F42" w:rsidP="007D0F42">
      <w:pPr>
        <w:pStyle w:val="Nessunaspaziatura"/>
        <w:numPr>
          <w:ilvl w:val="0"/>
          <w:numId w:val="28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Precondizioni:</w:t>
      </w:r>
      <w:r w:rsidRPr="77B988A4">
        <w:rPr>
          <w:color w:val="000000" w:themeColor="text1"/>
        </w:rPr>
        <w:t> </w:t>
      </w:r>
    </w:p>
    <w:p w14:paraId="31483E60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7B988A4">
        <w:rPr>
          <w:color w:val="000000" w:themeColor="text1"/>
        </w:rPr>
        <w:t>-Il personale ha effettuato l'accesso al sistema. </w:t>
      </w:r>
    </w:p>
    <w:p w14:paraId="3B8DBD3F" w14:textId="0AC9AEF1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7B988A4">
        <w:rPr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“Menu”. </w:t>
      </w:r>
    </w:p>
    <w:p w14:paraId="47A1E198" w14:textId="77777777" w:rsidR="007D0F42" w:rsidRDefault="007D0F42" w:rsidP="007D0F42">
      <w:pPr>
        <w:pStyle w:val="Nessunaspaziatura"/>
        <w:numPr>
          <w:ilvl w:val="0"/>
          <w:numId w:val="29"/>
        </w:numPr>
        <w:rPr>
          <w:color w:val="000000" w:themeColor="text1"/>
        </w:rPr>
      </w:pPr>
      <w:proofErr w:type="spellStart"/>
      <w:r w:rsidRPr="77B988A4">
        <w:rPr>
          <w:b/>
          <w:bCs/>
          <w:color w:val="000000" w:themeColor="text1"/>
        </w:rPr>
        <w:t>Postcondizioni</w:t>
      </w:r>
      <w:proofErr w:type="spellEnd"/>
      <w:r w:rsidRPr="77B988A4">
        <w:rPr>
          <w:b/>
          <w:bCs/>
          <w:color w:val="000000" w:themeColor="text1"/>
        </w:rPr>
        <w:t>:</w:t>
      </w:r>
      <w:r w:rsidRPr="77B988A4">
        <w:rPr>
          <w:color w:val="000000" w:themeColor="text1"/>
        </w:rPr>
        <w:t> </w:t>
      </w:r>
    </w:p>
    <w:p w14:paraId="2858578A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>
        <w:rPr>
          <w:color w:val="000000" w:themeColor="text1"/>
        </w:rPr>
        <w:t>-La riga della tabella degli utenti ricercati appare evidenziata</w:t>
      </w:r>
      <w:r w:rsidRPr="77B988A4">
        <w:rPr>
          <w:color w:val="000000" w:themeColor="text1"/>
        </w:rPr>
        <w:t>. </w:t>
      </w:r>
    </w:p>
    <w:p w14:paraId="6023225F" w14:textId="77777777" w:rsidR="007D0F42" w:rsidRDefault="007D0F42" w:rsidP="007D0F42">
      <w:pPr>
        <w:pStyle w:val="Nessunaspaziatura"/>
        <w:numPr>
          <w:ilvl w:val="0"/>
          <w:numId w:val="30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Flusso di eventi:</w:t>
      </w:r>
      <w:r w:rsidRPr="77B988A4">
        <w:rPr>
          <w:color w:val="000000" w:themeColor="text1"/>
        </w:rPr>
        <w:t> </w:t>
      </w:r>
    </w:p>
    <w:p w14:paraId="3EEA7D2A" w14:textId="18D0A8CF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7B988A4">
        <w:rPr>
          <w:color w:val="000000" w:themeColor="text1"/>
        </w:rPr>
        <w:t xml:space="preserve">Il personale seleziona l'opzione "Gestione utenti" dall’interfaccia </w:t>
      </w:r>
      <w:r w:rsidRPr="7FDA9600">
        <w:rPr>
          <w:color w:val="000000" w:themeColor="text1"/>
        </w:rPr>
        <w:t>“Menu” . </w:t>
      </w:r>
    </w:p>
    <w:p w14:paraId="44D08841" w14:textId="5BD7995F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7B988A4">
        <w:rPr>
          <w:color w:val="000000" w:themeColor="text1"/>
        </w:rPr>
        <w:t xml:space="preserve">Il personale inserisce </w:t>
      </w:r>
      <w:r>
        <w:rPr>
          <w:color w:val="000000" w:themeColor="text1"/>
        </w:rPr>
        <w:t>uno o più campi inerenti all’utente per poterlo cercare (</w:t>
      </w:r>
      <w:r w:rsidR="00FF01CC">
        <w:rPr>
          <w:color w:val="000000" w:themeColor="text1"/>
        </w:rPr>
        <w:t xml:space="preserve">nome, </w:t>
      </w:r>
      <w:r>
        <w:rPr>
          <w:color w:val="000000" w:themeColor="text1"/>
        </w:rPr>
        <w:t>cognome  o matricola).</w:t>
      </w:r>
    </w:p>
    <w:p w14:paraId="0F07F0D8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7B988A4">
        <w:rPr>
          <w:color w:val="000000" w:themeColor="text1"/>
        </w:rPr>
        <w:t>Il personale seleziona l’opzione</w:t>
      </w:r>
      <w:r>
        <w:rPr>
          <w:color w:val="000000" w:themeColor="text1"/>
        </w:rPr>
        <w:t xml:space="preserve"> Ricerca.</w:t>
      </w:r>
    </w:p>
    <w:p w14:paraId="3EAF5008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>
        <w:rPr>
          <w:color w:val="000000" w:themeColor="text1"/>
        </w:rPr>
        <w:t>Viene visualizzata la riga dell’utente ricercato</w:t>
      </w:r>
      <w:r w:rsidRPr="77B988A4">
        <w:rPr>
          <w:color w:val="000000" w:themeColor="text1"/>
        </w:rPr>
        <w:t>. </w:t>
      </w:r>
    </w:p>
    <w:p w14:paraId="669E1A45" w14:textId="77777777" w:rsidR="007D0F42" w:rsidRDefault="007D0F42" w:rsidP="007D0F42">
      <w:pPr>
        <w:pStyle w:val="Nessunaspaziatura"/>
        <w:numPr>
          <w:ilvl w:val="0"/>
          <w:numId w:val="37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Flusso di eventi alternativi:</w:t>
      </w:r>
      <w:r w:rsidRPr="77B988A4">
        <w:rPr>
          <w:color w:val="000000" w:themeColor="text1"/>
        </w:rPr>
        <w:t> </w:t>
      </w:r>
    </w:p>
    <w:p w14:paraId="5A62C153" w14:textId="77777777" w:rsidR="007D0F42" w:rsidRDefault="007D0F42" w:rsidP="007D0F42">
      <w:pPr>
        <w:pStyle w:val="Nessunaspaziatura"/>
        <w:ind w:firstLine="644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77B988A4">
        <w:rPr>
          <w:b/>
          <w:bCs/>
          <w:color w:val="000000" w:themeColor="text1"/>
        </w:rPr>
        <w:t xml:space="preserve">a. </w:t>
      </w:r>
      <w:r>
        <w:rPr>
          <w:b/>
          <w:bCs/>
          <w:color w:val="000000" w:themeColor="text1"/>
        </w:rPr>
        <w:t>Tentativo di ricerca utente senza aver inserito alcun campo.</w:t>
      </w:r>
    </w:p>
    <w:p w14:paraId="199F7B73" w14:textId="00B77E66" w:rsidR="007D0F42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Cs/>
          <w:color w:val="000000" w:themeColor="text1"/>
        </w:rPr>
        <w:t xml:space="preserve">-3a.1 Il </w:t>
      </w:r>
      <w:r w:rsidR="00FF01CC">
        <w:rPr>
          <w:bCs/>
          <w:color w:val="000000" w:themeColor="text1"/>
        </w:rPr>
        <w:t>sistema impedisce la ricerca mostrando un messaggio di errore</w:t>
      </w:r>
      <w:r>
        <w:rPr>
          <w:bCs/>
          <w:color w:val="000000" w:themeColor="text1"/>
        </w:rPr>
        <w:t>.</w:t>
      </w:r>
    </w:p>
    <w:p w14:paraId="164FACA4" w14:textId="77777777" w:rsidR="007D0F42" w:rsidRPr="0086550C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  <w:t>-3a.2 L’esecuzione riprende dal passo 2.</w:t>
      </w:r>
    </w:p>
    <w:p w14:paraId="099EDC75" w14:textId="77777777" w:rsidR="007D0F42" w:rsidRDefault="007D0F42" w:rsidP="007D0F42">
      <w:pPr>
        <w:pStyle w:val="Nessunaspaziatura"/>
        <w:rPr>
          <w:b/>
          <w:bCs/>
          <w:color w:val="000000" w:themeColor="text1"/>
        </w:rPr>
      </w:pPr>
    </w:p>
    <w:p w14:paraId="2E7C35EB" w14:textId="77777777" w:rsidR="007D0F42" w:rsidRDefault="007D0F42" w:rsidP="007D0F42">
      <w:pPr>
        <w:pStyle w:val="Nessunaspaziatura"/>
        <w:rPr>
          <w:color w:val="000000" w:themeColor="text1"/>
        </w:rPr>
      </w:pPr>
    </w:p>
    <w:p w14:paraId="6E2D41CC" w14:textId="77777777" w:rsidR="007D0F42" w:rsidRPr="00355DF5" w:rsidRDefault="007D0F42" w:rsidP="007D0F42">
      <w:pPr>
        <w:pStyle w:val="Titolo1"/>
        <w:rPr>
          <w:u w:val="single"/>
        </w:rPr>
      </w:pPr>
      <w:r>
        <w:t>CASO D’USO: VISUALIZZAZIONE LISTA UTENTI</w:t>
      </w:r>
    </w:p>
    <w:p w14:paraId="59422F9C" w14:textId="77777777" w:rsidR="007D0F42" w:rsidRPr="00603955" w:rsidRDefault="007D0F42" w:rsidP="007D0F42">
      <w:pPr>
        <w:pStyle w:val="Nessunaspaziatura"/>
        <w:ind w:left="720"/>
        <w:rPr>
          <w:color w:val="000000" w:themeColor="text1"/>
        </w:rPr>
      </w:pPr>
    </w:p>
    <w:p w14:paraId="5B29614A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Nome:</w:t>
      </w:r>
      <w:r w:rsidRPr="718A0BBC">
        <w:rPr>
          <w:color w:val="000000" w:themeColor="text1"/>
        </w:rPr>
        <w:t> Visualizzazione lista Utenti </w:t>
      </w:r>
    </w:p>
    <w:p w14:paraId="5D864A1E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Attore partecipante:</w:t>
      </w:r>
      <w:r w:rsidRPr="718A0BBC">
        <w:rPr>
          <w:color w:val="000000" w:themeColor="text1"/>
        </w:rPr>
        <w:t> Personale della biblioteca </w:t>
      </w:r>
    </w:p>
    <w:p w14:paraId="03D652DE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Precondizioni:</w:t>
      </w:r>
      <w:r w:rsidRPr="718A0BBC">
        <w:rPr>
          <w:color w:val="000000" w:themeColor="text1"/>
        </w:rPr>
        <w:t> </w:t>
      </w:r>
    </w:p>
    <w:p w14:paraId="5035CCB0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18A0BBC">
        <w:rPr>
          <w:color w:val="000000" w:themeColor="text1"/>
        </w:rPr>
        <w:t>-Il personale ha effettuato l'accesso al sistema. </w:t>
      </w:r>
    </w:p>
    <w:p w14:paraId="3AFA6510" w14:textId="4950F7A0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18A0BBC">
        <w:rPr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“Menu”. </w:t>
      </w:r>
    </w:p>
    <w:p w14:paraId="3303EA95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color w:val="000000" w:themeColor="text1"/>
        </w:rPr>
      </w:pPr>
      <w:proofErr w:type="spellStart"/>
      <w:r w:rsidRPr="718A0BBC">
        <w:rPr>
          <w:b/>
          <w:bCs/>
          <w:color w:val="000000" w:themeColor="text1"/>
        </w:rPr>
        <w:t>Postcondizioni</w:t>
      </w:r>
      <w:proofErr w:type="spellEnd"/>
      <w:r w:rsidRPr="718A0BBC">
        <w:rPr>
          <w:b/>
          <w:bCs/>
          <w:color w:val="000000" w:themeColor="text1"/>
        </w:rPr>
        <w:t>:</w:t>
      </w:r>
      <w:r w:rsidRPr="718A0BBC">
        <w:rPr>
          <w:color w:val="000000" w:themeColor="text1"/>
        </w:rPr>
        <w:t> </w:t>
      </w:r>
    </w:p>
    <w:p w14:paraId="384B32D1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18A0BBC">
        <w:rPr>
          <w:color w:val="000000" w:themeColor="text1"/>
        </w:rPr>
        <w:t>-</w:t>
      </w:r>
      <w:r>
        <w:rPr>
          <w:color w:val="000000" w:themeColor="text1"/>
        </w:rPr>
        <w:t>Il personale visualizza la lista degli utenti in base all’ordine scelto</w:t>
      </w:r>
      <w:r w:rsidRPr="718A0BBC">
        <w:rPr>
          <w:color w:val="000000" w:themeColor="text1"/>
        </w:rPr>
        <w:t>. </w:t>
      </w:r>
    </w:p>
    <w:p w14:paraId="37E949DA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Flusso di eventi:</w:t>
      </w:r>
      <w:r w:rsidRPr="718A0BBC">
        <w:rPr>
          <w:color w:val="000000" w:themeColor="text1"/>
        </w:rPr>
        <w:t> </w:t>
      </w:r>
    </w:p>
    <w:p w14:paraId="0BC30671" w14:textId="1AD89E50" w:rsidR="007D0F42" w:rsidRPr="0086550C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18A0BBC">
        <w:rPr>
          <w:color w:val="000000" w:themeColor="text1"/>
        </w:rPr>
        <w:t xml:space="preserve">Il personale seleziona l'opzione "Gestione utenti" dall’interfaccia </w:t>
      </w:r>
      <w:r w:rsidRPr="7FDA9600">
        <w:rPr>
          <w:color w:val="000000" w:themeColor="text1"/>
        </w:rPr>
        <w:t>“Menu”. </w:t>
      </w:r>
    </w:p>
    <w:p w14:paraId="53DAD326" w14:textId="139A4AD2" w:rsidR="007D0F42" w:rsidRPr="0086550C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18A0BBC">
        <w:rPr>
          <w:color w:val="000000" w:themeColor="text1"/>
        </w:rPr>
        <w:t xml:space="preserve">Il personale </w:t>
      </w:r>
      <w:r>
        <w:rPr>
          <w:color w:val="000000" w:themeColor="text1"/>
        </w:rPr>
        <w:t>sceglie da un menu a tendina in quale tipo di ordine visualizzare la lista utenti (cognome</w:t>
      </w:r>
      <w:r w:rsidR="00FF01CC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 nome</w:t>
      </w:r>
      <w:r w:rsidR="00E12612">
        <w:rPr>
          <w:color w:val="000000" w:themeColor="text1"/>
        </w:rPr>
        <w:t xml:space="preserve"> </w:t>
      </w:r>
      <w:r w:rsidR="00FF01CC">
        <w:rPr>
          <w:color w:val="000000" w:themeColor="text1"/>
        </w:rPr>
        <w:t>o</w:t>
      </w:r>
      <w:r>
        <w:rPr>
          <w:color w:val="000000" w:themeColor="text1"/>
        </w:rPr>
        <w:t xml:space="preserve"> matricola).</w:t>
      </w:r>
    </w:p>
    <w:p w14:paraId="0CE33831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>
        <w:rPr>
          <w:color w:val="000000" w:themeColor="text1"/>
        </w:rPr>
        <w:t>Il personale visualizza la lista utenti in base all’ordine scelto.</w:t>
      </w:r>
    </w:p>
    <w:p w14:paraId="03EF6C0C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1310BD56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043C4FD5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18CF4BB7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63985AD5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66E195C9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773C3C3F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5CE0433B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22802280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28B849D7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3460C960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068966FF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39CE55CF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20080F3D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7BF1CF09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592B44D7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5C1A3CE3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5D6B7A1D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3851D07E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4B064A43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47526B19" w14:textId="4318F6A8" w:rsidR="00574FD9" w:rsidRPr="00BE732F" w:rsidRDefault="00574FD9" w:rsidP="00574FD9">
      <w:pPr>
        <w:pStyle w:val="Titolo1"/>
        <w:rPr>
          <w:sz w:val="28"/>
          <w:szCs w:val="28"/>
          <w:u w:val="single"/>
        </w:rPr>
      </w:pPr>
      <w:r w:rsidRPr="00BE732F">
        <w:rPr>
          <w:sz w:val="28"/>
          <w:szCs w:val="28"/>
        </w:rPr>
        <w:t>DIAGRAMMA DEI CASI D’USO</w:t>
      </w:r>
    </w:p>
    <w:p w14:paraId="174B85A3" w14:textId="77777777" w:rsidR="00574FD9" w:rsidRDefault="00574FD9" w:rsidP="00E71CBC">
      <w:pPr>
        <w:pStyle w:val="Nessunaspaziatura"/>
        <w:ind w:left="1440"/>
        <w:rPr>
          <w:color w:val="000000" w:themeColor="text1"/>
        </w:rPr>
      </w:pPr>
    </w:p>
    <w:p w14:paraId="42D1B3EB" w14:textId="2FE0B3E3" w:rsidR="00574FD9" w:rsidRDefault="00AB3B94" w:rsidP="00E71CBC">
      <w:pPr>
        <w:pStyle w:val="Nessunaspaziatura"/>
        <w:ind w:left="1440"/>
        <w:rPr>
          <w:color w:val="000000" w:themeColor="text1"/>
        </w:rPr>
      </w:pPr>
      <w:r>
        <w:rPr>
          <w:noProof/>
        </w:rPr>
        <w:drawing>
          <wp:inline distT="0" distB="0" distL="0" distR="0" wp14:anchorId="5A61DDE2" wp14:editId="778A1FCF">
            <wp:extent cx="5560828" cy="6747711"/>
            <wp:effectExtent l="0" t="0" r="1905" b="0"/>
            <wp:docPr id="1527971700" name="Immagine 2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1700" name="Immagine 2" descr="Immagine che contiene testo, schermata, diagramm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940" cy="675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0DA6" w14:textId="19594CDE" w:rsidR="00E71CBC" w:rsidRPr="00E1377B" w:rsidRDefault="00E71CBC" w:rsidP="00814975">
      <w:pPr>
        <w:pStyle w:val="Nessunaspaziatura"/>
        <w:rPr>
          <w:color w:val="000000" w:themeColor="text1"/>
        </w:rPr>
      </w:pPr>
    </w:p>
    <w:p w14:paraId="0BC52821" w14:textId="220254A6" w:rsidR="00EF3C00" w:rsidRPr="003D61DF" w:rsidRDefault="00EF3C00" w:rsidP="0044189C">
      <w:pPr>
        <w:pStyle w:val="Titolo1"/>
        <w:ind w:left="0" w:firstLine="0"/>
        <w:rPr>
          <w:sz w:val="28"/>
          <w:szCs w:val="28"/>
          <w:u w:val="single"/>
        </w:rPr>
      </w:pPr>
      <w:r w:rsidRPr="003D61DF">
        <w:rPr>
          <w:sz w:val="28"/>
          <w:szCs w:val="28"/>
          <w:u w:val="single"/>
        </w:rPr>
        <w:lastRenderedPageBreak/>
        <w:t>matrice di tracciabilitÀ</w:t>
      </w:r>
    </w:p>
    <w:p w14:paraId="2CEF1A4D" w14:textId="77777777" w:rsidR="00EC567D" w:rsidRDefault="00EC567D" w:rsidP="00EC567D"/>
    <w:p w14:paraId="39F86421" w14:textId="3A89E4A3" w:rsidR="00BE732F" w:rsidRPr="0044189C" w:rsidRDefault="0044189C" w:rsidP="00EC567D">
      <w:pPr>
        <w:rPr>
          <w:u w:val="single"/>
        </w:rPr>
      </w:pPr>
      <w:r w:rsidRPr="0044189C">
        <w:drawing>
          <wp:inline distT="0" distB="0" distL="0" distR="0" wp14:anchorId="57150C5E" wp14:editId="4D43CE36">
            <wp:extent cx="6408420" cy="6527800"/>
            <wp:effectExtent l="0" t="0" r="0" b="6350"/>
            <wp:docPr id="1507287870" name="Immagine 1" descr="Immagine che contiene testo, schermata, line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7870" name="Immagine 1" descr="Immagine che contiene testo, schermata, linea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32F" w:rsidRPr="0044189C" w:rsidSect="00C13B6B">
      <w:footerReference w:type="default" r:id="rId10"/>
      <w:type w:val="continuous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8057" w14:textId="77777777" w:rsidR="007510DA" w:rsidRDefault="007510DA">
      <w:pPr>
        <w:spacing w:after="0" w:line="240" w:lineRule="auto"/>
      </w:pPr>
      <w:r>
        <w:separator/>
      </w:r>
    </w:p>
  </w:endnote>
  <w:endnote w:type="continuationSeparator" w:id="0">
    <w:p w14:paraId="12826AE9" w14:textId="77777777" w:rsidR="007510DA" w:rsidRDefault="00751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F044" w14:textId="77777777" w:rsidR="0088175F" w:rsidRDefault="0088175F" w:rsidP="0088175F">
    <w:pPr>
      <w:pStyle w:val="Pidipagina"/>
    </w:pPr>
    <w:r>
      <w:rPr>
        <w:lang w:bidi="it-IT"/>
      </w:rPr>
      <w:fldChar w:fldCharType="begin"/>
    </w:r>
    <w:r>
      <w:rPr>
        <w:lang w:bidi="it-IT"/>
      </w:rPr>
      <w:instrText xml:space="preserve"> PAGE   \* MERGEFORMAT </w:instrText>
    </w:r>
    <w:r>
      <w:rPr>
        <w:lang w:bidi="it-IT"/>
      </w:rPr>
      <w:fldChar w:fldCharType="separate"/>
    </w:r>
    <w:r w:rsidR="004E5035">
      <w:rPr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2231C" w14:textId="77777777" w:rsidR="007510DA" w:rsidRDefault="007510DA">
      <w:pPr>
        <w:spacing w:after="0" w:line="240" w:lineRule="auto"/>
      </w:pPr>
      <w:r>
        <w:separator/>
      </w:r>
    </w:p>
  </w:footnote>
  <w:footnote w:type="continuationSeparator" w:id="0">
    <w:p w14:paraId="5008317D" w14:textId="77777777" w:rsidR="007510DA" w:rsidRDefault="00751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481"/>
    <w:multiLevelType w:val="multilevel"/>
    <w:tmpl w:val="1106847E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A0F88"/>
    <w:multiLevelType w:val="multilevel"/>
    <w:tmpl w:val="0B0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85628"/>
    <w:multiLevelType w:val="multilevel"/>
    <w:tmpl w:val="1DB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15E6F"/>
    <w:multiLevelType w:val="multilevel"/>
    <w:tmpl w:val="D48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B315B"/>
    <w:multiLevelType w:val="multilevel"/>
    <w:tmpl w:val="53E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C42A08"/>
    <w:multiLevelType w:val="multilevel"/>
    <w:tmpl w:val="5A167D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CC1A4E"/>
    <w:multiLevelType w:val="multilevel"/>
    <w:tmpl w:val="AC1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B143F5"/>
    <w:multiLevelType w:val="multilevel"/>
    <w:tmpl w:val="C06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657282"/>
    <w:multiLevelType w:val="multilevel"/>
    <w:tmpl w:val="4764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B5348"/>
    <w:multiLevelType w:val="multilevel"/>
    <w:tmpl w:val="70EC9F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23DF5"/>
    <w:multiLevelType w:val="multilevel"/>
    <w:tmpl w:val="488A4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E5988"/>
    <w:multiLevelType w:val="multilevel"/>
    <w:tmpl w:val="B3B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1494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689"/>
    <w:multiLevelType w:val="multilevel"/>
    <w:tmpl w:val="168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155F97"/>
    <w:multiLevelType w:val="multilevel"/>
    <w:tmpl w:val="B90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E68080"/>
    <w:multiLevelType w:val="hybridMultilevel"/>
    <w:tmpl w:val="FFFFFFFF"/>
    <w:lvl w:ilvl="0" w:tplc="BCE8839A">
      <w:start w:val="1"/>
      <w:numFmt w:val="decimal"/>
      <w:lvlText w:val="%1."/>
      <w:lvlJc w:val="left"/>
      <w:pPr>
        <w:ind w:left="1440" w:hanging="360"/>
      </w:pPr>
    </w:lvl>
    <w:lvl w:ilvl="1" w:tplc="240419CC">
      <w:start w:val="1"/>
      <w:numFmt w:val="lowerLetter"/>
      <w:lvlText w:val="%2."/>
      <w:lvlJc w:val="left"/>
      <w:pPr>
        <w:ind w:left="2160" w:hanging="360"/>
      </w:pPr>
    </w:lvl>
    <w:lvl w:ilvl="2" w:tplc="F320D19C">
      <w:start w:val="1"/>
      <w:numFmt w:val="lowerRoman"/>
      <w:lvlText w:val="%3."/>
      <w:lvlJc w:val="right"/>
      <w:pPr>
        <w:ind w:left="2880" w:hanging="180"/>
      </w:pPr>
    </w:lvl>
    <w:lvl w:ilvl="3" w:tplc="CFD84CE4">
      <w:start w:val="1"/>
      <w:numFmt w:val="decimal"/>
      <w:lvlText w:val="%4."/>
      <w:lvlJc w:val="left"/>
      <w:pPr>
        <w:ind w:left="3600" w:hanging="360"/>
      </w:pPr>
    </w:lvl>
    <w:lvl w:ilvl="4" w:tplc="511C0D96">
      <w:start w:val="1"/>
      <w:numFmt w:val="lowerLetter"/>
      <w:lvlText w:val="%5."/>
      <w:lvlJc w:val="left"/>
      <w:pPr>
        <w:ind w:left="4320" w:hanging="360"/>
      </w:pPr>
    </w:lvl>
    <w:lvl w:ilvl="5" w:tplc="B60A10A4">
      <w:start w:val="1"/>
      <w:numFmt w:val="lowerRoman"/>
      <w:lvlText w:val="%6."/>
      <w:lvlJc w:val="right"/>
      <w:pPr>
        <w:ind w:left="5040" w:hanging="180"/>
      </w:pPr>
    </w:lvl>
    <w:lvl w:ilvl="6" w:tplc="B6B81E92">
      <w:start w:val="1"/>
      <w:numFmt w:val="decimal"/>
      <w:lvlText w:val="%7."/>
      <w:lvlJc w:val="left"/>
      <w:pPr>
        <w:ind w:left="5760" w:hanging="360"/>
      </w:pPr>
    </w:lvl>
    <w:lvl w:ilvl="7" w:tplc="2A2A0782">
      <w:start w:val="1"/>
      <w:numFmt w:val="lowerLetter"/>
      <w:lvlText w:val="%8."/>
      <w:lvlJc w:val="left"/>
      <w:pPr>
        <w:ind w:left="6480" w:hanging="360"/>
      </w:pPr>
    </w:lvl>
    <w:lvl w:ilvl="8" w:tplc="6FA207B0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0849CA"/>
    <w:multiLevelType w:val="multilevel"/>
    <w:tmpl w:val="0826E7D2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3A837BC5"/>
    <w:multiLevelType w:val="multilevel"/>
    <w:tmpl w:val="EF983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01576"/>
    <w:multiLevelType w:val="multilevel"/>
    <w:tmpl w:val="F586B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52E97"/>
    <w:multiLevelType w:val="multilevel"/>
    <w:tmpl w:val="13C4C50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F42704"/>
    <w:multiLevelType w:val="multilevel"/>
    <w:tmpl w:val="015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0F092A"/>
    <w:multiLevelType w:val="multilevel"/>
    <w:tmpl w:val="6E5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093497"/>
    <w:multiLevelType w:val="multilevel"/>
    <w:tmpl w:val="59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7060D5"/>
    <w:multiLevelType w:val="multilevel"/>
    <w:tmpl w:val="209C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27E38"/>
    <w:multiLevelType w:val="multilevel"/>
    <w:tmpl w:val="E81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B60148"/>
    <w:multiLevelType w:val="multilevel"/>
    <w:tmpl w:val="8E5259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472405"/>
    <w:multiLevelType w:val="multilevel"/>
    <w:tmpl w:val="FDEA8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7E5D71"/>
    <w:multiLevelType w:val="multilevel"/>
    <w:tmpl w:val="4470CA9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27" w15:restartNumberingAfterBreak="0">
    <w:nsid w:val="6A57591C"/>
    <w:multiLevelType w:val="hybridMultilevel"/>
    <w:tmpl w:val="FFFFFFFF"/>
    <w:lvl w:ilvl="0" w:tplc="A7B66AD2">
      <w:start w:val="1"/>
      <w:numFmt w:val="decimal"/>
      <w:lvlText w:val="%1."/>
      <w:lvlJc w:val="left"/>
      <w:pPr>
        <w:ind w:left="1800" w:hanging="360"/>
      </w:pPr>
    </w:lvl>
    <w:lvl w:ilvl="1" w:tplc="938CFF1E">
      <w:start w:val="1"/>
      <w:numFmt w:val="lowerLetter"/>
      <w:lvlText w:val="%2."/>
      <w:lvlJc w:val="left"/>
      <w:pPr>
        <w:ind w:left="2520" w:hanging="360"/>
      </w:pPr>
    </w:lvl>
    <w:lvl w:ilvl="2" w:tplc="D1903116">
      <w:start w:val="1"/>
      <w:numFmt w:val="lowerRoman"/>
      <w:lvlText w:val="%3."/>
      <w:lvlJc w:val="right"/>
      <w:pPr>
        <w:ind w:left="3240" w:hanging="180"/>
      </w:pPr>
    </w:lvl>
    <w:lvl w:ilvl="3" w:tplc="89AC195A">
      <w:start w:val="1"/>
      <w:numFmt w:val="decimal"/>
      <w:lvlText w:val="%4."/>
      <w:lvlJc w:val="left"/>
      <w:pPr>
        <w:ind w:left="3960" w:hanging="360"/>
      </w:pPr>
    </w:lvl>
    <w:lvl w:ilvl="4" w:tplc="DB04D938">
      <w:start w:val="1"/>
      <w:numFmt w:val="lowerLetter"/>
      <w:lvlText w:val="%5."/>
      <w:lvlJc w:val="left"/>
      <w:pPr>
        <w:ind w:left="4680" w:hanging="360"/>
      </w:pPr>
    </w:lvl>
    <w:lvl w:ilvl="5" w:tplc="F7FC363A">
      <w:start w:val="1"/>
      <w:numFmt w:val="lowerRoman"/>
      <w:lvlText w:val="%6."/>
      <w:lvlJc w:val="right"/>
      <w:pPr>
        <w:ind w:left="5400" w:hanging="180"/>
      </w:pPr>
    </w:lvl>
    <w:lvl w:ilvl="6" w:tplc="D032BC7A">
      <w:start w:val="1"/>
      <w:numFmt w:val="decimal"/>
      <w:lvlText w:val="%7."/>
      <w:lvlJc w:val="left"/>
      <w:pPr>
        <w:ind w:left="6120" w:hanging="360"/>
      </w:pPr>
    </w:lvl>
    <w:lvl w:ilvl="7" w:tplc="4AF63ED6">
      <w:start w:val="1"/>
      <w:numFmt w:val="lowerLetter"/>
      <w:lvlText w:val="%8."/>
      <w:lvlJc w:val="left"/>
      <w:pPr>
        <w:ind w:left="6840" w:hanging="360"/>
      </w:pPr>
    </w:lvl>
    <w:lvl w:ilvl="8" w:tplc="ED682E34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EFE6837"/>
    <w:multiLevelType w:val="multilevel"/>
    <w:tmpl w:val="968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4C669C"/>
    <w:multiLevelType w:val="multilevel"/>
    <w:tmpl w:val="6FA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161089"/>
    <w:multiLevelType w:val="multilevel"/>
    <w:tmpl w:val="2C5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E949CD"/>
    <w:multiLevelType w:val="multilevel"/>
    <w:tmpl w:val="E6DE80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834D0"/>
    <w:multiLevelType w:val="multilevel"/>
    <w:tmpl w:val="86F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BB7C78"/>
    <w:multiLevelType w:val="multilevel"/>
    <w:tmpl w:val="D3B8EE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E4768"/>
    <w:multiLevelType w:val="multilevel"/>
    <w:tmpl w:val="345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483A1C"/>
    <w:multiLevelType w:val="multilevel"/>
    <w:tmpl w:val="F16A2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F41A3C"/>
    <w:multiLevelType w:val="multilevel"/>
    <w:tmpl w:val="4BDEFC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950882">
    <w:abstractNumId w:val="27"/>
  </w:num>
  <w:num w:numId="2" w16cid:durableId="1213692520">
    <w:abstractNumId w:val="14"/>
  </w:num>
  <w:num w:numId="3" w16cid:durableId="2014069194">
    <w:abstractNumId w:val="26"/>
  </w:num>
  <w:num w:numId="4" w16cid:durableId="1446074370">
    <w:abstractNumId w:val="11"/>
  </w:num>
  <w:num w:numId="5" w16cid:durableId="998578643">
    <w:abstractNumId w:val="20"/>
  </w:num>
  <w:num w:numId="6" w16cid:durableId="585964989">
    <w:abstractNumId w:val="29"/>
  </w:num>
  <w:num w:numId="7" w16cid:durableId="1326209075">
    <w:abstractNumId w:val="1"/>
  </w:num>
  <w:num w:numId="8" w16cid:durableId="130024299">
    <w:abstractNumId w:val="4"/>
  </w:num>
  <w:num w:numId="9" w16cid:durableId="1151487202">
    <w:abstractNumId w:val="6"/>
  </w:num>
  <w:num w:numId="10" w16cid:durableId="370227673">
    <w:abstractNumId w:val="22"/>
  </w:num>
  <w:num w:numId="11" w16cid:durableId="336925782">
    <w:abstractNumId w:val="35"/>
  </w:num>
  <w:num w:numId="12" w16cid:durableId="105120061">
    <w:abstractNumId w:val="25"/>
  </w:num>
  <w:num w:numId="13" w16cid:durableId="384376873">
    <w:abstractNumId w:val="17"/>
  </w:num>
  <w:num w:numId="14" w16cid:durableId="857354593">
    <w:abstractNumId w:val="33"/>
  </w:num>
  <w:num w:numId="15" w16cid:durableId="186334585">
    <w:abstractNumId w:val="5"/>
  </w:num>
  <w:num w:numId="16" w16cid:durableId="1014577141">
    <w:abstractNumId w:val="9"/>
  </w:num>
  <w:num w:numId="17" w16cid:durableId="410662011">
    <w:abstractNumId w:val="28"/>
  </w:num>
  <w:num w:numId="18" w16cid:durableId="440495483">
    <w:abstractNumId w:val="13"/>
  </w:num>
  <w:num w:numId="19" w16cid:durableId="2002922199">
    <w:abstractNumId w:val="19"/>
  </w:num>
  <w:num w:numId="20" w16cid:durableId="471098212">
    <w:abstractNumId w:val="12"/>
  </w:num>
  <w:num w:numId="21" w16cid:durableId="849175878">
    <w:abstractNumId w:val="32"/>
  </w:num>
  <w:num w:numId="22" w16cid:durableId="184439203">
    <w:abstractNumId w:val="30"/>
  </w:num>
  <w:num w:numId="23" w16cid:durableId="496309473">
    <w:abstractNumId w:val="8"/>
  </w:num>
  <w:num w:numId="24" w16cid:durableId="66418492">
    <w:abstractNumId w:val="10"/>
  </w:num>
  <w:num w:numId="25" w16cid:durableId="1672443898">
    <w:abstractNumId w:val="34"/>
  </w:num>
  <w:num w:numId="26" w16cid:durableId="1068378333">
    <w:abstractNumId w:val="2"/>
  </w:num>
  <w:num w:numId="27" w16cid:durableId="913398867">
    <w:abstractNumId w:val="23"/>
  </w:num>
  <w:num w:numId="28" w16cid:durableId="1626739667">
    <w:abstractNumId w:val="7"/>
  </w:num>
  <w:num w:numId="29" w16cid:durableId="443967722">
    <w:abstractNumId w:val="21"/>
  </w:num>
  <w:num w:numId="30" w16cid:durableId="1602647130">
    <w:abstractNumId w:val="3"/>
  </w:num>
  <w:num w:numId="31" w16cid:durableId="836775056">
    <w:abstractNumId w:val="0"/>
  </w:num>
  <w:num w:numId="32" w16cid:durableId="324943286">
    <w:abstractNumId w:val="16"/>
  </w:num>
  <w:num w:numId="33" w16cid:durableId="341124418">
    <w:abstractNumId w:val="15"/>
  </w:num>
  <w:num w:numId="34" w16cid:durableId="2049446128">
    <w:abstractNumId w:val="36"/>
  </w:num>
  <w:num w:numId="35" w16cid:durableId="1919712036">
    <w:abstractNumId w:val="31"/>
  </w:num>
  <w:num w:numId="36" w16cid:durableId="116218677">
    <w:abstractNumId w:val="24"/>
  </w:num>
  <w:num w:numId="37" w16cid:durableId="98066244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AA"/>
    <w:rsid w:val="000000DB"/>
    <w:rsid w:val="00003363"/>
    <w:rsid w:val="00013845"/>
    <w:rsid w:val="00017AC2"/>
    <w:rsid w:val="00017EFD"/>
    <w:rsid w:val="00021B0D"/>
    <w:rsid w:val="00022D67"/>
    <w:rsid w:val="0002332C"/>
    <w:rsid w:val="0002522F"/>
    <w:rsid w:val="000265AB"/>
    <w:rsid w:val="00031CA9"/>
    <w:rsid w:val="000322BF"/>
    <w:rsid w:val="000326F8"/>
    <w:rsid w:val="000353D6"/>
    <w:rsid w:val="00035E87"/>
    <w:rsid w:val="00036554"/>
    <w:rsid w:val="00041AAA"/>
    <w:rsid w:val="000421B4"/>
    <w:rsid w:val="000445CF"/>
    <w:rsid w:val="00045D4A"/>
    <w:rsid w:val="000462BC"/>
    <w:rsid w:val="000507E1"/>
    <w:rsid w:val="00051274"/>
    <w:rsid w:val="00056A39"/>
    <w:rsid w:val="00060384"/>
    <w:rsid w:val="00060555"/>
    <w:rsid w:val="00061F7A"/>
    <w:rsid w:val="00066370"/>
    <w:rsid w:val="00066941"/>
    <w:rsid w:val="00071AAD"/>
    <w:rsid w:val="000721C3"/>
    <w:rsid w:val="0007327E"/>
    <w:rsid w:val="00073E60"/>
    <w:rsid w:val="00075319"/>
    <w:rsid w:val="00075DCA"/>
    <w:rsid w:val="00080E1C"/>
    <w:rsid w:val="000835C2"/>
    <w:rsid w:val="00087338"/>
    <w:rsid w:val="0009042A"/>
    <w:rsid w:val="0009089B"/>
    <w:rsid w:val="00090D4F"/>
    <w:rsid w:val="000916A4"/>
    <w:rsid w:val="000917F1"/>
    <w:rsid w:val="00091A2F"/>
    <w:rsid w:val="000927D3"/>
    <w:rsid w:val="00093929"/>
    <w:rsid w:val="00094527"/>
    <w:rsid w:val="000A12FB"/>
    <w:rsid w:val="000A1D3B"/>
    <w:rsid w:val="000A3BFC"/>
    <w:rsid w:val="000A3F84"/>
    <w:rsid w:val="000A46CD"/>
    <w:rsid w:val="000A562D"/>
    <w:rsid w:val="000B08C2"/>
    <w:rsid w:val="000B112D"/>
    <w:rsid w:val="000B3661"/>
    <w:rsid w:val="000B3C7D"/>
    <w:rsid w:val="000B457D"/>
    <w:rsid w:val="000B5471"/>
    <w:rsid w:val="000B5EF2"/>
    <w:rsid w:val="000C1B66"/>
    <w:rsid w:val="000C219B"/>
    <w:rsid w:val="000C2D9C"/>
    <w:rsid w:val="000C36EF"/>
    <w:rsid w:val="000C3BB2"/>
    <w:rsid w:val="000C460A"/>
    <w:rsid w:val="000C6725"/>
    <w:rsid w:val="000C69CC"/>
    <w:rsid w:val="000C6A97"/>
    <w:rsid w:val="000C7806"/>
    <w:rsid w:val="000D0155"/>
    <w:rsid w:val="000D33E6"/>
    <w:rsid w:val="000D480B"/>
    <w:rsid w:val="000E00BC"/>
    <w:rsid w:val="000E0A21"/>
    <w:rsid w:val="000E0B1D"/>
    <w:rsid w:val="000E0F1A"/>
    <w:rsid w:val="000E1BA9"/>
    <w:rsid w:val="000E3A5F"/>
    <w:rsid w:val="000E697B"/>
    <w:rsid w:val="000F1626"/>
    <w:rsid w:val="000F2235"/>
    <w:rsid w:val="000F3E6B"/>
    <w:rsid w:val="000F59B8"/>
    <w:rsid w:val="0010105C"/>
    <w:rsid w:val="00101993"/>
    <w:rsid w:val="001025F2"/>
    <w:rsid w:val="00105C57"/>
    <w:rsid w:val="00107DDF"/>
    <w:rsid w:val="00107F6E"/>
    <w:rsid w:val="001110AD"/>
    <w:rsid w:val="001113CB"/>
    <w:rsid w:val="00111AB2"/>
    <w:rsid w:val="001129D8"/>
    <w:rsid w:val="00117736"/>
    <w:rsid w:val="00117948"/>
    <w:rsid w:val="00117FDD"/>
    <w:rsid w:val="001204F7"/>
    <w:rsid w:val="00122670"/>
    <w:rsid w:val="00122A9A"/>
    <w:rsid w:val="001238BC"/>
    <w:rsid w:val="00126D30"/>
    <w:rsid w:val="001273C1"/>
    <w:rsid w:val="00131DD0"/>
    <w:rsid w:val="00133DA4"/>
    <w:rsid w:val="00135629"/>
    <w:rsid w:val="00136D7B"/>
    <w:rsid w:val="00136E41"/>
    <w:rsid w:val="0014034B"/>
    <w:rsid w:val="001477CC"/>
    <w:rsid w:val="00150E4B"/>
    <w:rsid w:val="001517D1"/>
    <w:rsid w:val="0015232E"/>
    <w:rsid w:val="00154178"/>
    <w:rsid w:val="00154555"/>
    <w:rsid w:val="00156310"/>
    <w:rsid w:val="00156C8F"/>
    <w:rsid w:val="00157072"/>
    <w:rsid w:val="00157C3F"/>
    <w:rsid w:val="00164F98"/>
    <w:rsid w:val="00167035"/>
    <w:rsid w:val="00170F8F"/>
    <w:rsid w:val="00171A6D"/>
    <w:rsid w:val="00171FA8"/>
    <w:rsid w:val="001743B3"/>
    <w:rsid w:val="00176A3A"/>
    <w:rsid w:val="00177FFC"/>
    <w:rsid w:val="001825FE"/>
    <w:rsid w:val="00182B43"/>
    <w:rsid w:val="00185B8E"/>
    <w:rsid w:val="001861D8"/>
    <w:rsid w:val="001876EE"/>
    <w:rsid w:val="00193BC0"/>
    <w:rsid w:val="00193FBE"/>
    <w:rsid w:val="00193FE7"/>
    <w:rsid w:val="001969E6"/>
    <w:rsid w:val="00196D25"/>
    <w:rsid w:val="00197C76"/>
    <w:rsid w:val="001A10B5"/>
    <w:rsid w:val="001A2518"/>
    <w:rsid w:val="001A4521"/>
    <w:rsid w:val="001A5432"/>
    <w:rsid w:val="001A6C0D"/>
    <w:rsid w:val="001A6E6F"/>
    <w:rsid w:val="001B0906"/>
    <w:rsid w:val="001B339C"/>
    <w:rsid w:val="001B4E1B"/>
    <w:rsid w:val="001B5597"/>
    <w:rsid w:val="001B5992"/>
    <w:rsid w:val="001B5A15"/>
    <w:rsid w:val="001B7142"/>
    <w:rsid w:val="001B7A17"/>
    <w:rsid w:val="001C1A03"/>
    <w:rsid w:val="001C384D"/>
    <w:rsid w:val="001C7654"/>
    <w:rsid w:val="001D46AC"/>
    <w:rsid w:val="001D5E39"/>
    <w:rsid w:val="001E2472"/>
    <w:rsid w:val="001E26FB"/>
    <w:rsid w:val="001E2D45"/>
    <w:rsid w:val="001E3743"/>
    <w:rsid w:val="001E50E7"/>
    <w:rsid w:val="001F2490"/>
    <w:rsid w:val="001F2DA5"/>
    <w:rsid w:val="001F63F8"/>
    <w:rsid w:val="0020177F"/>
    <w:rsid w:val="00203B3A"/>
    <w:rsid w:val="00204116"/>
    <w:rsid w:val="002064E2"/>
    <w:rsid w:val="00210016"/>
    <w:rsid w:val="00211256"/>
    <w:rsid w:val="00211AC3"/>
    <w:rsid w:val="002129B0"/>
    <w:rsid w:val="00213250"/>
    <w:rsid w:val="0021412F"/>
    <w:rsid w:val="00214A09"/>
    <w:rsid w:val="00214ADF"/>
    <w:rsid w:val="00215CB7"/>
    <w:rsid w:val="00217669"/>
    <w:rsid w:val="00220AFA"/>
    <w:rsid w:val="002215B3"/>
    <w:rsid w:val="00222CD7"/>
    <w:rsid w:val="00223AF2"/>
    <w:rsid w:val="0022436A"/>
    <w:rsid w:val="00225618"/>
    <w:rsid w:val="00225B80"/>
    <w:rsid w:val="00226AE7"/>
    <w:rsid w:val="00231106"/>
    <w:rsid w:val="0023199D"/>
    <w:rsid w:val="00232649"/>
    <w:rsid w:val="00233C85"/>
    <w:rsid w:val="0023438C"/>
    <w:rsid w:val="00236EE8"/>
    <w:rsid w:val="002418FA"/>
    <w:rsid w:val="002425D0"/>
    <w:rsid w:val="002427D5"/>
    <w:rsid w:val="0024313E"/>
    <w:rsid w:val="0024335E"/>
    <w:rsid w:val="0024361C"/>
    <w:rsid w:val="00243848"/>
    <w:rsid w:val="002444CE"/>
    <w:rsid w:val="002515B2"/>
    <w:rsid w:val="00256589"/>
    <w:rsid w:val="00262323"/>
    <w:rsid w:val="0026533B"/>
    <w:rsid w:val="00265D99"/>
    <w:rsid w:val="00266645"/>
    <w:rsid w:val="002673BF"/>
    <w:rsid w:val="00267FA6"/>
    <w:rsid w:val="0027103D"/>
    <w:rsid w:val="00271B5E"/>
    <w:rsid w:val="002741A7"/>
    <w:rsid w:val="00275C6A"/>
    <w:rsid w:val="002772B0"/>
    <w:rsid w:val="0028035C"/>
    <w:rsid w:val="002804EE"/>
    <w:rsid w:val="002823FD"/>
    <w:rsid w:val="0028518C"/>
    <w:rsid w:val="0028543A"/>
    <w:rsid w:val="002870E8"/>
    <w:rsid w:val="0028716D"/>
    <w:rsid w:val="00295C0C"/>
    <w:rsid w:val="00296CE0"/>
    <w:rsid w:val="002A04F7"/>
    <w:rsid w:val="002A1295"/>
    <w:rsid w:val="002A2C00"/>
    <w:rsid w:val="002A3646"/>
    <w:rsid w:val="002A3721"/>
    <w:rsid w:val="002A6C9B"/>
    <w:rsid w:val="002B0205"/>
    <w:rsid w:val="002B1A26"/>
    <w:rsid w:val="002B302A"/>
    <w:rsid w:val="002B368E"/>
    <w:rsid w:val="002B4F70"/>
    <w:rsid w:val="002B514B"/>
    <w:rsid w:val="002C1361"/>
    <w:rsid w:val="002C18D1"/>
    <w:rsid w:val="002C1AA4"/>
    <w:rsid w:val="002C2415"/>
    <w:rsid w:val="002C5DA4"/>
    <w:rsid w:val="002C626F"/>
    <w:rsid w:val="002C71B7"/>
    <w:rsid w:val="002D0094"/>
    <w:rsid w:val="002D1193"/>
    <w:rsid w:val="002D273A"/>
    <w:rsid w:val="002D2ADE"/>
    <w:rsid w:val="002D576C"/>
    <w:rsid w:val="002E05B8"/>
    <w:rsid w:val="002E25AC"/>
    <w:rsid w:val="002E2A65"/>
    <w:rsid w:val="002E4106"/>
    <w:rsid w:val="002E4790"/>
    <w:rsid w:val="002E52EE"/>
    <w:rsid w:val="002F43C6"/>
    <w:rsid w:val="002F633E"/>
    <w:rsid w:val="002F7A7C"/>
    <w:rsid w:val="002F7B9F"/>
    <w:rsid w:val="00301DE2"/>
    <w:rsid w:val="00303868"/>
    <w:rsid w:val="00307C1A"/>
    <w:rsid w:val="003106D3"/>
    <w:rsid w:val="003113AF"/>
    <w:rsid w:val="00311541"/>
    <w:rsid w:val="00314852"/>
    <w:rsid w:val="00315823"/>
    <w:rsid w:val="00315A59"/>
    <w:rsid w:val="00315FBB"/>
    <w:rsid w:val="003163C8"/>
    <w:rsid w:val="003172F8"/>
    <w:rsid w:val="0032045A"/>
    <w:rsid w:val="00324495"/>
    <w:rsid w:val="003262F3"/>
    <w:rsid w:val="00326465"/>
    <w:rsid w:val="00326FEB"/>
    <w:rsid w:val="003270FA"/>
    <w:rsid w:val="00327DC5"/>
    <w:rsid w:val="00327F65"/>
    <w:rsid w:val="003300AE"/>
    <w:rsid w:val="00332239"/>
    <w:rsid w:val="00332E60"/>
    <w:rsid w:val="0033310B"/>
    <w:rsid w:val="00333BF5"/>
    <w:rsid w:val="00333E35"/>
    <w:rsid w:val="00334E8B"/>
    <w:rsid w:val="00334F56"/>
    <w:rsid w:val="00337AF3"/>
    <w:rsid w:val="00337C01"/>
    <w:rsid w:val="00337D28"/>
    <w:rsid w:val="00342A87"/>
    <w:rsid w:val="00343331"/>
    <w:rsid w:val="003446F0"/>
    <w:rsid w:val="00346FDE"/>
    <w:rsid w:val="00350F5E"/>
    <w:rsid w:val="003516C2"/>
    <w:rsid w:val="00352BFE"/>
    <w:rsid w:val="0035451D"/>
    <w:rsid w:val="00355DF5"/>
    <w:rsid w:val="0036125B"/>
    <w:rsid w:val="003646D6"/>
    <w:rsid w:val="003649F3"/>
    <w:rsid w:val="003651F2"/>
    <w:rsid w:val="00365558"/>
    <w:rsid w:val="003659F5"/>
    <w:rsid w:val="0037104A"/>
    <w:rsid w:val="00372A41"/>
    <w:rsid w:val="003743B5"/>
    <w:rsid w:val="00376296"/>
    <w:rsid w:val="00377E51"/>
    <w:rsid w:val="00380AB0"/>
    <w:rsid w:val="00380CB8"/>
    <w:rsid w:val="00380E8A"/>
    <w:rsid w:val="00381FFD"/>
    <w:rsid w:val="00383C18"/>
    <w:rsid w:val="00385FAD"/>
    <w:rsid w:val="003863EF"/>
    <w:rsid w:val="00386778"/>
    <w:rsid w:val="00387B18"/>
    <w:rsid w:val="0039124E"/>
    <w:rsid w:val="00391BAF"/>
    <w:rsid w:val="00391FDD"/>
    <w:rsid w:val="003957FA"/>
    <w:rsid w:val="00395E67"/>
    <w:rsid w:val="00396351"/>
    <w:rsid w:val="00397CDE"/>
    <w:rsid w:val="003A23AA"/>
    <w:rsid w:val="003A31A5"/>
    <w:rsid w:val="003A53F2"/>
    <w:rsid w:val="003A62DC"/>
    <w:rsid w:val="003A654C"/>
    <w:rsid w:val="003A7AC2"/>
    <w:rsid w:val="003B0A7E"/>
    <w:rsid w:val="003B196F"/>
    <w:rsid w:val="003B19C4"/>
    <w:rsid w:val="003B2864"/>
    <w:rsid w:val="003B3438"/>
    <w:rsid w:val="003B5347"/>
    <w:rsid w:val="003B573F"/>
    <w:rsid w:val="003B5ACE"/>
    <w:rsid w:val="003B62D9"/>
    <w:rsid w:val="003C07A5"/>
    <w:rsid w:val="003C0DAF"/>
    <w:rsid w:val="003C21BE"/>
    <w:rsid w:val="003C2880"/>
    <w:rsid w:val="003C464B"/>
    <w:rsid w:val="003C55A6"/>
    <w:rsid w:val="003C7C7C"/>
    <w:rsid w:val="003D0E7F"/>
    <w:rsid w:val="003D0EC9"/>
    <w:rsid w:val="003D1224"/>
    <w:rsid w:val="003D2188"/>
    <w:rsid w:val="003D3BA8"/>
    <w:rsid w:val="003D61DF"/>
    <w:rsid w:val="003E0898"/>
    <w:rsid w:val="003F131F"/>
    <w:rsid w:val="003F17C2"/>
    <w:rsid w:val="003F2F8C"/>
    <w:rsid w:val="003F44D5"/>
    <w:rsid w:val="003F45A7"/>
    <w:rsid w:val="003F666C"/>
    <w:rsid w:val="003F79FD"/>
    <w:rsid w:val="00400BAF"/>
    <w:rsid w:val="00402514"/>
    <w:rsid w:val="00403116"/>
    <w:rsid w:val="00403E50"/>
    <w:rsid w:val="0040420B"/>
    <w:rsid w:val="00404CD5"/>
    <w:rsid w:val="004079F8"/>
    <w:rsid w:val="00407F64"/>
    <w:rsid w:val="00410067"/>
    <w:rsid w:val="0041060A"/>
    <w:rsid w:val="00412501"/>
    <w:rsid w:val="004135F8"/>
    <w:rsid w:val="00413AF2"/>
    <w:rsid w:val="00416851"/>
    <w:rsid w:val="0042254C"/>
    <w:rsid w:val="00422FC9"/>
    <w:rsid w:val="00423379"/>
    <w:rsid w:val="004243C3"/>
    <w:rsid w:val="004321E6"/>
    <w:rsid w:val="00434F36"/>
    <w:rsid w:val="004376C2"/>
    <w:rsid w:val="0044098A"/>
    <w:rsid w:val="0044189C"/>
    <w:rsid w:val="0044340F"/>
    <w:rsid w:val="00444171"/>
    <w:rsid w:val="00445E87"/>
    <w:rsid w:val="00446F44"/>
    <w:rsid w:val="004471D8"/>
    <w:rsid w:val="0044761A"/>
    <w:rsid w:val="00447997"/>
    <w:rsid w:val="00451E5E"/>
    <w:rsid w:val="0045617A"/>
    <w:rsid w:val="004607B5"/>
    <w:rsid w:val="00461C77"/>
    <w:rsid w:val="00461D4A"/>
    <w:rsid w:val="00461E83"/>
    <w:rsid w:val="0046492C"/>
    <w:rsid w:val="00464BBE"/>
    <w:rsid w:val="00465093"/>
    <w:rsid w:val="0046523A"/>
    <w:rsid w:val="00465DC4"/>
    <w:rsid w:val="004661BE"/>
    <w:rsid w:val="00467A33"/>
    <w:rsid w:val="00474DF0"/>
    <w:rsid w:val="004756D4"/>
    <w:rsid w:val="00480C10"/>
    <w:rsid w:val="00482AE8"/>
    <w:rsid w:val="00482E9A"/>
    <w:rsid w:val="0048438F"/>
    <w:rsid w:val="004845C2"/>
    <w:rsid w:val="004867FA"/>
    <w:rsid w:val="00486A09"/>
    <w:rsid w:val="00486B4B"/>
    <w:rsid w:val="00487226"/>
    <w:rsid w:val="004875F2"/>
    <w:rsid w:val="004913BD"/>
    <w:rsid w:val="004949A8"/>
    <w:rsid w:val="00495162"/>
    <w:rsid w:val="00497FA8"/>
    <w:rsid w:val="004A272D"/>
    <w:rsid w:val="004A2AEC"/>
    <w:rsid w:val="004A2C47"/>
    <w:rsid w:val="004A2CCD"/>
    <w:rsid w:val="004A4176"/>
    <w:rsid w:val="004A4B64"/>
    <w:rsid w:val="004B22BD"/>
    <w:rsid w:val="004B46C5"/>
    <w:rsid w:val="004B5079"/>
    <w:rsid w:val="004B5850"/>
    <w:rsid w:val="004B5AC8"/>
    <w:rsid w:val="004B5C72"/>
    <w:rsid w:val="004B6087"/>
    <w:rsid w:val="004B6779"/>
    <w:rsid w:val="004C0DE7"/>
    <w:rsid w:val="004C1FEA"/>
    <w:rsid w:val="004C359A"/>
    <w:rsid w:val="004C6A3D"/>
    <w:rsid w:val="004C76E6"/>
    <w:rsid w:val="004D3691"/>
    <w:rsid w:val="004D5ACD"/>
    <w:rsid w:val="004D7011"/>
    <w:rsid w:val="004D72B5"/>
    <w:rsid w:val="004D7654"/>
    <w:rsid w:val="004D7848"/>
    <w:rsid w:val="004E12E8"/>
    <w:rsid w:val="004E312B"/>
    <w:rsid w:val="004E46FC"/>
    <w:rsid w:val="004E5035"/>
    <w:rsid w:val="004E66F3"/>
    <w:rsid w:val="004E73AD"/>
    <w:rsid w:val="004F1317"/>
    <w:rsid w:val="004F18AE"/>
    <w:rsid w:val="004F3883"/>
    <w:rsid w:val="004F55ED"/>
    <w:rsid w:val="004F5C8E"/>
    <w:rsid w:val="004F5DF2"/>
    <w:rsid w:val="004F65E9"/>
    <w:rsid w:val="00500CB7"/>
    <w:rsid w:val="0050392D"/>
    <w:rsid w:val="005055D9"/>
    <w:rsid w:val="005055FB"/>
    <w:rsid w:val="00505955"/>
    <w:rsid w:val="005065F1"/>
    <w:rsid w:val="00506B30"/>
    <w:rsid w:val="00507568"/>
    <w:rsid w:val="00512655"/>
    <w:rsid w:val="00513B4D"/>
    <w:rsid w:val="005140CB"/>
    <w:rsid w:val="00517215"/>
    <w:rsid w:val="00517E15"/>
    <w:rsid w:val="00520421"/>
    <w:rsid w:val="00527527"/>
    <w:rsid w:val="00527AE0"/>
    <w:rsid w:val="00534901"/>
    <w:rsid w:val="00535455"/>
    <w:rsid w:val="00536436"/>
    <w:rsid w:val="00536FB3"/>
    <w:rsid w:val="00537A19"/>
    <w:rsid w:val="00540485"/>
    <w:rsid w:val="00540F8F"/>
    <w:rsid w:val="00541DEF"/>
    <w:rsid w:val="00543EEA"/>
    <w:rsid w:val="005442C5"/>
    <w:rsid w:val="00544AA2"/>
    <w:rsid w:val="00545041"/>
    <w:rsid w:val="005507D4"/>
    <w:rsid w:val="00553F67"/>
    <w:rsid w:val="00554B0B"/>
    <w:rsid w:val="00556B75"/>
    <w:rsid w:val="00560CA9"/>
    <w:rsid w:val="005610C3"/>
    <w:rsid w:val="00561521"/>
    <w:rsid w:val="0056208F"/>
    <w:rsid w:val="00562406"/>
    <w:rsid w:val="005624E5"/>
    <w:rsid w:val="005625B4"/>
    <w:rsid w:val="005626CE"/>
    <w:rsid w:val="00564657"/>
    <w:rsid w:val="00564F63"/>
    <w:rsid w:val="00565043"/>
    <w:rsid w:val="0056728D"/>
    <w:rsid w:val="005749F6"/>
    <w:rsid w:val="00574FD9"/>
    <w:rsid w:val="00580A3B"/>
    <w:rsid w:val="00585B70"/>
    <w:rsid w:val="005903DA"/>
    <w:rsid w:val="00590B0E"/>
    <w:rsid w:val="00590D8A"/>
    <w:rsid w:val="00591DA4"/>
    <w:rsid w:val="00593D01"/>
    <w:rsid w:val="00593E4E"/>
    <w:rsid w:val="00594027"/>
    <w:rsid w:val="0059468E"/>
    <w:rsid w:val="005955C0"/>
    <w:rsid w:val="00595BE0"/>
    <w:rsid w:val="005A09DE"/>
    <w:rsid w:val="005A0F77"/>
    <w:rsid w:val="005A10EA"/>
    <w:rsid w:val="005A1441"/>
    <w:rsid w:val="005A1B7D"/>
    <w:rsid w:val="005A2F3A"/>
    <w:rsid w:val="005A322A"/>
    <w:rsid w:val="005A5360"/>
    <w:rsid w:val="005A67F9"/>
    <w:rsid w:val="005A6D1E"/>
    <w:rsid w:val="005A7EA8"/>
    <w:rsid w:val="005B28CC"/>
    <w:rsid w:val="005B2EDD"/>
    <w:rsid w:val="005B2F2E"/>
    <w:rsid w:val="005B4200"/>
    <w:rsid w:val="005B7892"/>
    <w:rsid w:val="005B7A9C"/>
    <w:rsid w:val="005C0621"/>
    <w:rsid w:val="005C1406"/>
    <w:rsid w:val="005C22E0"/>
    <w:rsid w:val="005C294E"/>
    <w:rsid w:val="005C2EF1"/>
    <w:rsid w:val="005C54F3"/>
    <w:rsid w:val="005C6252"/>
    <w:rsid w:val="005C6312"/>
    <w:rsid w:val="005C7874"/>
    <w:rsid w:val="005D19E9"/>
    <w:rsid w:val="005D1F41"/>
    <w:rsid w:val="005D2639"/>
    <w:rsid w:val="005D2646"/>
    <w:rsid w:val="005D3600"/>
    <w:rsid w:val="005D487B"/>
    <w:rsid w:val="005D7E79"/>
    <w:rsid w:val="005E026F"/>
    <w:rsid w:val="005E039D"/>
    <w:rsid w:val="005E3A62"/>
    <w:rsid w:val="005E65B1"/>
    <w:rsid w:val="005F0AF2"/>
    <w:rsid w:val="005F0E7C"/>
    <w:rsid w:val="005F3192"/>
    <w:rsid w:val="005F56CB"/>
    <w:rsid w:val="005F5E1B"/>
    <w:rsid w:val="005F70C6"/>
    <w:rsid w:val="005F7281"/>
    <w:rsid w:val="00603955"/>
    <w:rsid w:val="00603984"/>
    <w:rsid w:val="006053F2"/>
    <w:rsid w:val="00606A80"/>
    <w:rsid w:val="00606EA2"/>
    <w:rsid w:val="00612EF1"/>
    <w:rsid w:val="00613431"/>
    <w:rsid w:val="006165B8"/>
    <w:rsid w:val="00617CD3"/>
    <w:rsid w:val="006215CC"/>
    <w:rsid w:val="00623139"/>
    <w:rsid w:val="006260F4"/>
    <w:rsid w:val="00626302"/>
    <w:rsid w:val="0063301D"/>
    <w:rsid w:val="0063533E"/>
    <w:rsid w:val="0063704C"/>
    <w:rsid w:val="00642784"/>
    <w:rsid w:val="00642935"/>
    <w:rsid w:val="00642C56"/>
    <w:rsid w:val="006433B0"/>
    <w:rsid w:val="0064461F"/>
    <w:rsid w:val="00644D0F"/>
    <w:rsid w:val="006453D3"/>
    <w:rsid w:val="00650F0A"/>
    <w:rsid w:val="00652216"/>
    <w:rsid w:val="006530A6"/>
    <w:rsid w:val="006547D7"/>
    <w:rsid w:val="0065643F"/>
    <w:rsid w:val="00663224"/>
    <w:rsid w:val="00664773"/>
    <w:rsid w:val="00666465"/>
    <w:rsid w:val="00670F32"/>
    <w:rsid w:val="00671723"/>
    <w:rsid w:val="006722ED"/>
    <w:rsid w:val="0067314D"/>
    <w:rsid w:val="0067367B"/>
    <w:rsid w:val="00673743"/>
    <w:rsid w:val="00674014"/>
    <w:rsid w:val="00674758"/>
    <w:rsid w:val="00675C47"/>
    <w:rsid w:val="00675D12"/>
    <w:rsid w:val="00677804"/>
    <w:rsid w:val="006810F3"/>
    <w:rsid w:val="0068168B"/>
    <w:rsid w:val="00681AB6"/>
    <w:rsid w:val="00683628"/>
    <w:rsid w:val="00684ADF"/>
    <w:rsid w:val="0068698F"/>
    <w:rsid w:val="006913F7"/>
    <w:rsid w:val="00691DB8"/>
    <w:rsid w:val="00692072"/>
    <w:rsid w:val="006924DD"/>
    <w:rsid w:val="00696416"/>
    <w:rsid w:val="00697EDB"/>
    <w:rsid w:val="006A2D6F"/>
    <w:rsid w:val="006B1084"/>
    <w:rsid w:val="006B1114"/>
    <w:rsid w:val="006B1CD7"/>
    <w:rsid w:val="006B29DD"/>
    <w:rsid w:val="006C0772"/>
    <w:rsid w:val="006C08B5"/>
    <w:rsid w:val="006C18AF"/>
    <w:rsid w:val="006C3ACA"/>
    <w:rsid w:val="006C42A3"/>
    <w:rsid w:val="006C4A93"/>
    <w:rsid w:val="006C5ECB"/>
    <w:rsid w:val="006C6939"/>
    <w:rsid w:val="006D46D8"/>
    <w:rsid w:val="006D73FF"/>
    <w:rsid w:val="006E0746"/>
    <w:rsid w:val="006E11B1"/>
    <w:rsid w:val="006E4701"/>
    <w:rsid w:val="006E6AF5"/>
    <w:rsid w:val="006F1EE9"/>
    <w:rsid w:val="006F34E0"/>
    <w:rsid w:val="006F559A"/>
    <w:rsid w:val="006F7BE9"/>
    <w:rsid w:val="00704180"/>
    <w:rsid w:val="007049F7"/>
    <w:rsid w:val="0070706C"/>
    <w:rsid w:val="00707143"/>
    <w:rsid w:val="0070741B"/>
    <w:rsid w:val="00712044"/>
    <w:rsid w:val="007134F7"/>
    <w:rsid w:val="0071603F"/>
    <w:rsid w:val="0071692C"/>
    <w:rsid w:val="00720852"/>
    <w:rsid w:val="00723054"/>
    <w:rsid w:val="007243CF"/>
    <w:rsid w:val="00724B23"/>
    <w:rsid w:val="00730352"/>
    <w:rsid w:val="007307C7"/>
    <w:rsid w:val="0073495A"/>
    <w:rsid w:val="00735E97"/>
    <w:rsid w:val="00741991"/>
    <w:rsid w:val="00743109"/>
    <w:rsid w:val="00744032"/>
    <w:rsid w:val="00750AE6"/>
    <w:rsid w:val="00750F46"/>
    <w:rsid w:val="007510DA"/>
    <w:rsid w:val="007538DF"/>
    <w:rsid w:val="00756024"/>
    <w:rsid w:val="0076017A"/>
    <w:rsid w:val="00761ECD"/>
    <w:rsid w:val="00764456"/>
    <w:rsid w:val="00764D99"/>
    <w:rsid w:val="00765E77"/>
    <w:rsid w:val="007673CA"/>
    <w:rsid w:val="00770074"/>
    <w:rsid w:val="007714C3"/>
    <w:rsid w:val="00772995"/>
    <w:rsid w:val="00773CDC"/>
    <w:rsid w:val="007761F1"/>
    <w:rsid w:val="00776B5F"/>
    <w:rsid w:val="00780905"/>
    <w:rsid w:val="00781C9D"/>
    <w:rsid w:val="0078277F"/>
    <w:rsid w:val="00785667"/>
    <w:rsid w:val="00787F21"/>
    <w:rsid w:val="00790493"/>
    <w:rsid w:val="0079057C"/>
    <w:rsid w:val="00794E1E"/>
    <w:rsid w:val="00794F79"/>
    <w:rsid w:val="00795F54"/>
    <w:rsid w:val="00796AA1"/>
    <w:rsid w:val="0079741B"/>
    <w:rsid w:val="00797DEC"/>
    <w:rsid w:val="007A1CD1"/>
    <w:rsid w:val="007A1DD0"/>
    <w:rsid w:val="007A41B3"/>
    <w:rsid w:val="007A56EC"/>
    <w:rsid w:val="007A6709"/>
    <w:rsid w:val="007A6BD9"/>
    <w:rsid w:val="007A6C69"/>
    <w:rsid w:val="007A6E86"/>
    <w:rsid w:val="007A7EE1"/>
    <w:rsid w:val="007B0DCA"/>
    <w:rsid w:val="007B1CAA"/>
    <w:rsid w:val="007B485B"/>
    <w:rsid w:val="007B530A"/>
    <w:rsid w:val="007C0768"/>
    <w:rsid w:val="007C0FD4"/>
    <w:rsid w:val="007C12AB"/>
    <w:rsid w:val="007C13B2"/>
    <w:rsid w:val="007C62A1"/>
    <w:rsid w:val="007C758D"/>
    <w:rsid w:val="007C7858"/>
    <w:rsid w:val="007D0F42"/>
    <w:rsid w:val="007D3435"/>
    <w:rsid w:val="007D59DE"/>
    <w:rsid w:val="007D5AA3"/>
    <w:rsid w:val="007D75BD"/>
    <w:rsid w:val="007E5A34"/>
    <w:rsid w:val="007E73A6"/>
    <w:rsid w:val="007F1116"/>
    <w:rsid w:val="007F281F"/>
    <w:rsid w:val="007F46DE"/>
    <w:rsid w:val="007F764A"/>
    <w:rsid w:val="00804913"/>
    <w:rsid w:val="00805667"/>
    <w:rsid w:val="008066A4"/>
    <w:rsid w:val="00806A54"/>
    <w:rsid w:val="00807238"/>
    <w:rsid w:val="0081175D"/>
    <w:rsid w:val="00811A79"/>
    <w:rsid w:val="008125B2"/>
    <w:rsid w:val="00813D9E"/>
    <w:rsid w:val="0081403E"/>
    <w:rsid w:val="00814975"/>
    <w:rsid w:val="00816AD9"/>
    <w:rsid w:val="00820D97"/>
    <w:rsid w:val="00822873"/>
    <w:rsid w:val="0082396C"/>
    <w:rsid w:val="008251B3"/>
    <w:rsid w:val="00825E80"/>
    <w:rsid w:val="0083038C"/>
    <w:rsid w:val="00830878"/>
    <w:rsid w:val="008326FF"/>
    <w:rsid w:val="008335C6"/>
    <w:rsid w:val="00833DF3"/>
    <w:rsid w:val="00842CBA"/>
    <w:rsid w:val="008505DA"/>
    <w:rsid w:val="008528CA"/>
    <w:rsid w:val="008539F0"/>
    <w:rsid w:val="00854A9D"/>
    <w:rsid w:val="00856087"/>
    <w:rsid w:val="00857450"/>
    <w:rsid w:val="0085761F"/>
    <w:rsid w:val="00860329"/>
    <w:rsid w:val="008610EC"/>
    <w:rsid w:val="0086134E"/>
    <w:rsid w:val="008618D5"/>
    <w:rsid w:val="0086385E"/>
    <w:rsid w:val="0086550C"/>
    <w:rsid w:val="0086584B"/>
    <w:rsid w:val="00865CD7"/>
    <w:rsid w:val="00865DC1"/>
    <w:rsid w:val="00867187"/>
    <w:rsid w:val="00870A99"/>
    <w:rsid w:val="00872759"/>
    <w:rsid w:val="00873581"/>
    <w:rsid w:val="00875AF0"/>
    <w:rsid w:val="008763E5"/>
    <w:rsid w:val="008775E6"/>
    <w:rsid w:val="008806DC"/>
    <w:rsid w:val="0088092D"/>
    <w:rsid w:val="0088175F"/>
    <w:rsid w:val="008849C5"/>
    <w:rsid w:val="00891312"/>
    <w:rsid w:val="008922F0"/>
    <w:rsid w:val="00892BD9"/>
    <w:rsid w:val="00892E0F"/>
    <w:rsid w:val="008958A8"/>
    <w:rsid w:val="008961F2"/>
    <w:rsid w:val="00897736"/>
    <w:rsid w:val="0089777F"/>
    <w:rsid w:val="008A1056"/>
    <w:rsid w:val="008A295E"/>
    <w:rsid w:val="008A38E5"/>
    <w:rsid w:val="008A4281"/>
    <w:rsid w:val="008A54D3"/>
    <w:rsid w:val="008A6731"/>
    <w:rsid w:val="008A775B"/>
    <w:rsid w:val="008A7A93"/>
    <w:rsid w:val="008B0E94"/>
    <w:rsid w:val="008B219C"/>
    <w:rsid w:val="008C0BFC"/>
    <w:rsid w:val="008C2860"/>
    <w:rsid w:val="008C46AD"/>
    <w:rsid w:val="008C5A85"/>
    <w:rsid w:val="008C611C"/>
    <w:rsid w:val="008C6FB6"/>
    <w:rsid w:val="008C7538"/>
    <w:rsid w:val="008C7981"/>
    <w:rsid w:val="008D099D"/>
    <w:rsid w:val="008D0C2D"/>
    <w:rsid w:val="008D4AC3"/>
    <w:rsid w:val="008D4FC6"/>
    <w:rsid w:val="008D6D9F"/>
    <w:rsid w:val="008D7BF2"/>
    <w:rsid w:val="008E29B2"/>
    <w:rsid w:val="008E4DB5"/>
    <w:rsid w:val="008E5BDD"/>
    <w:rsid w:val="008F0570"/>
    <w:rsid w:val="008F0E66"/>
    <w:rsid w:val="008F19E8"/>
    <w:rsid w:val="008F276C"/>
    <w:rsid w:val="008F3723"/>
    <w:rsid w:val="008F495A"/>
    <w:rsid w:val="008F4E62"/>
    <w:rsid w:val="008F64B4"/>
    <w:rsid w:val="00901D25"/>
    <w:rsid w:val="00904F4D"/>
    <w:rsid w:val="00905865"/>
    <w:rsid w:val="009077F8"/>
    <w:rsid w:val="00907E86"/>
    <w:rsid w:val="00910003"/>
    <w:rsid w:val="009113C2"/>
    <w:rsid w:val="00914950"/>
    <w:rsid w:val="00920712"/>
    <w:rsid w:val="0092207A"/>
    <w:rsid w:val="009239A1"/>
    <w:rsid w:val="00925608"/>
    <w:rsid w:val="00925754"/>
    <w:rsid w:val="00927747"/>
    <w:rsid w:val="00927BD9"/>
    <w:rsid w:val="00931827"/>
    <w:rsid w:val="0093227B"/>
    <w:rsid w:val="009339AF"/>
    <w:rsid w:val="0093407F"/>
    <w:rsid w:val="00936589"/>
    <w:rsid w:val="00937EA7"/>
    <w:rsid w:val="00940544"/>
    <w:rsid w:val="00940B34"/>
    <w:rsid w:val="00941CD5"/>
    <w:rsid w:val="0094319C"/>
    <w:rsid w:val="00943F88"/>
    <w:rsid w:val="00944ABB"/>
    <w:rsid w:val="00951388"/>
    <w:rsid w:val="00951562"/>
    <w:rsid w:val="0095165A"/>
    <w:rsid w:val="009537B1"/>
    <w:rsid w:val="00954268"/>
    <w:rsid w:val="00954476"/>
    <w:rsid w:val="00957E6A"/>
    <w:rsid w:val="00960250"/>
    <w:rsid w:val="009604E9"/>
    <w:rsid w:val="00960645"/>
    <w:rsid w:val="00964B4D"/>
    <w:rsid w:val="00966B45"/>
    <w:rsid w:val="009671A2"/>
    <w:rsid w:val="00971A52"/>
    <w:rsid w:val="00975BF3"/>
    <w:rsid w:val="0097601B"/>
    <w:rsid w:val="00981090"/>
    <w:rsid w:val="00982C48"/>
    <w:rsid w:val="009831D2"/>
    <w:rsid w:val="009834D2"/>
    <w:rsid w:val="00985807"/>
    <w:rsid w:val="009868DD"/>
    <w:rsid w:val="00987BCC"/>
    <w:rsid w:val="009903A1"/>
    <w:rsid w:val="0099077A"/>
    <w:rsid w:val="009A0E32"/>
    <w:rsid w:val="009A1EA2"/>
    <w:rsid w:val="009A259F"/>
    <w:rsid w:val="009A2E8C"/>
    <w:rsid w:val="009A3644"/>
    <w:rsid w:val="009A3E0F"/>
    <w:rsid w:val="009A5176"/>
    <w:rsid w:val="009B207B"/>
    <w:rsid w:val="009B220A"/>
    <w:rsid w:val="009B2BEB"/>
    <w:rsid w:val="009B3401"/>
    <w:rsid w:val="009B3FD1"/>
    <w:rsid w:val="009B44C1"/>
    <w:rsid w:val="009B452F"/>
    <w:rsid w:val="009B53DE"/>
    <w:rsid w:val="009B5D53"/>
    <w:rsid w:val="009B6216"/>
    <w:rsid w:val="009B77E5"/>
    <w:rsid w:val="009B7D93"/>
    <w:rsid w:val="009C045F"/>
    <w:rsid w:val="009C1FDF"/>
    <w:rsid w:val="009C3E29"/>
    <w:rsid w:val="009C5C8A"/>
    <w:rsid w:val="009C6126"/>
    <w:rsid w:val="009D0F70"/>
    <w:rsid w:val="009D1349"/>
    <w:rsid w:val="009D243B"/>
    <w:rsid w:val="009D3780"/>
    <w:rsid w:val="009D403F"/>
    <w:rsid w:val="009D4051"/>
    <w:rsid w:val="009D4577"/>
    <w:rsid w:val="009D740F"/>
    <w:rsid w:val="009D7AB7"/>
    <w:rsid w:val="009D7C04"/>
    <w:rsid w:val="009E0045"/>
    <w:rsid w:val="009E07E5"/>
    <w:rsid w:val="009E2A7C"/>
    <w:rsid w:val="009E32B9"/>
    <w:rsid w:val="009E53C1"/>
    <w:rsid w:val="009E5B4E"/>
    <w:rsid w:val="009E67FD"/>
    <w:rsid w:val="009E6930"/>
    <w:rsid w:val="009F0138"/>
    <w:rsid w:val="009F22E8"/>
    <w:rsid w:val="009F33A5"/>
    <w:rsid w:val="009F4798"/>
    <w:rsid w:val="009F53A7"/>
    <w:rsid w:val="009F7263"/>
    <w:rsid w:val="00A010ED"/>
    <w:rsid w:val="00A01601"/>
    <w:rsid w:val="00A01C79"/>
    <w:rsid w:val="00A030F3"/>
    <w:rsid w:val="00A0317A"/>
    <w:rsid w:val="00A0711A"/>
    <w:rsid w:val="00A07130"/>
    <w:rsid w:val="00A07AAD"/>
    <w:rsid w:val="00A07B55"/>
    <w:rsid w:val="00A11E4B"/>
    <w:rsid w:val="00A13502"/>
    <w:rsid w:val="00A135A3"/>
    <w:rsid w:val="00A13615"/>
    <w:rsid w:val="00A149A9"/>
    <w:rsid w:val="00A15AD2"/>
    <w:rsid w:val="00A17288"/>
    <w:rsid w:val="00A1752E"/>
    <w:rsid w:val="00A17862"/>
    <w:rsid w:val="00A20092"/>
    <w:rsid w:val="00A213D7"/>
    <w:rsid w:val="00A215D7"/>
    <w:rsid w:val="00A2386E"/>
    <w:rsid w:val="00A245C8"/>
    <w:rsid w:val="00A25026"/>
    <w:rsid w:val="00A25670"/>
    <w:rsid w:val="00A25730"/>
    <w:rsid w:val="00A266F2"/>
    <w:rsid w:val="00A3042A"/>
    <w:rsid w:val="00A31099"/>
    <w:rsid w:val="00A3187D"/>
    <w:rsid w:val="00A31CA9"/>
    <w:rsid w:val="00A323D2"/>
    <w:rsid w:val="00A32C43"/>
    <w:rsid w:val="00A332CB"/>
    <w:rsid w:val="00A3678C"/>
    <w:rsid w:val="00A37244"/>
    <w:rsid w:val="00A41CAE"/>
    <w:rsid w:val="00A41EF1"/>
    <w:rsid w:val="00A41F9E"/>
    <w:rsid w:val="00A424DD"/>
    <w:rsid w:val="00A42ECC"/>
    <w:rsid w:val="00A431C3"/>
    <w:rsid w:val="00A517BB"/>
    <w:rsid w:val="00A52D43"/>
    <w:rsid w:val="00A52FE9"/>
    <w:rsid w:val="00A54BD5"/>
    <w:rsid w:val="00A56544"/>
    <w:rsid w:val="00A609A5"/>
    <w:rsid w:val="00A60C1B"/>
    <w:rsid w:val="00A618AB"/>
    <w:rsid w:val="00A6770D"/>
    <w:rsid w:val="00A6799F"/>
    <w:rsid w:val="00A70F6E"/>
    <w:rsid w:val="00A71510"/>
    <w:rsid w:val="00A71544"/>
    <w:rsid w:val="00A725AC"/>
    <w:rsid w:val="00A73075"/>
    <w:rsid w:val="00A73E24"/>
    <w:rsid w:val="00A752D5"/>
    <w:rsid w:val="00A7609E"/>
    <w:rsid w:val="00A7648B"/>
    <w:rsid w:val="00A810FF"/>
    <w:rsid w:val="00A811CF"/>
    <w:rsid w:val="00A85B7B"/>
    <w:rsid w:val="00A908C7"/>
    <w:rsid w:val="00A90E27"/>
    <w:rsid w:val="00A91A97"/>
    <w:rsid w:val="00A91C93"/>
    <w:rsid w:val="00A9226F"/>
    <w:rsid w:val="00A97C05"/>
    <w:rsid w:val="00A97CC8"/>
    <w:rsid w:val="00AA4E06"/>
    <w:rsid w:val="00AA5191"/>
    <w:rsid w:val="00AA528E"/>
    <w:rsid w:val="00AA6AA1"/>
    <w:rsid w:val="00AA7C17"/>
    <w:rsid w:val="00AB1316"/>
    <w:rsid w:val="00AB131D"/>
    <w:rsid w:val="00AB2ECD"/>
    <w:rsid w:val="00AB3B94"/>
    <w:rsid w:val="00AB73EB"/>
    <w:rsid w:val="00AC28E1"/>
    <w:rsid w:val="00AC333F"/>
    <w:rsid w:val="00AC3E10"/>
    <w:rsid w:val="00AC5A48"/>
    <w:rsid w:val="00AC5A63"/>
    <w:rsid w:val="00AD2129"/>
    <w:rsid w:val="00AD38FB"/>
    <w:rsid w:val="00AD677C"/>
    <w:rsid w:val="00AE1185"/>
    <w:rsid w:val="00AE493B"/>
    <w:rsid w:val="00AF112F"/>
    <w:rsid w:val="00AF2326"/>
    <w:rsid w:val="00AF360A"/>
    <w:rsid w:val="00AF452C"/>
    <w:rsid w:val="00AF466E"/>
    <w:rsid w:val="00B01D7B"/>
    <w:rsid w:val="00B0209E"/>
    <w:rsid w:val="00B04923"/>
    <w:rsid w:val="00B04B30"/>
    <w:rsid w:val="00B04BF4"/>
    <w:rsid w:val="00B054C9"/>
    <w:rsid w:val="00B07E16"/>
    <w:rsid w:val="00B12173"/>
    <w:rsid w:val="00B13AE2"/>
    <w:rsid w:val="00B14710"/>
    <w:rsid w:val="00B15C87"/>
    <w:rsid w:val="00B2202C"/>
    <w:rsid w:val="00B2706F"/>
    <w:rsid w:val="00B272EB"/>
    <w:rsid w:val="00B312B7"/>
    <w:rsid w:val="00B3170C"/>
    <w:rsid w:val="00B352A4"/>
    <w:rsid w:val="00B35BF5"/>
    <w:rsid w:val="00B378B9"/>
    <w:rsid w:val="00B408B6"/>
    <w:rsid w:val="00B41F31"/>
    <w:rsid w:val="00B42944"/>
    <w:rsid w:val="00B42CE1"/>
    <w:rsid w:val="00B4371D"/>
    <w:rsid w:val="00B437D3"/>
    <w:rsid w:val="00B45DDB"/>
    <w:rsid w:val="00B472A4"/>
    <w:rsid w:val="00B535A0"/>
    <w:rsid w:val="00B536F9"/>
    <w:rsid w:val="00B53B86"/>
    <w:rsid w:val="00B5785C"/>
    <w:rsid w:val="00B628A1"/>
    <w:rsid w:val="00B6471D"/>
    <w:rsid w:val="00B64E63"/>
    <w:rsid w:val="00B6608D"/>
    <w:rsid w:val="00B661C7"/>
    <w:rsid w:val="00B7027D"/>
    <w:rsid w:val="00B70757"/>
    <w:rsid w:val="00B726C3"/>
    <w:rsid w:val="00B732C3"/>
    <w:rsid w:val="00B77A27"/>
    <w:rsid w:val="00B77BFF"/>
    <w:rsid w:val="00B80E85"/>
    <w:rsid w:val="00B831EE"/>
    <w:rsid w:val="00B83D17"/>
    <w:rsid w:val="00B8481F"/>
    <w:rsid w:val="00B84B3A"/>
    <w:rsid w:val="00B85A57"/>
    <w:rsid w:val="00B86170"/>
    <w:rsid w:val="00B92867"/>
    <w:rsid w:val="00B94486"/>
    <w:rsid w:val="00B9459C"/>
    <w:rsid w:val="00B9628B"/>
    <w:rsid w:val="00B96CEB"/>
    <w:rsid w:val="00BA0803"/>
    <w:rsid w:val="00BA2538"/>
    <w:rsid w:val="00BA253D"/>
    <w:rsid w:val="00BA6B8D"/>
    <w:rsid w:val="00BA72A7"/>
    <w:rsid w:val="00BA73DF"/>
    <w:rsid w:val="00BA76EA"/>
    <w:rsid w:val="00BB07ED"/>
    <w:rsid w:val="00BB0865"/>
    <w:rsid w:val="00BB171D"/>
    <w:rsid w:val="00BB374B"/>
    <w:rsid w:val="00BB5FEA"/>
    <w:rsid w:val="00BB65C9"/>
    <w:rsid w:val="00BB6979"/>
    <w:rsid w:val="00BB6FBB"/>
    <w:rsid w:val="00BB7151"/>
    <w:rsid w:val="00BB72CB"/>
    <w:rsid w:val="00BC2EF9"/>
    <w:rsid w:val="00BC3398"/>
    <w:rsid w:val="00BC426C"/>
    <w:rsid w:val="00BC5618"/>
    <w:rsid w:val="00BC617C"/>
    <w:rsid w:val="00BC74D5"/>
    <w:rsid w:val="00BD0110"/>
    <w:rsid w:val="00BD0BCF"/>
    <w:rsid w:val="00BD3D79"/>
    <w:rsid w:val="00BD4B47"/>
    <w:rsid w:val="00BD5D38"/>
    <w:rsid w:val="00BD6DD3"/>
    <w:rsid w:val="00BD7DA5"/>
    <w:rsid w:val="00BE000E"/>
    <w:rsid w:val="00BE022A"/>
    <w:rsid w:val="00BE0BB7"/>
    <w:rsid w:val="00BE2994"/>
    <w:rsid w:val="00BE2EBA"/>
    <w:rsid w:val="00BE3283"/>
    <w:rsid w:val="00BE3CD6"/>
    <w:rsid w:val="00BE3D3C"/>
    <w:rsid w:val="00BE732F"/>
    <w:rsid w:val="00BF1B16"/>
    <w:rsid w:val="00BF3FB9"/>
    <w:rsid w:val="00BF61FD"/>
    <w:rsid w:val="00BF78FF"/>
    <w:rsid w:val="00C02046"/>
    <w:rsid w:val="00C023DE"/>
    <w:rsid w:val="00C03C78"/>
    <w:rsid w:val="00C047EE"/>
    <w:rsid w:val="00C048E4"/>
    <w:rsid w:val="00C10A5B"/>
    <w:rsid w:val="00C1167B"/>
    <w:rsid w:val="00C13727"/>
    <w:rsid w:val="00C13B6B"/>
    <w:rsid w:val="00C147CC"/>
    <w:rsid w:val="00C16778"/>
    <w:rsid w:val="00C21D80"/>
    <w:rsid w:val="00C22581"/>
    <w:rsid w:val="00C23987"/>
    <w:rsid w:val="00C2485D"/>
    <w:rsid w:val="00C25B31"/>
    <w:rsid w:val="00C25E46"/>
    <w:rsid w:val="00C27980"/>
    <w:rsid w:val="00C27CBC"/>
    <w:rsid w:val="00C335AC"/>
    <w:rsid w:val="00C352C0"/>
    <w:rsid w:val="00C36594"/>
    <w:rsid w:val="00C4089D"/>
    <w:rsid w:val="00C40A8F"/>
    <w:rsid w:val="00C41032"/>
    <w:rsid w:val="00C41880"/>
    <w:rsid w:val="00C418E5"/>
    <w:rsid w:val="00C42208"/>
    <w:rsid w:val="00C438A7"/>
    <w:rsid w:val="00C446F3"/>
    <w:rsid w:val="00C45583"/>
    <w:rsid w:val="00C50692"/>
    <w:rsid w:val="00C553D6"/>
    <w:rsid w:val="00C57B67"/>
    <w:rsid w:val="00C63C69"/>
    <w:rsid w:val="00C65751"/>
    <w:rsid w:val="00C6668F"/>
    <w:rsid w:val="00C66F60"/>
    <w:rsid w:val="00C71D91"/>
    <w:rsid w:val="00C729C7"/>
    <w:rsid w:val="00C74C68"/>
    <w:rsid w:val="00C7764C"/>
    <w:rsid w:val="00C77C53"/>
    <w:rsid w:val="00C77DE0"/>
    <w:rsid w:val="00C806EB"/>
    <w:rsid w:val="00C807D3"/>
    <w:rsid w:val="00C82977"/>
    <w:rsid w:val="00C83AEF"/>
    <w:rsid w:val="00C846AA"/>
    <w:rsid w:val="00C86821"/>
    <w:rsid w:val="00C86E0E"/>
    <w:rsid w:val="00C9006C"/>
    <w:rsid w:val="00C90749"/>
    <w:rsid w:val="00C91131"/>
    <w:rsid w:val="00C92CA9"/>
    <w:rsid w:val="00C94B5D"/>
    <w:rsid w:val="00C95BC2"/>
    <w:rsid w:val="00C9647E"/>
    <w:rsid w:val="00CA03A6"/>
    <w:rsid w:val="00CA07E4"/>
    <w:rsid w:val="00CA21EF"/>
    <w:rsid w:val="00CA26B0"/>
    <w:rsid w:val="00CA42B1"/>
    <w:rsid w:val="00CA4884"/>
    <w:rsid w:val="00CA6120"/>
    <w:rsid w:val="00CA7C75"/>
    <w:rsid w:val="00CB0117"/>
    <w:rsid w:val="00CB2606"/>
    <w:rsid w:val="00CB2EB4"/>
    <w:rsid w:val="00CB58DE"/>
    <w:rsid w:val="00CC0708"/>
    <w:rsid w:val="00CC0B4C"/>
    <w:rsid w:val="00CC1BB2"/>
    <w:rsid w:val="00CC1F73"/>
    <w:rsid w:val="00CC20BE"/>
    <w:rsid w:val="00CC4E29"/>
    <w:rsid w:val="00CC5A28"/>
    <w:rsid w:val="00CC612B"/>
    <w:rsid w:val="00CC657B"/>
    <w:rsid w:val="00CC78D7"/>
    <w:rsid w:val="00CD03F5"/>
    <w:rsid w:val="00CD2503"/>
    <w:rsid w:val="00CD2658"/>
    <w:rsid w:val="00CD2957"/>
    <w:rsid w:val="00CD54EE"/>
    <w:rsid w:val="00CE1051"/>
    <w:rsid w:val="00CE1BBD"/>
    <w:rsid w:val="00CE20BA"/>
    <w:rsid w:val="00CE3293"/>
    <w:rsid w:val="00CE36AC"/>
    <w:rsid w:val="00CF0CF2"/>
    <w:rsid w:val="00CF47CF"/>
    <w:rsid w:val="00CF4968"/>
    <w:rsid w:val="00CF57CE"/>
    <w:rsid w:val="00CF68F8"/>
    <w:rsid w:val="00D0057A"/>
    <w:rsid w:val="00D024E9"/>
    <w:rsid w:val="00D04B0B"/>
    <w:rsid w:val="00D04C53"/>
    <w:rsid w:val="00D05890"/>
    <w:rsid w:val="00D06704"/>
    <w:rsid w:val="00D07CA4"/>
    <w:rsid w:val="00D07F72"/>
    <w:rsid w:val="00D135E7"/>
    <w:rsid w:val="00D1557E"/>
    <w:rsid w:val="00D1611E"/>
    <w:rsid w:val="00D1693D"/>
    <w:rsid w:val="00D16EFA"/>
    <w:rsid w:val="00D20611"/>
    <w:rsid w:val="00D20A79"/>
    <w:rsid w:val="00D224B0"/>
    <w:rsid w:val="00D23178"/>
    <w:rsid w:val="00D27E85"/>
    <w:rsid w:val="00D30AD9"/>
    <w:rsid w:val="00D31D4F"/>
    <w:rsid w:val="00D3385D"/>
    <w:rsid w:val="00D35652"/>
    <w:rsid w:val="00D37597"/>
    <w:rsid w:val="00D40940"/>
    <w:rsid w:val="00D41614"/>
    <w:rsid w:val="00D41FD1"/>
    <w:rsid w:val="00D44976"/>
    <w:rsid w:val="00D44E98"/>
    <w:rsid w:val="00D502E3"/>
    <w:rsid w:val="00D551F7"/>
    <w:rsid w:val="00D55ED3"/>
    <w:rsid w:val="00D56867"/>
    <w:rsid w:val="00D56913"/>
    <w:rsid w:val="00D61225"/>
    <w:rsid w:val="00D612A7"/>
    <w:rsid w:val="00D61553"/>
    <w:rsid w:val="00D64319"/>
    <w:rsid w:val="00D6591B"/>
    <w:rsid w:val="00D65CCD"/>
    <w:rsid w:val="00D6678C"/>
    <w:rsid w:val="00D70A14"/>
    <w:rsid w:val="00D7324D"/>
    <w:rsid w:val="00D73DC1"/>
    <w:rsid w:val="00D75985"/>
    <w:rsid w:val="00D76A39"/>
    <w:rsid w:val="00D76E92"/>
    <w:rsid w:val="00D77314"/>
    <w:rsid w:val="00D80192"/>
    <w:rsid w:val="00D839DA"/>
    <w:rsid w:val="00D84A33"/>
    <w:rsid w:val="00D85B3C"/>
    <w:rsid w:val="00D87740"/>
    <w:rsid w:val="00D90CB2"/>
    <w:rsid w:val="00D925E2"/>
    <w:rsid w:val="00D93D69"/>
    <w:rsid w:val="00D940C1"/>
    <w:rsid w:val="00D951DE"/>
    <w:rsid w:val="00D96D13"/>
    <w:rsid w:val="00D97A15"/>
    <w:rsid w:val="00DA0FE2"/>
    <w:rsid w:val="00DA1E77"/>
    <w:rsid w:val="00DA26DA"/>
    <w:rsid w:val="00DA3AC0"/>
    <w:rsid w:val="00DA3BE7"/>
    <w:rsid w:val="00DA5645"/>
    <w:rsid w:val="00DA5B37"/>
    <w:rsid w:val="00DA7021"/>
    <w:rsid w:val="00DA7332"/>
    <w:rsid w:val="00DA7BA7"/>
    <w:rsid w:val="00DB0D28"/>
    <w:rsid w:val="00DB43ED"/>
    <w:rsid w:val="00DB52D0"/>
    <w:rsid w:val="00DB575D"/>
    <w:rsid w:val="00DB599D"/>
    <w:rsid w:val="00DB5C47"/>
    <w:rsid w:val="00DB5D5D"/>
    <w:rsid w:val="00DB6CC9"/>
    <w:rsid w:val="00DB7045"/>
    <w:rsid w:val="00DC0B0F"/>
    <w:rsid w:val="00DC132F"/>
    <w:rsid w:val="00DC19E5"/>
    <w:rsid w:val="00DC2754"/>
    <w:rsid w:val="00DC2F5D"/>
    <w:rsid w:val="00DC4622"/>
    <w:rsid w:val="00DC6C40"/>
    <w:rsid w:val="00DC7BB5"/>
    <w:rsid w:val="00DD3056"/>
    <w:rsid w:val="00DD36F0"/>
    <w:rsid w:val="00DD53C9"/>
    <w:rsid w:val="00DD6157"/>
    <w:rsid w:val="00DD6A1D"/>
    <w:rsid w:val="00DD6CA4"/>
    <w:rsid w:val="00DE1E8A"/>
    <w:rsid w:val="00DE20B0"/>
    <w:rsid w:val="00DE3C3A"/>
    <w:rsid w:val="00DE5141"/>
    <w:rsid w:val="00DE7285"/>
    <w:rsid w:val="00DF16F1"/>
    <w:rsid w:val="00DF1A7D"/>
    <w:rsid w:val="00DF2428"/>
    <w:rsid w:val="00DF3E55"/>
    <w:rsid w:val="00DF67A1"/>
    <w:rsid w:val="00DF6ED6"/>
    <w:rsid w:val="00DF7CDB"/>
    <w:rsid w:val="00E02A72"/>
    <w:rsid w:val="00E02CEE"/>
    <w:rsid w:val="00E0401F"/>
    <w:rsid w:val="00E042B0"/>
    <w:rsid w:val="00E064AF"/>
    <w:rsid w:val="00E06EC8"/>
    <w:rsid w:val="00E06F07"/>
    <w:rsid w:val="00E10452"/>
    <w:rsid w:val="00E113EE"/>
    <w:rsid w:val="00E12612"/>
    <w:rsid w:val="00E1377B"/>
    <w:rsid w:val="00E14A02"/>
    <w:rsid w:val="00E161F5"/>
    <w:rsid w:val="00E209D2"/>
    <w:rsid w:val="00E20F00"/>
    <w:rsid w:val="00E21E7F"/>
    <w:rsid w:val="00E2288F"/>
    <w:rsid w:val="00E2344B"/>
    <w:rsid w:val="00E2437C"/>
    <w:rsid w:val="00E24523"/>
    <w:rsid w:val="00E25761"/>
    <w:rsid w:val="00E2605F"/>
    <w:rsid w:val="00E27F94"/>
    <w:rsid w:val="00E32ED3"/>
    <w:rsid w:val="00E42DFF"/>
    <w:rsid w:val="00E43061"/>
    <w:rsid w:val="00E512E3"/>
    <w:rsid w:val="00E5356D"/>
    <w:rsid w:val="00E53EBE"/>
    <w:rsid w:val="00E5409F"/>
    <w:rsid w:val="00E54762"/>
    <w:rsid w:val="00E565AE"/>
    <w:rsid w:val="00E56BD1"/>
    <w:rsid w:val="00E6242D"/>
    <w:rsid w:val="00E63D8C"/>
    <w:rsid w:val="00E63DEA"/>
    <w:rsid w:val="00E666E4"/>
    <w:rsid w:val="00E70356"/>
    <w:rsid w:val="00E704AF"/>
    <w:rsid w:val="00E71CBC"/>
    <w:rsid w:val="00E7277A"/>
    <w:rsid w:val="00E72F3E"/>
    <w:rsid w:val="00E74653"/>
    <w:rsid w:val="00E753A9"/>
    <w:rsid w:val="00E7601B"/>
    <w:rsid w:val="00E813FD"/>
    <w:rsid w:val="00E8282B"/>
    <w:rsid w:val="00E8681A"/>
    <w:rsid w:val="00E8688B"/>
    <w:rsid w:val="00E87BB4"/>
    <w:rsid w:val="00E90A43"/>
    <w:rsid w:val="00E91C0D"/>
    <w:rsid w:val="00E95DB7"/>
    <w:rsid w:val="00E9711B"/>
    <w:rsid w:val="00EA06FB"/>
    <w:rsid w:val="00EA1428"/>
    <w:rsid w:val="00EA1D37"/>
    <w:rsid w:val="00EA1DF1"/>
    <w:rsid w:val="00EA32AA"/>
    <w:rsid w:val="00EA6649"/>
    <w:rsid w:val="00EB00A8"/>
    <w:rsid w:val="00EB05E2"/>
    <w:rsid w:val="00EB1812"/>
    <w:rsid w:val="00EB1979"/>
    <w:rsid w:val="00EB2986"/>
    <w:rsid w:val="00EB5A2C"/>
    <w:rsid w:val="00EB65C0"/>
    <w:rsid w:val="00EB7116"/>
    <w:rsid w:val="00EB7D72"/>
    <w:rsid w:val="00EC3A65"/>
    <w:rsid w:val="00EC567D"/>
    <w:rsid w:val="00EC5DDE"/>
    <w:rsid w:val="00EC66B9"/>
    <w:rsid w:val="00EC704E"/>
    <w:rsid w:val="00EC7E94"/>
    <w:rsid w:val="00EC7ED9"/>
    <w:rsid w:val="00ED0D44"/>
    <w:rsid w:val="00ED21C2"/>
    <w:rsid w:val="00ED44C4"/>
    <w:rsid w:val="00EE08EF"/>
    <w:rsid w:val="00EE0B7C"/>
    <w:rsid w:val="00EE1294"/>
    <w:rsid w:val="00EE36C1"/>
    <w:rsid w:val="00EE592B"/>
    <w:rsid w:val="00EE616B"/>
    <w:rsid w:val="00EE73F8"/>
    <w:rsid w:val="00EF021E"/>
    <w:rsid w:val="00EF2EF4"/>
    <w:rsid w:val="00EF366D"/>
    <w:rsid w:val="00EF3C00"/>
    <w:rsid w:val="00EF487F"/>
    <w:rsid w:val="00EF4ED0"/>
    <w:rsid w:val="00F00069"/>
    <w:rsid w:val="00F028CC"/>
    <w:rsid w:val="00F02C0A"/>
    <w:rsid w:val="00F0562A"/>
    <w:rsid w:val="00F104CD"/>
    <w:rsid w:val="00F11AE7"/>
    <w:rsid w:val="00F1473E"/>
    <w:rsid w:val="00F156F4"/>
    <w:rsid w:val="00F1768F"/>
    <w:rsid w:val="00F21EC2"/>
    <w:rsid w:val="00F22802"/>
    <w:rsid w:val="00F23ED1"/>
    <w:rsid w:val="00F2458E"/>
    <w:rsid w:val="00F24611"/>
    <w:rsid w:val="00F24E2E"/>
    <w:rsid w:val="00F2523A"/>
    <w:rsid w:val="00F257D8"/>
    <w:rsid w:val="00F26D4E"/>
    <w:rsid w:val="00F27115"/>
    <w:rsid w:val="00F27A13"/>
    <w:rsid w:val="00F320D1"/>
    <w:rsid w:val="00F339B9"/>
    <w:rsid w:val="00F33DEC"/>
    <w:rsid w:val="00F34D82"/>
    <w:rsid w:val="00F37159"/>
    <w:rsid w:val="00F404BB"/>
    <w:rsid w:val="00F40509"/>
    <w:rsid w:val="00F40F18"/>
    <w:rsid w:val="00F42E7E"/>
    <w:rsid w:val="00F42EAE"/>
    <w:rsid w:val="00F438C3"/>
    <w:rsid w:val="00F43DD5"/>
    <w:rsid w:val="00F44F1D"/>
    <w:rsid w:val="00F463CF"/>
    <w:rsid w:val="00F46710"/>
    <w:rsid w:val="00F477DE"/>
    <w:rsid w:val="00F507D4"/>
    <w:rsid w:val="00F52948"/>
    <w:rsid w:val="00F535B0"/>
    <w:rsid w:val="00F54002"/>
    <w:rsid w:val="00F543C4"/>
    <w:rsid w:val="00F5515A"/>
    <w:rsid w:val="00F577BF"/>
    <w:rsid w:val="00F578ED"/>
    <w:rsid w:val="00F579B9"/>
    <w:rsid w:val="00F63DF8"/>
    <w:rsid w:val="00F71666"/>
    <w:rsid w:val="00F71A8E"/>
    <w:rsid w:val="00F72CD6"/>
    <w:rsid w:val="00F74400"/>
    <w:rsid w:val="00F7501B"/>
    <w:rsid w:val="00F75839"/>
    <w:rsid w:val="00F75E69"/>
    <w:rsid w:val="00F77025"/>
    <w:rsid w:val="00F80D11"/>
    <w:rsid w:val="00F82B7D"/>
    <w:rsid w:val="00F82CF1"/>
    <w:rsid w:val="00F8338E"/>
    <w:rsid w:val="00F849F3"/>
    <w:rsid w:val="00F90F81"/>
    <w:rsid w:val="00F9448A"/>
    <w:rsid w:val="00F94F8D"/>
    <w:rsid w:val="00F95A18"/>
    <w:rsid w:val="00F95CA8"/>
    <w:rsid w:val="00F9769D"/>
    <w:rsid w:val="00FA14A2"/>
    <w:rsid w:val="00FA1B8B"/>
    <w:rsid w:val="00FA2CB8"/>
    <w:rsid w:val="00FA4016"/>
    <w:rsid w:val="00FA4922"/>
    <w:rsid w:val="00FA4A44"/>
    <w:rsid w:val="00FA6466"/>
    <w:rsid w:val="00FA7889"/>
    <w:rsid w:val="00FB1C25"/>
    <w:rsid w:val="00FB2EE0"/>
    <w:rsid w:val="00FB4E4A"/>
    <w:rsid w:val="00FB7055"/>
    <w:rsid w:val="00FC1D88"/>
    <w:rsid w:val="00FC2C8C"/>
    <w:rsid w:val="00FC467D"/>
    <w:rsid w:val="00FC5A78"/>
    <w:rsid w:val="00FC68B0"/>
    <w:rsid w:val="00FC6C1F"/>
    <w:rsid w:val="00FD0AC1"/>
    <w:rsid w:val="00FD2E38"/>
    <w:rsid w:val="00FD4FDF"/>
    <w:rsid w:val="00FD4FEB"/>
    <w:rsid w:val="00FD6CC7"/>
    <w:rsid w:val="00FE056A"/>
    <w:rsid w:val="00FE11BF"/>
    <w:rsid w:val="00FE1B60"/>
    <w:rsid w:val="00FE5007"/>
    <w:rsid w:val="00FE7A99"/>
    <w:rsid w:val="00FF01CC"/>
    <w:rsid w:val="00FF10E3"/>
    <w:rsid w:val="00FF1575"/>
    <w:rsid w:val="00FF308D"/>
    <w:rsid w:val="00FF511F"/>
    <w:rsid w:val="01390B8D"/>
    <w:rsid w:val="014357B3"/>
    <w:rsid w:val="01735527"/>
    <w:rsid w:val="01F043E2"/>
    <w:rsid w:val="025B4634"/>
    <w:rsid w:val="02ED2377"/>
    <w:rsid w:val="03753D86"/>
    <w:rsid w:val="04427E2D"/>
    <w:rsid w:val="04AA4EC3"/>
    <w:rsid w:val="04B198A4"/>
    <w:rsid w:val="04CBFA55"/>
    <w:rsid w:val="06657D63"/>
    <w:rsid w:val="06761568"/>
    <w:rsid w:val="068808DB"/>
    <w:rsid w:val="06AB7094"/>
    <w:rsid w:val="06C73E60"/>
    <w:rsid w:val="06E7DDF1"/>
    <w:rsid w:val="073F529B"/>
    <w:rsid w:val="07D871EA"/>
    <w:rsid w:val="082BE2A6"/>
    <w:rsid w:val="084BA017"/>
    <w:rsid w:val="08E0DB19"/>
    <w:rsid w:val="09F8DAD2"/>
    <w:rsid w:val="0A148275"/>
    <w:rsid w:val="0A5C7402"/>
    <w:rsid w:val="0A76CF17"/>
    <w:rsid w:val="0AB4A374"/>
    <w:rsid w:val="0B9C046A"/>
    <w:rsid w:val="0BABF9B4"/>
    <w:rsid w:val="0C5028D8"/>
    <w:rsid w:val="0C5898F8"/>
    <w:rsid w:val="0CC9BDF8"/>
    <w:rsid w:val="0D5E81B9"/>
    <w:rsid w:val="0DB336FC"/>
    <w:rsid w:val="0EB96842"/>
    <w:rsid w:val="0ECBB391"/>
    <w:rsid w:val="0F315620"/>
    <w:rsid w:val="0F6CC26D"/>
    <w:rsid w:val="1043DC5A"/>
    <w:rsid w:val="10932596"/>
    <w:rsid w:val="11210EF1"/>
    <w:rsid w:val="134BA62D"/>
    <w:rsid w:val="1362B2D5"/>
    <w:rsid w:val="140E5AB9"/>
    <w:rsid w:val="156BD0FC"/>
    <w:rsid w:val="15AB9049"/>
    <w:rsid w:val="15BE0567"/>
    <w:rsid w:val="15DD3297"/>
    <w:rsid w:val="1627F921"/>
    <w:rsid w:val="1793DD82"/>
    <w:rsid w:val="17C37E9B"/>
    <w:rsid w:val="183A1C12"/>
    <w:rsid w:val="1844D0E8"/>
    <w:rsid w:val="18D3FCD9"/>
    <w:rsid w:val="1AE84FB1"/>
    <w:rsid w:val="1B54AA80"/>
    <w:rsid w:val="1B588B6C"/>
    <w:rsid w:val="1BE4E8C2"/>
    <w:rsid w:val="1CDC493A"/>
    <w:rsid w:val="1D754840"/>
    <w:rsid w:val="1E8D9656"/>
    <w:rsid w:val="1EDD0CA7"/>
    <w:rsid w:val="1F458E6C"/>
    <w:rsid w:val="1F517CF7"/>
    <w:rsid w:val="2038E683"/>
    <w:rsid w:val="20A96247"/>
    <w:rsid w:val="20B36F78"/>
    <w:rsid w:val="210122D4"/>
    <w:rsid w:val="211BD632"/>
    <w:rsid w:val="2140A5B9"/>
    <w:rsid w:val="2168FFDB"/>
    <w:rsid w:val="225274AD"/>
    <w:rsid w:val="22749748"/>
    <w:rsid w:val="22FCD260"/>
    <w:rsid w:val="234F1BBD"/>
    <w:rsid w:val="25C879DC"/>
    <w:rsid w:val="26B8B98D"/>
    <w:rsid w:val="26DEB5BF"/>
    <w:rsid w:val="270E4332"/>
    <w:rsid w:val="27823E48"/>
    <w:rsid w:val="27B3AB6C"/>
    <w:rsid w:val="28232EE9"/>
    <w:rsid w:val="2824FE97"/>
    <w:rsid w:val="282B5372"/>
    <w:rsid w:val="28E1D294"/>
    <w:rsid w:val="2921BD8F"/>
    <w:rsid w:val="2A6E1F7D"/>
    <w:rsid w:val="2B0E3B95"/>
    <w:rsid w:val="2B437833"/>
    <w:rsid w:val="2B734A87"/>
    <w:rsid w:val="2BF49AC7"/>
    <w:rsid w:val="2C1C4AB9"/>
    <w:rsid w:val="2C377733"/>
    <w:rsid w:val="2C9C453B"/>
    <w:rsid w:val="2CAF7205"/>
    <w:rsid w:val="2CC69009"/>
    <w:rsid w:val="2D70A66E"/>
    <w:rsid w:val="2D7552C8"/>
    <w:rsid w:val="2DA30746"/>
    <w:rsid w:val="2EA1479B"/>
    <w:rsid w:val="2F1E28B5"/>
    <w:rsid w:val="2F61E8A8"/>
    <w:rsid w:val="3046A2F9"/>
    <w:rsid w:val="30E9CE6D"/>
    <w:rsid w:val="30EF3D0D"/>
    <w:rsid w:val="32199F5D"/>
    <w:rsid w:val="32DBF148"/>
    <w:rsid w:val="340C75F1"/>
    <w:rsid w:val="346AF7F3"/>
    <w:rsid w:val="349CC8CD"/>
    <w:rsid w:val="357280EF"/>
    <w:rsid w:val="3646BD0C"/>
    <w:rsid w:val="3647477C"/>
    <w:rsid w:val="3667ABA3"/>
    <w:rsid w:val="36701FDF"/>
    <w:rsid w:val="36A9924D"/>
    <w:rsid w:val="375695DC"/>
    <w:rsid w:val="37ACCF31"/>
    <w:rsid w:val="3881A570"/>
    <w:rsid w:val="38948997"/>
    <w:rsid w:val="38C764D8"/>
    <w:rsid w:val="3919D024"/>
    <w:rsid w:val="395C4C17"/>
    <w:rsid w:val="397B2F27"/>
    <w:rsid w:val="3A245852"/>
    <w:rsid w:val="3A3400DC"/>
    <w:rsid w:val="3ACDEE7D"/>
    <w:rsid w:val="3AFD6C14"/>
    <w:rsid w:val="3AFEEE47"/>
    <w:rsid w:val="3B131691"/>
    <w:rsid w:val="3B1AA429"/>
    <w:rsid w:val="3B3043B1"/>
    <w:rsid w:val="3BF33273"/>
    <w:rsid w:val="3D731612"/>
    <w:rsid w:val="3D91A474"/>
    <w:rsid w:val="3E196F54"/>
    <w:rsid w:val="3E9FD199"/>
    <w:rsid w:val="3F062EF7"/>
    <w:rsid w:val="3FF64059"/>
    <w:rsid w:val="400D64F8"/>
    <w:rsid w:val="401F81FA"/>
    <w:rsid w:val="40898925"/>
    <w:rsid w:val="41031C20"/>
    <w:rsid w:val="4153BC5C"/>
    <w:rsid w:val="42CD6F4B"/>
    <w:rsid w:val="432B17E7"/>
    <w:rsid w:val="4382456F"/>
    <w:rsid w:val="43E71C60"/>
    <w:rsid w:val="44660F4A"/>
    <w:rsid w:val="44BDA9D5"/>
    <w:rsid w:val="44DAD10C"/>
    <w:rsid w:val="45090396"/>
    <w:rsid w:val="45D44FF4"/>
    <w:rsid w:val="45EAE861"/>
    <w:rsid w:val="4741E967"/>
    <w:rsid w:val="480F3F16"/>
    <w:rsid w:val="483CE5F3"/>
    <w:rsid w:val="49FCE134"/>
    <w:rsid w:val="4A2378C2"/>
    <w:rsid w:val="4A458356"/>
    <w:rsid w:val="4AED8CFC"/>
    <w:rsid w:val="4B9C7B69"/>
    <w:rsid w:val="4BE19AF7"/>
    <w:rsid w:val="4C40F7FE"/>
    <w:rsid w:val="4C9697A5"/>
    <w:rsid w:val="4CBFF2A5"/>
    <w:rsid w:val="4D6D9E79"/>
    <w:rsid w:val="4DE2927A"/>
    <w:rsid w:val="4E1AEAE6"/>
    <w:rsid w:val="4E30A148"/>
    <w:rsid w:val="4E50DE1D"/>
    <w:rsid w:val="4EC8A792"/>
    <w:rsid w:val="4F06F41D"/>
    <w:rsid w:val="50A6F8D3"/>
    <w:rsid w:val="5148CDA5"/>
    <w:rsid w:val="51BBC69E"/>
    <w:rsid w:val="51C9BD66"/>
    <w:rsid w:val="51D6C62B"/>
    <w:rsid w:val="5338B9AF"/>
    <w:rsid w:val="534F37EA"/>
    <w:rsid w:val="546558C8"/>
    <w:rsid w:val="54F78C2A"/>
    <w:rsid w:val="550C2B13"/>
    <w:rsid w:val="562EE7CD"/>
    <w:rsid w:val="56F4A2C8"/>
    <w:rsid w:val="57DE642A"/>
    <w:rsid w:val="595D0B12"/>
    <w:rsid w:val="598D795E"/>
    <w:rsid w:val="5A3EFB81"/>
    <w:rsid w:val="5A9A9CF2"/>
    <w:rsid w:val="5AB729D6"/>
    <w:rsid w:val="5BF4E517"/>
    <w:rsid w:val="5BFBEE42"/>
    <w:rsid w:val="5C698284"/>
    <w:rsid w:val="5C9348CB"/>
    <w:rsid w:val="5CCD7FD1"/>
    <w:rsid w:val="5D152B6F"/>
    <w:rsid w:val="5D23801A"/>
    <w:rsid w:val="5DC28B48"/>
    <w:rsid w:val="5E9A5B43"/>
    <w:rsid w:val="5EA471F9"/>
    <w:rsid w:val="5EC95739"/>
    <w:rsid w:val="5EF02586"/>
    <w:rsid w:val="5EF12E7F"/>
    <w:rsid w:val="5F008E5C"/>
    <w:rsid w:val="5F736AF5"/>
    <w:rsid w:val="5FC0C64B"/>
    <w:rsid w:val="5FD1B6DE"/>
    <w:rsid w:val="60639D79"/>
    <w:rsid w:val="609A0E96"/>
    <w:rsid w:val="61C44065"/>
    <w:rsid w:val="624CC35B"/>
    <w:rsid w:val="62C2C2C3"/>
    <w:rsid w:val="632365B0"/>
    <w:rsid w:val="63589FF1"/>
    <w:rsid w:val="635BA823"/>
    <w:rsid w:val="6363107C"/>
    <w:rsid w:val="63A9509D"/>
    <w:rsid w:val="651CA176"/>
    <w:rsid w:val="652FA2E1"/>
    <w:rsid w:val="65666453"/>
    <w:rsid w:val="65EB9F00"/>
    <w:rsid w:val="66355A77"/>
    <w:rsid w:val="66D11328"/>
    <w:rsid w:val="66D69245"/>
    <w:rsid w:val="6733066C"/>
    <w:rsid w:val="67396754"/>
    <w:rsid w:val="67BED836"/>
    <w:rsid w:val="6937B2A1"/>
    <w:rsid w:val="69961E4F"/>
    <w:rsid w:val="69B69E6E"/>
    <w:rsid w:val="6AC794EF"/>
    <w:rsid w:val="6AF7828F"/>
    <w:rsid w:val="6B3792E5"/>
    <w:rsid w:val="6B467334"/>
    <w:rsid w:val="6B7405C4"/>
    <w:rsid w:val="6BAD0FF5"/>
    <w:rsid w:val="6C43D467"/>
    <w:rsid w:val="6C4B1420"/>
    <w:rsid w:val="6CC811DC"/>
    <w:rsid w:val="6D45323F"/>
    <w:rsid w:val="6DE39D57"/>
    <w:rsid w:val="6E0B900E"/>
    <w:rsid w:val="6EBB5D1D"/>
    <w:rsid w:val="6EDF04E0"/>
    <w:rsid w:val="6EEFF0F2"/>
    <w:rsid w:val="6EFB07B5"/>
    <w:rsid w:val="6F9D5809"/>
    <w:rsid w:val="6FC1E492"/>
    <w:rsid w:val="701B7A0A"/>
    <w:rsid w:val="70B98E69"/>
    <w:rsid w:val="711E1A5D"/>
    <w:rsid w:val="713F7C33"/>
    <w:rsid w:val="718A0BBC"/>
    <w:rsid w:val="718D8C36"/>
    <w:rsid w:val="71B3886F"/>
    <w:rsid w:val="72030020"/>
    <w:rsid w:val="725079C7"/>
    <w:rsid w:val="73FE6066"/>
    <w:rsid w:val="749436BA"/>
    <w:rsid w:val="75EC02FE"/>
    <w:rsid w:val="76735A7C"/>
    <w:rsid w:val="76EAEB44"/>
    <w:rsid w:val="771BEDE8"/>
    <w:rsid w:val="772F9374"/>
    <w:rsid w:val="77939B16"/>
    <w:rsid w:val="77B988A4"/>
    <w:rsid w:val="77C0389A"/>
    <w:rsid w:val="7959D61E"/>
    <w:rsid w:val="79766F6C"/>
    <w:rsid w:val="79C1C083"/>
    <w:rsid w:val="79EFD72E"/>
    <w:rsid w:val="7B4F1AC6"/>
    <w:rsid w:val="7BA4AA30"/>
    <w:rsid w:val="7C5F264C"/>
    <w:rsid w:val="7C97F346"/>
    <w:rsid w:val="7CAACFA8"/>
    <w:rsid w:val="7E467800"/>
    <w:rsid w:val="7E68F55C"/>
    <w:rsid w:val="7E82293B"/>
    <w:rsid w:val="7EEB6805"/>
    <w:rsid w:val="7EEB6DCD"/>
    <w:rsid w:val="7F2FB4B0"/>
    <w:rsid w:val="7F5C0BEC"/>
    <w:rsid w:val="7F75ED0A"/>
    <w:rsid w:val="7F7ACBE2"/>
    <w:rsid w:val="7FDA9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312A7"/>
  <w15:chartTrackingRefBased/>
  <w15:docId w15:val="{F6439276-21A1-4E17-9DA6-962DEB79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112D"/>
    <w:rPr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lasuggerimento">
    <w:name w:val="Tabella suggerimento"/>
    <w:basedOn w:val="Tabellanormale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stosuggerimento">
    <w:name w:val="Testo suggerimento"/>
    <w:basedOn w:val="Normale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8961F2"/>
    <w:rPr>
      <w:color w:val="595959" w:themeColor="text1" w:themeTint="A6"/>
    </w:rPr>
  </w:style>
  <w:style w:type="paragraph" w:styleId="Nessunaspaziatura">
    <w:name w:val="No Spacing"/>
    <w:basedOn w:val="Normale"/>
    <w:link w:val="NessunaspaziaturaCarattere"/>
    <w:uiPriority w:val="1"/>
    <w:qFormat/>
    <w:rsid w:val="004B6087"/>
    <w:pPr>
      <w:spacing w:before="0" w:after="0" w:line="240" w:lineRule="auto"/>
    </w:pPr>
  </w:style>
  <w:style w:type="character" w:customStyle="1" w:styleId="Titolo2Carattere">
    <w:name w:val="Titolo 2 Carattere"/>
    <w:basedOn w:val="Carpredefinitoparagrafo"/>
    <w:link w:val="Tito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Puntoelenco">
    <w:name w:val="List Bullet"/>
    <w:basedOn w:val="Normale"/>
    <w:uiPriority w:val="1"/>
    <w:qFormat/>
    <w:rsid w:val="007A6C69"/>
    <w:pPr>
      <w:numPr>
        <w:numId w:val="3"/>
      </w:numPr>
      <w:spacing w:after="60"/>
    </w:pPr>
    <w:rPr>
      <w:b/>
      <w:color w:val="1F4E79" w:themeColor="accent5" w:themeShade="80"/>
    </w:rPr>
  </w:style>
  <w:style w:type="paragraph" w:styleId="Intestazione">
    <w:name w:val="header"/>
    <w:basedOn w:val="Normale"/>
    <w:link w:val="IntestazioneCarattere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B112D"/>
    <w:rPr>
      <w:sz w:val="20"/>
      <w:szCs w:val="20"/>
    </w:rPr>
  </w:style>
  <w:style w:type="paragraph" w:styleId="Pidipagina">
    <w:name w:val="footer"/>
    <w:basedOn w:val="Normale"/>
    <w:link w:val="PidipaginaCarattere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lagriglia4-colore1">
    <w:name w:val="Grid Table 4 Accent 1"/>
    <w:basedOn w:val="Tabellanorma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gliatabellachiara">
    <w:name w:val="Grid Table Light"/>
    <w:basedOn w:val="Tabellanormale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aProposta">
    <w:name w:val="Tabella Proposta"/>
    <w:basedOn w:val="Tabellanormale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stonotaapidipagina">
    <w:name w:val="footnote text"/>
    <w:basedOn w:val="Normale"/>
    <w:link w:val="TestonotaapidipaginaCarattere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12"/>
    <w:rsid w:val="000B112D"/>
    <w:rPr>
      <w:i/>
      <w:iCs/>
      <w:sz w:val="14"/>
      <w:szCs w:val="14"/>
    </w:rPr>
  </w:style>
  <w:style w:type="paragraph" w:customStyle="1" w:styleId="Decimaltestotabella">
    <w:name w:val="Decimal testo tabella"/>
    <w:basedOn w:val="Normale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Firma">
    <w:name w:val="Signature"/>
    <w:basedOn w:val="Normale"/>
    <w:link w:val="FirmaCarattere"/>
    <w:uiPriority w:val="12"/>
    <w:qFormat/>
    <w:pPr>
      <w:spacing w:before="960" w:after="0" w:line="240" w:lineRule="auto"/>
    </w:pPr>
  </w:style>
  <w:style w:type="character" w:customStyle="1" w:styleId="FirmaCarattere">
    <w:name w:val="Firma Carattere"/>
    <w:basedOn w:val="Carpredefinitoparagrafo"/>
    <w:link w:val="Firma"/>
    <w:uiPriority w:val="12"/>
    <w:rsid w:val="000B112D"/>
    <w:rPr>
      <w:sz w:val="20"/>
      <w:szCs w:val="20"/>
    </w:rPr>
  </w:style>
  <w:style w:type="character" w:styleId="Enfasigrassetto">
    <w:name w:val="Strong"/>
    <w:uiPriority w:val="22"/>
    <w:qFormat/>
    <w:rsid w:val="004B6087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087"/>
    <w:rPr>
      <w:i/>
      <w:caps/>
      <w:spacing w:val="10"/>
      <w:sz w:val="18"/>
      <w:szCs w:val="18"/>
    </w:rPr>
  </w:style>
  <w:style w:type="character" w:styleId="Enfasi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iferimentointenso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stodelblocco">
    <w:name w:val="Block Text"/>
    <w:basedOn w:val="Normale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semiHidden/>
    <w:unhideWhenUsed/>
    <w:rsid w:val="008961F2"/>
    <w:rPr>
      <w:color w:val="538135" w:themeColor="accent6" w:themeShade="BF"/>
      <w:u w:val="single"/>
    </w:rPr>
  </w:style>
  <w:style w:type="character" w:customStyle="1" w:styleId="Menzione1nonrisolta">
    <w:name w:val="Menzione1 non risolta"/>
    <w:basedOn w:val="Carpredefinitoparagraf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nfasicorsivo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B6087"/>
    <w:rPr>
      <w:sz w:val="20"/>
      <w:szCs w:val="20"/>
    </w:rPr>
  </w:style>
  <w:style w:type="paragraph" w:styleId="Paragrafoelenco">
    <w:name w:val="List Paragraph"/>
    <w:basedOn w:val="Normale"/>
    <w:uiPriority w:val="34"/>
    <w:semiHidden/>
    <w:qFormat/>
    <w:rsid w:val="004B608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semiHidden/>
    <w:qFormat/>
    <w:rsid w:val="004B6087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0B112D"/>
    <w:rPr>
      <w:i/>
      <w:iCs/>
      <w:sz w:val="20"/>
      <w:szCs w:val="20"/>
    </w:rPr>
  </w:style>
  <w:style w:type="character" w:styleId="Enfasidelicata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iferimentodelicato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itolodellib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B6087"/>
    <w:pPr>
      <w:outlineLvl w:val="9"/>
    </w:pPr>
  </w:style>
  <w:style w:type="table" w:styleId="Tabellaelenco1chiara-colore1">
    <w:name w:val="List Table 1 Light Accent 1"/>
    <w:basedOn w:val="Tabellanormale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2">
    <w:name w:val="Grid Table 2 Accent 2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gliatab3">
    <w:name w:val="Grid Table 3"/>
    <w:basedOn w:val="Tabellanormale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-colore6">
    <w:name w:val="Grid Table 2 Accent 6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2-colore5">
    <w:name w:val="Grid Table 2 Accent 5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ic\AppData\Local\Microsoft\Office\16.0\DTS\it-IT%7bAF1BB609-F54E-455F-8111-4FA93EEBFEC0%7d\%7b19718A7E-FEB0-4C60-B280-8D876011D3B2%7dTFc3977d29-4827-44b1-a3be-89c28253fa0855373879_win32-1f945985df1f.dot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DDE10-7AF1-4226-9418-498525180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{19718A7E-FEB0-4C60-B280-8D876011D3B2}TFc3977d29-4827-44b1-a3be-89c28253fa0855373879_win32-1f945985df1f.dotx</Template>
  <TotalTime>3</TotalTime>
  <Pages>11</Pages>
  <Words>3599</Words>
  <Characters>20519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Minichini</dc:creator>
  <cp:keywords/>
  <cp:lastModifiedBy>francesco mastrogiacomo</cp:lastModifiedBy>
  <cp:revision>6</cp:revision>
  <dcterms:created xsi:type="dcterms:W3CDTF">2025-12-15T22:49:00Z</dcterms:created>
  <dcterms:modified xsi:type="dcterms:W3CDTF">2025-12-16T00:22:00Z</dcterms:modified>
  <cp:contentStatus/>
</cp:coreProperties>
</file>